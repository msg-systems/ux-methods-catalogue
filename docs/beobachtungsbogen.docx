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F6543" w14:textId="5549BB47" w:rsidR="00C1208C" w:rsidRDefault="00161F02" w:rsidP="00527C95">
      <w:pPr>
        <w:pStyle w:val="berschrift1"/>
        <w:spacing w:before="0"/>
        <w:ind w:left="737" w:hanging="737"/>
      </w:pPr>
      <w:commentRangeStart w:id="0"/>
      <w:r>
        <w:t>Erster Eindruck</w:t>
      </w:r>
      <w:commentRangeEnd w:id="0"/>
      <w:r w:rsidR="001E0E95">
        <w:rPr>
          <w:rStyle w:val="Kommentarzeichen"/>
          <w:rFonts w:cs="Times New Roman"/>
          <w:b w:val="0"/>
          <w:bCs w:val="0"/>
          <w:kern w:val="0"/>
        </w:rPr>
        <w:commentReference w:id="0"/>
      </w:r>
    </w:p>
    <w:p w14:paraId="5EB3B09F" w14:textId="46A9DA6E" w:rsidR="00A838C0" w:rsidRDefault="008C6AFA" w:rsidP="00EE61AB">
      <w:p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18D2906" wp14:editId="4C6160FE">
                <wp:simplePos x="0" y="0"/>
                <wp:positionH relativeFrom="column">
                  <wp:posOffset>0</wp:posOffset>
                </wp:positionH>
                <wp:positionV relativeFrom="paragraph">
                  <wp:posOffset>109454</wp:posOffset>
                </wp:positionV>
                <wp:extent cx="6043930" cy="2519045"/>
                <wp:effectExtent l="0" t="0" r="10160" b="8255"/>
                <wp:wrapNone/>
                <wp:docPr id="44" name="Textfeld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3930" cy="2519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68824DFE" w14:textId="015EA0CA" w:rsidR="009D7E82" w:rsidRPr="00EE61AB" w:rsidRDefault="00EE61AB" w:rsidP="00EE61AB">
                            <w:r>
                              <w:t xml:space="preserve">1.   </w:t>
                            </w:r>
                            <w:r w:rsidR="009A37BD" w:rsidRPr="00EE61AB">
                              <w:t>Was sieht die Testperson als erstes? Was tut die Testperson als erstes?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0" rIns="91440" bIns="468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D2906" id="_x0000_t202" coordsize="21600,21600" o:spt="202" path="m,l,21600r21600,l21600,xe">
                <v:stroke joinstyle="miter"/>
                <v:path gradientshapeok="t" o:connecttype="rect"/>
              </v:shapetype>
              <v:shape id="Textfeld 44" o:spid="_x0000_s1026" type="#_x0000_t202" style="position:absolute;margin-left:0;margin-top:8.6pt;width:475.9pt;height:198.35pt;z-index:251658241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" fillcolor="white [3201]" strokecolor="#3f3f3f [3215]" strokeweight=".5pt">
                <v:textbox inset="4mm,0,,1.3mm">
                  <w:txbxContent>
                    <w:p w14:paraId="68824DFE" w14:textId="015EA0CA" w:rsidR="009D7E82" w:rsidRPr="00EE61AB" w:rsidRDefault="00EE61AB" w:rsidP="00EE61AB">
                      <w:r>
                        <w:t xml:space="preserve">1.   </w:t>
                      </w:r>
                      <w:r w:rsidR="009A37BD" w:rsidRPr="00EE61AB">
                        <w:t>Was sieht die Testperson als erstes? Was tut die Testperson als erstes?</w:t>
                      </w:r>
                    </w:p>
                  </w:txbxContent>
                </v:textbox>
              </v:shape>
            </w:pict>
          </mc:Fallback>
        </mc:AlternateContent>
      </w:r>
      <w:r w:rsidR="004F24E2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7D27791" wp14:editId="544171DB">
                <wp:simplePos x="0" y="0"/>
                <wp:positionH relativeFrom="column">
                  <wp:posOffset>0</wp:posOffset>
                </wp:positionH>
                <wp:positionV relativeFrom="paragraph">
                  <wp:posOffset>5370033</wp:posOffset>
                </wp:positionV>
                <wp:extent cx="6044400" cy="2520000"/>
                <wp:effectExtent l="0" t="0" r="10160" b="7620"/>
                <wp:wrapNone/>
                <wp:docPr id="15" name="Textfel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0" cy="25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0F9EF2F4" w14:textId="442FEDF4" w:rsidR="007D394B" w:rsidRPr="00EE61AB" w:rsidRDefault="00EE61AB" w:rsidP="00EE61AB">
                            <w:r>
                              <w:t xml:space="preserve">3.   </w:t>
                            </w:r>
                            <w:r w:rsidR="009A37BD" w:rsidRPr="00EE61AB">
                              <w:t>Was fällt negativ auf? Wo gibt es Probleme zu Beginn der Interaktion?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0" rIns="91440" bIns="468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27791" id="Textfeld 15" o:spid="_x0000_s1027" type="#_x0000_t202" style="position:absolute;margin-left:0;margin-top:422.85pt;width:475.95pt;height:198.45pt;z-index:251658248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" fillcolor="white [3201]" strokecolor="#3f3f3f [3215]" strokeweight=".5pt">
                <v:textbox inset="4mm,0,,1.3mm">
                  <w:txbxContent>
                    <w:p w14:paraId="0F9EF2F4" w14:textId="442FEDF4" w:rsidR="007D394B" w:rsidRPr="00EE61AB" w:rsidRDefault="00EE61AB" w:rsidP="00EE61AB">
                      <w:r>
                        <w:t xml:space="preserve">3.   </w:t>
                      </w:r>
                      <w:r w:rsidR="009A37BD" w:rsidRPr="00EE61AB">
                        <w:t>Was fällt negativ auf? Wo gibt es Probleme zu Beginn der Interaktion?</w:t>
                      </w:r>
                    </w:p>
                  </w:txbxContent>
                </v:textbox>
              </v:shape>
            </w:pict>
          </mc:Fallback>
        </mc:AlternateContent>
      </w:r>
      <w:r w:rsidR="00A838C0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E790855" wp14:editId="007F1055">
                <wp:simplePos x="0" y="0"/>
                <wp:positionH relativeFrom="column">
                  <wp:posOffset>-3175</wp:posOffset>
                </wp:positionH>
                <wp:positionV relativeFrom="paragraph">
                  <wp:posOffset>10390505</wp:posOffset>
                </wp:positionV>
                <wp:extent cx="6043930" cy="2519680"/>
                <wp:effectExtent l="0" t="0" r="13970" b="7620"/>
                <wp:wrapNone/>
                <wp:docPr id="27" name="Textfel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3930" cy="2519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2E8BB953" w14:textId="77777777" w:rsidR="00A838C0" w:rsidRPr="007D394B" w:rsidRDefault="00A838C0" w:rsidP="008C6AFA">
                            <w:pPr>
                              <w:pStyle w:val="Liste"/>
                              <w:numPr>
                                <w:ilvl w:val="0"/>
                                <w:numId w:val="26"/>
                              </w:numPr>
                            </w:pPr>
                            <w:r>
                              <w:t>Was fällt negativ auf? Wo gibt es Probleme zu Beginn der Interaktion?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0" rIns="91440" bIns="468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90855" id="Textfeld 27" o:spid="_x0000_s1028" type="#_x0000_t202" style="position:absolute;margin-left:-.25pt;margin-top:818.15pt;width:475.9pt;height:198.4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" fillcolor="white [3201]" strokecolor="#3f3f3f [3215]" strokeweight=".5pt">
                <v:textbox inset="4mm,0,,1.3mm">
                  <w:txbxContent>
                    <w:p w14:paraId="2E8BB953" w14:textId="77777777" w:rsidR="00A838C0" w:rsidRPr="007D394B" w:rsidRDefault="00A838C0" w:rsidP="008C6AFA">
                      <w:pPr>
                        <w:pStyle w:val="Liste"/>
                        <w:numPr>
                          <w:ilvl w:val="0"/>
                          <w:numId w:val="26"/>
                        </w:numPr>
                      </w:pPr>
                      <w:r>
                        <w:t>Was fällt negativ auf? Wo gibt es Probleme zu Beginn der Interaktion?</w:t>
                      </w:r>
                    </w:p>
                  </w:txbxContent>
                </v:textbox>
              </v:shape>
            </w:pict>
          </mc:Fallback>
        </mc:AlternateContent>
      </w:r>
      <w:r w:rsidR="007D394B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BDFE334" wp14:editId="50989B08">
                <wp:simplePos x="0" y="0"/>
                <wp:positionH relativeFrom="column">
                  <wp:align>center</wp:align>
                </wp:positionH>
                <wp:positionV relativeFrom="paragraph">
                  <wp:posOffset>2731982</wp:posOffset>
                </wp:positionV>
                <wp:extent cx="6043930" cy="2519045"/>
                <wp:effectExtent l="0" t="0" r="10160" b="8255"/>
                <wp:wrapNone/>
                <wp:docPr id="21" name="Textfel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3930" cy="2519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5DCD7CBE" w14:textId="286F1990" w:rsidR="007D394B" w:rsidRPr="00EE61AB" w:rsidRDefault="00EE61AB" w:rsidP="00EE61AB">
                            <w:r>
                              <w:t xml:space="preserve">2.   </w:t>
                            </w:r>
                            <w:r w:rsidR="007D394B" w:rsidRPr="00EE61AB">
                              <w:t>Was fällt positiv auf</w:t>
                            </w:r>
                            <w:r w:rsidR="008C6AFA" w:rsidRPr="00EE61AB"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0" rIns="91440" bIns="468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FE334" id="Textfeld 21" o:spid="_x0000_s1029" type="#_x0000_t202" style="position:absolute;margin-left:0;margin-top:215.1pt;width:475.9pt;height:198.35pt;z-index:251658249;visibility:visible;mso-wrap-style:square;mso-width-percent:100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" fillcolor="white [3201]" strokecolor="#3f3f3f [3215]" strokeweight=".5pt">
                <v:textbox inset="4mm,0,,1.3mm">
                  <w:txbxContent>
                    <w:p w14:paraId="5DCD7CBE" w14:textId="286F1990" w:rsidR="007D394B" w:rsidRPr="00EE61AB" w:rsidRDefault="00EE61AB" w:rsidP="00EE61AB">
                      <w:r>
                        <w:t xml:space="preserve">2.   </w:t>
                      </w:r>
                      <w:r w:rsidR="007D394B" w:rsidRPr="00EE61AB">
                        <w:t>Was fällt positiv auf</w:t>
                      </w:r>
                      <w:r w:rsidR="008C6AFA" w:rsidRPr="00EE61AB"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C1208C">
        <w:br w:type="page"/>
      </w:r>
    </w:p>
    <w:p w14:paraId="0BC0F901" w14:textId="1ED774E1" w:rsidR="00C1208C" w:rsidRDefault="00E47E1D" w:rsidP="00200985">
      <w:pPr>
        <w:pStyle w:val="berschrift1"/>
      </w:pPr>
      <w:commentRangeStart w:id="1"/>
      <w:r w:rsidRPr="0020098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656155" wp14:editId="333D3BAB">
                <wp:simplePos x="0" y="0"/>
                <wp:positionH relativeFrom="column">
                  <wp:posOffset>0</wp:posOffset>
                </wp:positionH>
                <wp:positionV relativeFrom="paragraph">
                  <wp:posOffset>5752908</wp:posOffset>
                </wp:positionV>
                <wp:extent cx="6043930" cy="2520000"/>
                <wp:effectExtent l="0" t="0" r="10160" b="7620"/>
                <wp:wrapNone/>
                <wp:docPr id="52" name="Textfel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3930" cy="25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0F59AE1F" w14:textId="6C3D27E2" w:rsidR="009D7E82" w:rsidRPr="00EE61AB" w:rsidRDefault="00EE61AB" w:rsidP="00EE61AB">
                            <w:r>
                              <w:t xml:space="preserve">6.   </w:t>
                            </w:r>
                            <w:r w:rsidR="00E90267" w:rsidRPr="00EE61AB">
                              <w:t>Beobachtungen zu Aufgabe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0" rIns="91440" bIns="468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56155" id="Textfeld 52" o:spid="_x0000_s1030" type="#_x0000_t202" style="position:absolute;left:0;text-align:left;margin-left:0;margin-top:453pt;width:475.9pt;height:198.45pt;z-index:251658240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" fillcolor="white [3201]" strokecolor="#3f3f3f [3215]" strokeweight=".5pt">
                <v:textbox inset="4mm,0,,1.3mm">
                  <w:txbxContent>
                    <w:p w14:paraId="0F59AE1F" w14:textId="6C3D27E2" w:rsidR="009D7E82" w:rsidRPr="00EE61AB" w:rsidRDefault="00EE61AB" w:rsidP="00EE61AB">
                      <w:r>
                        <w:t xml:space="preserve">6.   </w:t>
                      </w:r>
                      <w:r w:rsidR="00E90267" w:rsidRPr="00EE61AB">
                        <w:t>Beobachtungen zu Aufgabe 3</w:t>
                      </w:r>
                    </w:p>
                  </w:txbxContent>
                </v:textbox>
              </v:shape>
            </w:pict>
          </mc:Fallback>
        </mc:AlternateContent>
      </w:r>
      <w:r w:rsidR="005E228F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880104E" wp14:editId="44BB8053">
                <wp:simplePos x="0" y="0"/>
                <wp:positionH relativeFrom="page">
                  <wp:posOffset>753745</wp:posOffset>
                </wp:positionH>
                <wp:positionV relativeFrom="paragraph">
                  <wp:posOffset>496806</wp:posOffset>
                </wp:positionV>
                <wp:extent cx="6037200" cy="2520000"/>
                <wp:effectExtent l="0" t="0" r="8255" b="7620"/>
                <wp:wrapNone/>
                <wp:docPr id="56" name="Textfel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7200" cy="25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470B03" w14:textId="6697F5E9" w:rsidR="005E228F" w:rsidRPr="00EE61AB" w:rsidRDefault="00EE61AB" w:rsidP="00EE61AB">
                            <w:pPr>
                              <w:ind w:left="340" w:hanging="340"/>
                            </w:pPr>
                            <w:r>
                              <w:t xml:space="preserve">4.   </w:t>
                            </w:r>
                            <w:r w:rsidR="00E90267" w:rsidRPr="00EE61AB">
                              <w:t xml:space="preserve">Beobachtungen zu Aufgabe 1: welche Schritte führt die Testperson aus, was fällt dabei auf, </w:t>
                            </w:r>
                            <w:r>
                              <w:br/>
                            </w:r>
                            <w:r w:rsidR="00E90267" w:rsidRPr="00EE61AB">
                              <w:t>wo gibt es Hindernisse?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0104E" id="Textfeld 56" o:spid="_x0000_s1031" type="#_x0000_t202" style="position:absolute;left:0;text-align:left;margin-left:59.35pt;margin-top:39.1pt;width:475.35pt;height:198.45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" fillcolor="white [3201]" strokeweight=".5pt">
                <v:textbox inset="4mm">
                  <w:txbxContent>
                    <w:p w14:paraId="6C470B03" w14:textId="6697F5E9" w:rsidR="005E228F" w:rsidRPr="00EE61AB" w:rsidRDefault="00EE61AB" w:rsidP="00EE61AB">
                      <w:pPr>
                        <w:ind w:left="340" w:hanging="340"/>
                      </w:pPr>
                      <w:r>
                        <w:t xml:space="preserve">4.   </w:t>
                      </w:r>
                      <w:r w:rsidR="00E90267" w:rsidRPr="00EE61AB">
                        <w:t xml:space="preserve">Beobachtungen zu Aufgabe 1: welche Schritte führt die Testperson aus, was fällt dabei auf, </w:t>
                      </w:r>
                      <w:r>
                        <w:br/>
                      </w:r>
                      <w:r w:rsidR="00E90267" w:rsidRPr="00EE61AB">
                        <w:t>wo gibt es Hindernisse?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25D11" w:rsidRPr="00200985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D1B2598" wp14:editId="6A712D15">
                <wp:simplePos x="0" y="0"/>
                <wp:positionH relativeFrom="column">
                  <wp:posOffset>-2752</wp:posOffset>
                </wp:positionH>
                <wp:positionV relativeFrom="paragraph">
                  <wp:posOffset>3125258</wp:posOffset>
                </wp:positionV>
                <wp:extent cx="6036734" cy="2520000"/>
                <wp:effectExtent l="0" t="0" r="8890" b="7620"/>
                <wp:wrapNone/>
                <wp:docPr id="46" name="Textfel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734" cy="25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63BA39D3" w14:textId="3C6EE60B" w:rsidR="009D7E82" w:rsidRPr="00EE61AB" w:rsidRDefault="00EE61AB" w:rsidP="00EE61AB">
                            <w:r>
                              <w:t xml:space="preserve">5.   </w:t>
                            </w:r>
                            <w:r w:rsidR="00CE7E3B" w:rsidRPr="00EE61AB">
                              <w:t>Beobachtungen zu Aufgabe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0" rIns="91440" bIns="468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B2598" id="Textfeld 46" o:spid="_x0000_s1032" type="#_x0000_t202" style="position:absolute;left:0;text-align:left;margin-left:-.2pt;margin-top:246.1pt;width:475.35pt;height:198.4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" fillcolor="white [3201]" strokecolor="#3f3f3f [3215]" strokeweight=".5pt">
                <v:textbox inset="4mm,0,,1.3mm">
                  <w:txbxContent>
                    <w:p w14:paraId="63BA39D3" w14:textId="3C6EE60B" w:rsidR="009D7E82" w:rsidRPr="00EE61AB" w:rsidRDefault="00EE61AB" w:rsidP="00EE61AB">
                      <w:r>
                        <w:t xml:space="preserve">5.   </w:t>
                      </w:r>
                      <w:r w:rsidR="00CE7E3B" w:rsidRPr="00EE61AB">
                        <w:t>Beobachtungen zu Aufgabe 2</w:t>
                      </w:r>
                    </w:p>
                  </w:txbxContent>
                </v:textbox>
              </v:shape>
            </w:pict>
          </mc:Fallback>
        </mc:AlternateContent>
      </w:r>
      <w:r w:rsidR="00CE7E3B" w:rsidRPr="00200985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6CC35EEC" wp14:editId="12DB649C">
                <wp:simplePos x="0" y="0"/>
                <wp:positionH relativeFrom="column">
                  <wp:posOffset>4713605</wp:posOffset>
                </wp:positionH>
                <wp:positionV relativeFrom="paragraph">
                  <wp:posOffset>7900035</wp:posOffset>
                </wp:positionV>
                <wp:extent cx="1320800" cy="372110"/>
                <wp:effectExtent l="0" t="0" r="0" b="0"/>
                <wp:wrapNone/>
                <wp:docPr id="45" name="Textfeld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EB707C" w14:textId="41C9DDCF" w:rsidR="009D7E82" w:rsidRDefault="009D7E82">
                            <w:r>
                              <w:t>Dauer: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35EEC" id="Textfeld 45" o:spid="_x0000_s1033" type="#_x0000_t202" style="position:absolute;left:0;text-align:left;margin-left:371.15pt;margin-top:622.05pt;width:104pt;height:29.3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" filled="f" stroked="f" strokeweight=".5pt">
                <v:textbox>
                  <w:txbxContent>
                    <w:p w14:paraId="6BEB707C" w14:textId="41C9DDCF" w:rsidR="009D7E82" w:rsidRDefault="009D7E82">
                      <w:r>
                        <w:t>Dauer:</w:t>
                      </w:r>
                    </w:p>
                  </w:txbxContent>
                </v:textbox>
              </v:shape>
            </w:pict>
          </mc:Fallback>
        </mc:AlternateContent>
      </w:r>
      <w:r w:rsidR="009D7E82" w:rsidRPr="00200985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5478491" wp14:editId="29DCDD11">
                <wp:simplePos x="0" y="0"/>
                <wp:positionH relativeFrom="column">
                  <wp:posOffset>4715510</wp:posOffset>
                </wp:positionH>
                <wp:positionV relativeFrom="paragraph">
                  <wp:posOffset>5267325</wp:posOffset>
                </wp:positionV>
                <wp:extent cx="1320800" cy="372110"/>
                <wp:effectExtent l="0" t="0" r="0" b="0"/>
                <wp:wrapNone/>
                <wp:docPr id="47" name="Textfeld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9520E" w14:textId="77777777" w:rsidR="009D7E82" w:rsidRDefault="009D7E82" w:rsidP="009D7E82">
                            <w:r>
                              <w:t>Dauer: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78491" id="Textfeld 47" o:spid="_x0000_s1034" type="#_x0000_t202" style="position:absolute;left:0;text-align:left;margin-left:371.3pt;margin-top:414.75pt;width:104pt;height:29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" filled="f" stroked="f" strokeweight=".5pt">
                <v:textbox>
                  <w:txbxContent>
                    <w:p w14:paraId="7A49520E" w14:textId="77777777" w:rsidR="009D7E82" w:rsidRDefault="009D7E82" w:rsidP="009D7E82">
                      <w:r>
                        <w:t>Dauer:</w:t>
                      </w:r>
                    </w:p>
                  </w:txbxContent>
                </v:textbox>
              </v:shape>
            </w:pict>
          </mc:Fallback>
        </mc:AlternateContent>
      </w:r>
      <w:r w:rsidR="009D7E82" w:rsidRPr="00200985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B2A68CD" wp14:editId="32C676CB">
                <wp:simplePos x="0" y="0"/>
                <wp:positionH relativeFrom="column">
                  <wp:posOffset>4710641</wp:posOffset>
                </wp:positionH>
                <wp:positionV relativeFrom="paragraph">
                  <wp:posOffset>2633768</wp:posOffset>
                </wp:positionV>
                <wp:extent cx="1320800" cy="372110"/>
                <wp:effectExtent l="0" t="0" r="0" b="0"/>
                <wp:wrapNone/>
                <wp:docPr id="53" name="Textfeld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7997A7" w14:textId="77777777" w:rsidR="009D7E82" w:rsidRPr="009D7E82" w:rsidRDefault="009D7E82" w:rsidP="009D7E82">
                            <w:r w:rsidRPr="009D7E82">
                              <w:t>Dauer: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A68CD" id="Textfeld 53" o:spid="_x0000_s1035" type="#_x0000_t202" style="position:absolute;left:0;text-align:left;margin-left:370.9pt;margin-top:207.4pt;width:104pt;height:29.3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" filled="f" stroked="f" strokeweight=".5pt">
                <v:textbox>
                  <w:txbxContent>
                    <w:p w14:paraId="7E7997A7" w14:textId="77777777" w:rsidR="009D7E82" w:rsidRPr="009D7E82" w:rsidRDefault="009D7E82" w:rsidP="009D7E82">
                      <w:r w:rsidRPr="009D7E82">
                        <w:t>Dauer:</w:t>
                      </w:r>
                    </w:p>
                  </w:txbxContent>
                </v:textbox>
              </v:shape>
            </w:pict>
          </mc:Fallback>
        </mc:AlternateContent>
      </w:r>
      <w:r w:rsidR="0082535D" w:rsidRPr="00200985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2D19A7A" wp14:editId="02C81A73">
                <wp:simplePos x="0" y="0"/>
                <wp:positionH relativeFrom="margin">
                  <wp:posOffset>-3810</wp:posOffset>
                </wp:positionH>
                <wp:positionV relativeFrom="paragraph">
                  <wp:posOffset>14817725</wp:posOffset>
                </wp:positionV>
                <wp:extent cx="6019800" cy="1593850"/>
                <wp:effectExtent l="0" t="0" r="19050" b="25400"/>
                <wp:wrapNone/>
                <wp:docPr id="13" name="Rechteck: abgerundete Ecke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1593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AC6FB3" w14:textId="7AD8AAF8" w:rsidR="0082535D" w:rsidRDefault="0082535D" w:rsidP="0082535D">
                            <w:pPr>
                              <w:pStyle w:val="Verzeichnis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4400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D19A7A" id="Rechteck: abgerundete Ecken 13" o:spid="_x0000_s1036" style="position:absolute;left:0;text-align:left;margin-left:-.3pt;margin-top:1166.75pt;width:474pt;height:125.5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" fillcolor="white [3201]" strokecolor="#841439 [3205]" strokeweight="1pt">
                <v:stroke joinstyle="miter"/>
                <v:textbox inset="4mm,0">
                  <w:txbxContent>
                    <w:p w14:paraId="11AC6FB3" w14:textId="7AD8AAF8" w:rsidR="0082535D" w:rsidRDefault="0082535D" w:rsidP="0082535D">
                      <w:pPr>
                        <w:pStyle w:val="Verzeichnis4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F477A" w:rsidRPr="00200985">
        <w:t>Aufgaben</w:t>
      </w:r>
      <w:r w:rsidR="00DF477A">
        <w:t xml:space="preserve"> bearbeiten</w:t>
      </w:r>
      <w:commentRangeEnd w:id="1"/>
      <w:r w:rsidR="000002B8">
        <w:rPr>
          <w:rStyle w:val="Kommentarzeichen"/>
          <w:rFonts w:cs="Times New Roman"/>
          <w:b w:val="0"/>
          <w:bCs w:val="0"/>
          <w:kern w:val="0"/>
        </w:rPr>
        <w:commentReference w:id="1"/>
      </w:r>
    </w:p>
    <w:p w14:paraId="131AE9EF" w14:textId="77777777" w:rsidR="00A03737" w:rsidRDefault="00A03737">
      <w:pPr>
        <w:spacing w:before="0" w:after="0"/>
        <w:rPr>
          <w:rFonts w:cs="Arial"/>
          <w:b/>
          <w:bCs/>
          <w:kern w:val="32"/>
          <w:sz w:val="36"/>
          <w:szCs w:val="32"/>
        </w:rPr>
      </w:pPr>
      <w:r>
        <w:br w:type="page"/>
      </w:r>
    </w:p>
    <w:p w14:paraId="5BA51A10" w14:textId="707E6673" w:rsidR="00A03737" w:rsidRDefault="00A03737" w:rsidP="00A03737">
      <w:pPr>
        <w:pStyle w:val="berschrift1"/>
      </w:pPr>
      <w:r>
        <w:lastRenderedPageBreak/>
        <w:t>Au</w:t>
      </w:r>
      <w:r w:rsidRPr="00200985">
        <w:t>fgaben</w:t>
      </w:r>
      <w:r>
        <w:t xml:space="preserve"> bearbeiten </w:t>
      </w:r>
      <w:r w:rsidR="008C7101">
        <w:t>–</w:t>
      </w:r>
      <w:r>
        <w:t xml:space="preserve"> Einzelschritte</w:t>
      </w:r>
      <w:r w:rsidR="00726628">
        <w:t xml:space="preserve"> </w:t>
      </w:r>
      <w:commentRangeStart w:id="2"/>
      <w:r w:rsidR="00726628">
        <w:t>[optional]</w:t>
      </w:r>
      <w:commentRangeEnd w:id="2"/>
      <w:r w:rsidR="00147857">
        <w:rPr>
          <w:rStyle w:val="Kommentarzeichen"/>
          <w:rFonts w:cs="Times New Roman"/>
          <w:b w:val="0"/>
          <w:bCs w:val="0"/>
          <w:kern w:val="0"/>
        </w:rPr>
        <w:commentReference w:id="2"/>
      </w:r>
    </w:p>
    <w:p w14:paraId="3C2D41AA" w14:textId="21352121" w:rsidR="000002B8" w:rsidRPr="000002B8" w:rsidRDefault="000002B8" w:rsidP="000002B8">
      <w:r>
        <w:t>Aufgabe 1</w:t>
      </w:r>
    </w:p>
    <w:tbl>
      <w:tblPr>
        <w:tblStyle w:val="TabellemithellemGitternetz"/>
        <w:tblW w:w="5000" w:type="pct"/>
        <w:tblLook w:val="04A0" w:firstRow="1" w:lastRow="0" w:firstColumn="1" w:lastColumn="0" w:noHBand="0" w:noVBand="1"/>
      </w:tblPr>
      <w:tblGrid>
        <w:gridCol w:w="847"/>
        <w:gridCol w:w="3117"/>
        <w:gridCol w:w="5550"/>
      </w:tblGrid>
      <w:tr w:rsidR="008C7101" w:rsidRPr="002F7F6B" w14:paraId="638D0450" w14:textId="77777777" w:rsidTr="009B056F">
        <w:trPr>
          <w:trHeight w:val="499"/>
          <w:tblHeader/>
        </w:trPr>
        <w:tc>
          <w:tcPr>
            <w:tcW w:w="445" w:type="pct"/>
            <w:vAlign w:val="center"/>
          </w:tcPr>
          <w:p w14:paraId="244B336C" w14:textId="77777777" w:rsidR="008C7101" w:rsidRPr="001E06C6" w:rsidRDefault="008C7101" w:rsidP="009B056F">
            <w:pPr>
              <w:spacing w:before="0" w:after="0"/>
              <w:rPr>
                <w:rFonts w:cs="Calibri"/>
                <w:b/>
                <w:bCs/>
                <w:szCs w:val="22"/>
              </w:rPr>
            </w:pPr>
            <w:r>
              <w:rPr>
                <w:rFonts w:cs="Calibri"/>
                <w:b/>
                <w:bCs/>
                <w:szCs w:val="22"/>
              </w:rPr>
              <w:t>Nr.</w:t>
            </w:r>
          </w:p>
        </w:tc>
        <w:tc>
          <w:tcPr>
            <w:tcW w:w="1638" w:type="pct"/>
            <w:vAlign w:val="center"/>
          </w:tcPr>
          <w:p w14:paraId="74007BD7" w14:textId="77777777" w:rsidR="008C7101" w:rsidRPr="001E06C6" w:rsidRDefault="008C7101" w:rsidP="009B056F">
            <w:pPr>
              <w:spacing w:before="0" w:after="0"/>
              <w:rPr>
                <w:rFonts w:cs="Calibri"/>
                <w:b/>
                <w:bCs/>
                <w:szCs w:val="22"/>
              </w:rPr>
            </w:pPr>
            <w:r>
              <w:rPr>
                <w:rFonts w:cs="Calibri"/>
                <w:b/>
                <w:bCs/>
                <w:szCs w:val="22"/>
              </w:rPr>
              <w:t>Testschritt</w:t>
            </w:r>
          </w:p>
        </w:tc>
        <w:tc>
          <w:tcPr>
            <w:tcW w:w="2917" w:type="pct"/>
            <w:vAlign w:val="center"/>
          </w:tcPr>
          <w:p w14:paraId="519BDD7E" w14:textId="77777777" w:rsidR="008C7101" w:rsidRPr="001E06C6" w:rsidRDefault="008C7101" w:rsidP="009B056F">
            <w:pPr>
              <w:spacing w:before="0" w:after="0"/>
              <w:rPr>
                <w:rFonts w:cs="Calibri"/>
                <w:b/>
                <w:bCs/>
                <w:szCs w:val="22"/>
              </w:rPr>
            </w:pPr>
            <w:r>
              <w:rPr>
                <w:rFonts w:cs="Calibri"/>
                <w:b/>
                <w:bCs/>
                <w:szCs w:val="22"/>
              </w:rPr>
              <w:t>Beobachtung</w:t>
            </w:r>
          </w:p>
        </w:tc>
      </w:tr>
      <w:tr w:rsidR="008C7101" w:rsidRPr="002F7F6B" w14:paraId="4D3B2820" w14:textId="77777777" w:rsidTr="009B056F">
        <w:trPr>
          <w:trHeight w:val="1680"/>
        </w:trPr>
        <w:tc>
          <w:tcPr>
            <w:tcW w:w="445" w:type="pct"/>
            <w:vAlign w:val="center"/>
          </w:tcPr>
          <w:p w14:paraId="33EB4D3A" w14:textId="77777777" w:rsidR="008C7101" w:rsidRPr="00F41817" w:rsidRDefault="008C7101" w:rsidP="009B056F">
            <w:pPr>
              <w:spacing w:before="0" w:after="0"/>
              <w:rPr>
                <w:rFonts w:cs="Calibri"/>
                <w:b/>
                <w:bCs/>
                <w:szCs w:val="22"/>
              </w:rPr>
            </w:pPr>
            <w:r w:rsidRPr="00F41817">
              <w:rPr>
                <w:rFonts w:cs="Calibri"/>
                <w:b/>
                <w:bCs/>
                <w:szCs w:val="22"/>
              </w:rPr>
              <w:t>1</w:t>
            </w:r>
          </w:p>
        </w:tc>
        <w:tc>
          <w:tcPr>
            <w:tcW w:w="1638" w:type="pct"/>
            <w:vAlign w:val="center"/>
          </w:tcPr>
          <w:p w14:paraId="64FE6D94" w14:textId="77777777" w:rsidR="008C7101" w:rsidRDefault="008C7101" w:rsidP="009B056F">
            <w:pPr>
              <w:spacing w:before="0" w:after="0"/>
              <w:rPr>
                <w:rFonts w:cs="Calibri"/>
                <w:szCs w:val="22"/>
              </w:rPr>
            </w:pPr>
          </w:p>
          <w:p w14:paraId="14D5E953" w14:textId="3784CA49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Beschreibung Testschritt 1</w:t>
            </w:r>
          </w:p>
        </w:tc>
        <w:tc>
          <w:tcPr>
            <w:tcW w:w="2917" w:type="pct"/>
            <w:vAlign w:val="center"/>
          </w:tcPr>
          <w:p w14:paraId="6D64C089" w14:textId="77777777" w:rsidR="008C7101" w:rsidRPr="008A4171" w:rsidRDefault="008C7101" w:rsidP="009B056F">
            <w:pPr>
              <w:tabs>
                <w:tab w:val="left" w:pos="1170"/>
              </w:tabs>
              <w:rPr>
                <w:rFonts w:cs="Calibri"/>
                <w:szCs w:val="22"/>
              </w:rPr>
            </w:pPr>
          </w:p>
        </w:tc>
      </w:tr>
      <w:tr w:rsidR="008C7101" w:rsidRPr="002F7F6B" w14:paraId="60E8144E" w14:textId="77777777" w:rsidTr="009B056F">
        <w:trPr>
          <w:trHeight w:val="1680"/>
        </w:trPr>
        <w:tc>
          <w:tcPr>
            <w:tcW w:w="445" w:type="pct"/>
            <w:vAlign w:val="center"/>
          </w:tcPr>
          <w:p w14:paraId="717F443D" w14:textId="77777777" w:rsidR="008C7101" w:rsidRPr="00F41817" w:rsidRDefault="008C7101" w:rsidP="009B056F">
            <w:pPr>
              <w:spacing w:before="0" w:after="0"/>
              <w:rPr>
                <w:rFonts w:cs="Calibri"/>
                <w:b/>
                <w:bCs/>
                <w:szCs w:val="22"/>
              </w:rPr>
            </w:pPr>
            <w:r w:rsidRPr="00F41817">
              <w:rPr>
                <w:rFonts w:cs="Calibri"/>
                <w:b/>
                <w:bCs/>
                <w:szCs w:val="22"/>
              </w:rPr>
              <w:t>2</w:t>
            </w:r>
          </w:p>
        </w:tc>
        <w:tc>
          <w:tcPr>
            <w:tcW w:w="1638" w:type="pct"/>
            <w:vAlign w:val="center"/>
          </w:tcPr>
          <w:p w14:paraId="3A69D897" w14:textId="7B8C656A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Beschreibung Testschritt 2</w:t>
            </w:r>
          </w:p>
        </w:tc>
        <w:tc>
          <w:tcPr>
            <w:tcW w:w="2917" w:type="pct"/>
            <w:vAlign w:val="center"/>
          </w:tcPr>
          <w:p w14:paraId="09A6D939" w14:textId="77777777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</w:p>
        </w:tc>
      </w:tr>
      <w:tr w:rsidR="008C7101" w:rsidRPr="002F7F6B" w14:paraId="66507FAD" w14:textId="77777777" w:rsidTr="009B056F">
        <w:trPr>
          <w:trHeight w:val="1680"/>
        </w:trPr>
        <w:tc>
          <w:tcPr>
            <w:tcW w:w="445" w:type="pct"/>
            <w:vAlign w:val="center"/>
          </w:tcPr>
          <w:p w14:paraId="425FE1CE" w14:textId="77777777" w:rsidR="008C7101" w:rsidRPr="00F41817" w:rsidRDefault="008C7101" w:rsidP="009B056F">
            <w:pPr>
              <w:spacing w:before="0" w:after="0"/>
              <w:rPr>
                <w:rFonts w:cs="Calibri"/>
                <w:b/>
                <w:bCs/>
                <w:szCs w:val="22"/>
              </w:rPr>
            </w:pPr>
            <w:r w:rsidRPr="00F41817">
              <w:rPr>
                <w:rFonts w:cs="Calibri"/>
                <w:b/>
                <w:bCs/>
                <w:szCs w:val="22"/>
              </w:rPr>
              <w:t>3</w:t>
            </w:r>
          </w:p>
        </w:tc>
        <w:tc>
          <w:tcPr>
            <w:tcW w:w="1638" w:type="pct"/>
            <w:vAlign w:val="center"/>
          </w:tcPr>
          <w:p w14:paraId="73668422" w14:textId="40F2FF62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Beschreibung Testschritt 3</w:t>
            </w:r>
          </w:p>
        </w:tc>
        <w:tc>
          <w:tcPr>
            <w:tcW w:w="2917" w:type="pct"/>
            <w:vAlign w:val="center"/>
          </w:tcPr>
          <w:p w14:paraId="3EE8068F" w14:textId="77777777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</w:p>
        </w:tc>
      </w:tr>
      <w:tr w:rsidR="008C7101" w:rsidRPr="002F7F6B" w14:paraId="0097CB53" w14:textId="77777777" w:rsidTr="009B056F">
        <w:trPr>
          <w:trHeight w:val="1680"/>
        </w:trPr>
        <w:tc>
          <w:tcPr>
            <w:tcW w:w="445" w:type="pct"/>
            <w:vAlign w:val="center"/>
          </w:tcPr>
          <w:p w14:paraId="393F06FC" w14:textId="77777777" w:rsidR="008C7101" w:rsidRPr="00F41817" w:rsidRDefault="008C7101" w:rsidP="009B056F">
            <w:pPr>
              <w:spacing w:before="0" w:after="0"/>
              <w:rPr>
                <w:rFonts w:cs="Calibri"/>
                <w:b/>
                <w:bCs/>
                <w:szCs w:val="22"/>
              </w:rPr>
            </w:pPr>
            <w:r w:rsidRPr="00F41817">
              <w:rPr>
                <w:rFonts w:cs="Calibri"/>
                <w:b/>
                <w:bCs/>
                <w:szCs w:val="22"/>
              </w:rPr>
              <w:t>4</w:t>
            </w:r>
          </w:p>
        </w:tc>
        <w:tc>
          <w:tcPr>
            <w:tcW w:w="1638" w:type="pct"/>
            <w:vAlign w:val="center"/>
          </w:tcPr>
          <w:p w14:paraId="41FBC40B" w14:textId="2E34773C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Beschreibung Testschritt 4</w:t>
            </w:r>
          </w:p>
        </w:tc>
        <w:tc>
          <w:tcPr>
            <w:tcW w:w="2917" w:type="pct"/>
            <w:vAlign w:val="center"/>
          </w:tcPr>
          <w:p w14:paraId="729CB34F" w14:textId="77777777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</w:p>
        </w:tc>
      </w:tr>
      <w:tr w:rsidR="008C7101" w:rsidRPr="002F7F6B" w14:paraId="282BE232" w14:textId="77777777" w:rsidTr="009B056F">
        <w:trPr>
          <w:trHeight w:val="1680"/>
        </w:trPr>
        <w:tc>
          <w:tcPr>
            <w:tcW w:w="445" w:type="pct"/>
            <w:vAlign w:val="center"/>
          </w:tcPr>
          <w:p w14:paraId="5A5FD8BC" w14:textId="77777777" w:rsidR="008C7101" w:rsidRPr="00F41817" w:rsidRDefault="008C7101" w:rsidP="009B056F">
            <w:pPr>
              <w:spacing w:before="0" w:after="0"/>
              <w:rPr>
                <w:rFonts w:cs="Calibri"/>
                <w:b/>
                <w:bCs/>
                <w:szCs w:val="22"/>
              </w:rPr>
            </w:pPr>
            <w:r w:rsidRPr="00F41817">
              <w:rPr>
                <w:rFonts w:cs="Calibri"/>
                <w:b/>
                <w:bCs/>
                <w:szCs w:val="22"/>
              </w:rPr>
              <w:t>5</w:t>
            </w:r>
          </w:p>
        </w:tc>
        <w:tc>
          <w:tcPr>
            <w:tcW w:w="1638" w:type="pct"/>
            <w:vAlign w:val="center"/>
          </w:tcPr>
          <w:p w14:paraId="2A0A9D3C" w14:textId="7C19283D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Beschreibung Testschritt 4</w:t>
            </w:r>
          </w:p>
        </w:tc>
        <w:tc>
          <w:tcPr>
            <w:tcW w:w="2917" w:type="pct"/>
            <w:vAlign w:val="center"/>
          </w:tcPr>
          <w:p w14:paraId="743ECC2D" w14:textId="77777777" w:rsidR="008C7101" w:rsidRPr="002F7F6B" w:rsidRDefault="008C7101" w:rsidP="009B056F">
            <w:pPr>
              <w:spacing w:before="0" w:after="0"/>
              <w:rPr>
                <w:rFonts w:cs="Calibri"/>
                <w:szCs w:val="22"/>
              </w:rPr>
            </w:pPr>
          </w:p>
        </w:tc>
      </w:tr>
    </w:tbl>
    <w:p w14:paraId="65CF3120" w14:textId="77777777" w:rsidR="00A03737" w:rsidRDefault="00A03737">
      <w:pPr>
        <w:spacing w:before="0" w:after="0"/>
        <w:rPr>
          <w:rFonts w:cs="Arial"/>
          <w:b/>
          <w:bCs/>
          <w:kern w:val="32"/>
          <w:sz w:val="36"/>
          <w:szCs w:val="32"/>
        </w:rPr>
      </w:pPr>
      <w:r>
        <w:br w:type="page"/>
      </w:r>
    </w:p>
    <w:p w14:paraId="051D548A" w14:textId="0A8D324C" w:rsidR="00C1208C" w:rsidRDefault="00635E57" w:rsidP="00C1208C">
      <w:pPr>
        <w:pStyle w:val="berschrift1"/>
        <w:spacing w:before="0" w:after="0"/>
      </w:pPr>
      <w:r>
        <w:t>Aussagen der Testperson</w:t>
      </w:r>
    </w:p>
    <w:p w14:paraId="054647CB" w14:textId="3E261396" w:rsidR="00CF69E9" w:rsidRPr="00CF69E9" w:rsidRDefault="005E228F" w:rsidP="00CF69E9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E57F1F6" wp14:editId="6836C8B7">
                <wp:simplePos x="0" y="0"/>
                <wp:positionH relativeFrom="column">
                  <wp:align>center</wp:align>
                </wp:positionH>
                <wp:positionV relativeFrom="paragraph">
                  <wp:posOffset>153459</wp:posOffset>
                </wp:positionV>
                <wp:extent cx="6036945" cy="2519680"/>
                <wp:effectExtent l="0" t="0" r="8255" b="7620"/>
                <wp:wrapNone/>
                <wp:docPr id="55" name="Textfeld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945" cy="2519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E8442D" w14:textId="6BC60D1E" w:rsidR="00725D11" w:rsidRPr="00EE61AB" w:rsidRDefault="00EE61AB" w:rsidP="00EE61AB">
                            <w:r>
                              <w:t xml:space="preserve">7.   </w:t>
                            </w:r>
                            <w:r w:rsidR="00725D11" w:rsidRPr="00EE61AB">
                              <w:t>Positive Kommentare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7F1F6" id="Textfeld 55" o:spid="_x0000_s1037" type="#_x0000_t202" style="position:absolute;margin-left:0;margin-top:12.1pt;width:475.35pt;height:198.4pt;z-index:251658243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" fillcolor="white [3201]" strokeweight=".5pt">
                <v:textbox inset="4mm">
                  <w:txbxContent>
                    <w:p w14:paraId="3DE8442D" w14:textId="6BC60D1E" w:rsidR="00725D11" w:rsidRPr="00EE61AB" w:rsidRDefault="00EE61AB" w:rsidP="00EE61AB">
                      <w:r>
                        <w:t xml:space="preserve">7.   </w:t>
                      </w:r>
                      <w:r w:rsidR="00725D11" w:rsidRPr="00EE61AB">
                        <w:t>Positive Kommentare</w:t>
                      </w:r>
                    </w:p>
                  </w:txbxContent>
                </v:textbox>
              </v:shape>
            </w:pict>
          </mc:Fallback>
        </mc:AlternateContent>
      </w:r>
    </w:p>
    <w:p w14:paraId="0DC5DF6D" w14:textId="55CA3D47" w:rsidR="002D1972" w:rsidRDefault="00934E6D">
      <w:pPr>
        <w:spacing w:before="0" w:after="0"/>
        <w:rPr>
          <w:rFonts w:cs="Arial"/>
          <w:b/>
          <w:bCs/>
          <w:kern w:val="32"/>
          <w:sz w:val="36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226260D1" wp14:editId="18BF0926">
                <wp:simplePos x="0" y="0"/>
                <wp:positionH relativeFrom="column">
                  <wp:posOffset>1905</wp:posOffset>
                </wp:positionH>
                <wp:positionV relativeFrom="paragraph">
                  <wp:posOffset>2470923</wp:posOffset>
                </wp:positionV>
                <wp:extent cx="6036945" cy="2519680"/>
                <wp:effectExtent l="0" t="0" r="8255" b="7620"/>
                <wp:wrapNone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945" cy="2519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2CF5DB" w14:textId="5DE83168" w:rsidR="00934E6D" w:rsidRPr="00EE61AB" w:rsidRDefault="00934E6D" w:rsidP="00934E6D">
                            <w:pPr>
                              <w:ind w:left="312" w:hanging="312"/>
                            </w:pPr>
                            <w:r>
                              <w:t xml:space="preserve">8.   </w:t>
                            </w:r>
                            <w:r w:rsidRPr="00EE61AB">
                              <w:t xml:space="preserve">Negative Kommentare, was hat die Testperson an der Anwendung oder bei der </w:t>
                            </w:r>
                            <w:r>
                              <w:br/>
                            </w:r>
                            <w:r w:rsidRPr="00EE61AB">
                              <w:t>Interaktion gestört?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260D1" id="Textfeld 1" o:spid="_x0000_s1038" type="#_x0000_t202" style="position:absolute;margin-left:.15pt;margin-top:194.55pt;width:475.35pt;height:198.4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" fillcolor="white [3201]" strokeweight=".5pt">
                <v:textbox inset="4mm">
                  <w:txbxContent>
                    <w:p w14:paraId="322CF5DB" w14:textId="5DE83168" w:rsidR="00934E6D" w:rsidRPr="00EE61AB" w:rsidRDefault="00934E6D" w:rsidP="00934E6D">
                      <w:pPr>
                        <w:ind w:left="312" w:hanging="312"/>
                      </w:pPr>
                      <w:r>
                        <w:t xml:space="preserve">8.   </w:t>
                      </w:r>
                      <w:r w:rsidRPr="00EE61AB">
                        <w:t xml:space="preserve">Negative Kommentare, was hat die Testperson an der Anwendung oder bei der </w:t>
                      </w:r>
                      <w:r>
                        <w:br/>
                      </w:r>
                      <w:r w:rsidRPr="00EE61AB">
                        <w:t>Interaktion gestört?</w:t>
                      </w:r>
                    </w:p>
                  </w:txbxContent>
                </v:textbox>
              </v:shape>
            </w:pict>
          </mc:Fallback>
        </mc:AlternateContent>
      </w:r>
      <w:r w:rsidR="009A37BD" w:rsidRPr="00200985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7C85C6C3" wp14:editId="73CEA329">
                <wp:simplePos x="0" y="0"/>
                <wp:positionH relativeFrom="column">
                  <wp:posOffset>0</wp:posOffset>
                </wp:positionH>
                <wp:positionV relativeFrom="paragraph">
                  <wp:posOffset>5090633</wp:posOffset>
                </wp:positionV>
                <wp:extent cx="6043930" cy="2520000"/>
                <wp:effectExtent l="0" t="0" r="10160" b="7620"/>
                <wp:wrapNone/>
                <wp:docPr id="61" name="Textfeld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3930" cy="25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31E63FB1" w14:textId="2625B3A0" w:rsidR="005E228F" w:rsidRPr="00EE61AB" w:rsidRDefault="00934E6D" w:rsidP="00934E6D">
                            <w:pPr>
                              <w:ind w:left="312" w:hanging="312"/>
                            </w:pPr>
                            <w:r>
                              <w:t xml:space="preserve">9.   </w:t>
                            </w:r>
                            <w:r w:rsidR="00E90267" w:rsidRPr="00EE61AB">
                              <w:t>Welche neutralen Kommentare hat die Testperson gemacht, z.B. zur Verbesserung der Anwendung.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44000" tIns="0" rIns="91440" bIns="468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5C6C3" id="Textfeld 61" o:spid="_x0000_s1039" type="#_x0000_t202" style="position:absolute;margin-left:0;margin-top:400.85pt;width:475.9pt;height:198.45pt;z-index:251658252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" fillcolor="white [3201]" strokecolor="#3f3f3f [3215]" strokeweight=".5pt">
                <v:textbox inset="4mm,0,,1.3mm">
                  <w:txbxContent>
                    <w:p w14:paraId="31E63FB1" w14:textId="2625B3A0" w:rsidR="005E228F" w:rsidRPr="00EE61AB" w:rsidRDefault="00934E6D" w:rsidP="00934E6D">
                      <w:pPr>
                        <w:ind w:left="312" w:hanging="312"/>
                      </w:pPr>
                      <w:r>
                        <w:t xml:space="preserve">9.   </w:t>
                      </w:r>
                      <w:r w:rsidR="00E90267" w:rsidRPr="00EE61AB">
                        <w:t>Welche neutralen Kommentare hat die Testperson gemacht, z.B. zur Verbesserung der Anwendung.</w:t>
                      </w:r>
                    </w:p>
                  </w:txbxContent>
                </v:textbox>
              </v:shape>
            </w:pict>
          </mc:Fallback>
        </mc:AlternateContent>
      </w:r>
    </w:p>
    <w:p w14:paraId="15DD489A" w14:textId="3CCDE5C1" w:rsidR="00F90007" w:rsidRPr="00F90007" w:rsidRDefault="001A5776" w:rsidP="004231F6">
      <w:pPr>
        <w:pStyle w:val="berschrift1"/>
      </w:pPr>
      <w:r w:rsidRPr="00200985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1F404BD" wp14:editId="339B07A1">
                <wp:simplePos x="0" y="0"/>
                <wp:positionH relativeFrom="column">
                  <wp:posOffset>6350</wp:posOffset>
                </wp:positionH>
                <wp:positionV relativeFrom="paragraph">
                  <wp:posOffset>483235</wp:posOffset>
                </wp:positionV>
                <wp:extent cx="6043930" cy="8111067"/>
                <wp:effectExtent l="0" t="0" r="10160" b="17145"/>
                <wp:wrapNone/>
                <wp:docPr id="62" name="Textfeld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3930" cy="8111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0AB42A78" w14:textId="6EE56E7E" w:rsidR="001A5776" w:rsidRPr="00EE61AB" w:rsidRDefault="001A5776" w:rsidP="00EE61AB"/>
                        </w:txbxContent>
                      </wps:txbx>
                      <wps:bodyPr rot="0" spcFirstLastPara="0" vertOverflow="overflow" horzOverflow="overflow" vert="horz" wrap="square" lIns="144000" tIns="0" rIns="91440" bIns="468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404BD" id="Textfeld 62" o:spid="_x0000_s1040" type="#_x0000_t202" style="position:absolute;left:0;text-align:left;margin-left:.5pt;margin-top:38.05pt;width:475.9pt;height:638.65pt;z-index:251658253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" fillcolor="white [3201]" strokecolor="#3f3f3f [3215]" strokeweight=".5pt">
                <v:textbox inset="4mm,0,,1.3mm">
                  <w:txbxContent>
                    <w:p w14:paraId="0AB42A78" w14:textId="6EE56E7E" w:rsidR="001A5776" w:rsidRPr="00EE61AB" w:rsidRDefault="001A5776" w:rsidP="00EE61AB"/>
                  </w:txbxContent>
                </v:textbox>
              </v:shape>
            </w:pict>
          </mc:Fallback>
        </mc:AlternateContent>
      </w:r>
      <w:r w:rsidR="004231F6" w:rsidRPr="004231F6">
        <w:t xml:space="preserve">Sonstige </w:t>
      </w:r>
      <w:r w:rsidR="00E864AC">
        <w:t xml:space="preserve">Beobachtungen und </w:t>
      </w:r>
      <w:r w:rsidR="004231F6" w:rsidRPr="004231F6">
        <w:t>Bemerkungen</w:t>
      </w:r>
    </w:p>
    <w:sectPr w:rsidR="00F90007" w:rsidRPr="00F90007" w:rsidSect="00EE61AB">
      <w:headerReference w:type="default" r:id="rId17"/>
      <w:footerReference w:type="default" r:id="rId18"/>
      <w:headerReference w:type="first" r:id="rId19"/>
      <w:pgSz w:w="11906" w:h="16838" w:code="9"/>
      <w:pgMar w:top="2279" w:right="1191" w:bottom="1440" w:left="1191" w:header="709" w:footer="34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ea Nutsi" w:date="2021-09-27T12:22:00Z" w:initials="AN">
    <w:p w14:paraId="6714E662" w14:textId="77777777" w:rsidR="001E0E95" w:rsidRDefault="001E0E95">
      <w:pPr>
        <w:pStyle w:val="Kommentartext"/>
      </w:pPr>
      <w:r>
        <w:rPr>
          <w:rStyle w:val="Kommentarzeichen"/>
        </w:rPr>
        <w:annotationRef/>
      </w:r>
      <w:r>
        <w:t>Weitere Informationen:</w:t>
      </w:r>
    </w:p>
    <w:p w14:paraId="737ED0C0" w14:textId="12A3ACBB" w:rsidR="001E0E95" w:rsidRDefault="00004A52">
      <w:pPr>
        <w:pStyle w:val="Kommentartext"/>
      </w:pPr>
      <w:r w:rsidRPr="00004A52">
        <w:t>https://user-experience-methods.com/05_evaluate/usability-test.html</w:t>
      </w:r>
    </w:p>
  </w:comment>
  <w:comment w:id="1" w:author="Andrea Nutsi" w:date="2021-11-02T12:36:00Z" w:initials="AN">
    <w:p w14:paraId="1CC13E0D" w14:textId="3AA72FDC" w:rsidR="000002B8" w:rsidRDefault="000002B8">
      <w:pPr>
        <w:pStyle w:val="Kommentartext"/>
      </w:pPr>
      <w:r>
        <w:rPr>
          <w:rStyle w:val="Kommentarzeichen"/>
        </w:rPr>
        <w:annotationRef/>
      </w:r>
      <w:r>
        <w:t>Falls die einzelnen Schritte in einer Aufgabe vorgegeben sind, dann empfiehlt sich das Schema auf der nächsten Seite zu verwenden.</w:t>
      </w:r>
    </w:p>
  </w:comment>
  <w:comment w:id="2" w:author="Andrea Nutsi" w:date="2021-11-02T12:37:00Z" w:initials="AN">
    <w:p w14:paraId="70EE4C7D" w14:textId="31761233" w:rsidR="00147857" w:rsidRDefault="00147857">
      <w:pPr>
        <w:pStyle w:val="Kommentartext"/>
      </w:pPr>
      <w:r>
        <w:rPr>
          <w:rStyle w:val="Kommentarzeichen"/>
        </w:rPr>
        <w:annotationRef/>
      </w:r>
      <w:r>
        <w:t>Diese Tabelle muss für jede Aufgabe kopiert werden.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37ED0C0" w15:done="0"/>
  <w15:commentEx w15:paraId="1CC13E0D" w15:done="0"/>
  <w15:commentEx w15:paraId="70EE4C7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FC35F4" w16cex:dateUtc="2021-09-27T10:22:00Z"/>
  <w16cex:commentExtensible w16cex:durableId="252BAF4B" w16cex:dateUtc="2021-11-02T11:36:00Z"/>
  <w16cex:commentExtensible w16cex:durableId="252BAF8C" w16cex:dateUtc="2021-11-02T11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37ED0C0" w16cid:durableId="24FC35F4"/>
  <w16cid:commentId w16cid:paraId="1CC13E0D" w16cid:durableId="252BAF4B"/>
  <w16cid:commentId w16cid:paraId="70EE4C7D" w16cid:durableId="252BAF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29F7F" w14:textId="77777777" w:rsidR="006E57FA" w:rsidRDefault="006E57FA">
      <w:r>
        <w:separator/>
      </w:r>
    </w:p>
    <w:p w14:paraId="1B0D89DB" w14:textId="77777777" w:rsidR="006E57FA" w:rsidRDefault="006E57FA"/>
  </w:endnote>
  <w:endnote w:type="continuationSeparator" w:id="0">
    <w:p w14:paraId="2F4BEABF" w14:textId="77777777" w:rsidR="006E57FA" w:rsidRDefault="006E57FA">
      <w:r>
        <w:continuationSeparator/>
      </w:r>
    </w:p>
    <w:p w14:paraId="0E795B29" w14:textId="77777777" w:rsidR="006E57FA" w:rsidRDefault="006E57FA"/>
  </w:endnote>
  <w:endnote w:type="continuationNotice" w:id="1">
    <w:p w14:paraId="17BD1636" w14:textId="77777777" w:rsidR="006E57FA" w:rsidRDefault="006E57FA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ADB86" w14:textId="7CDA06BD" w:rsidR="00B95F91" w:rsidRPr="00B13BEE" w:rsidRDefault="00B95F91" w:rsidP="00672467">
    <w:pPr>
      <w:pStyle w:val="Fuzeile"/>
      <w:tabs>
        <w:tab w:val="clear" w:pos="9072"/>
        <w:tab w:val="left" w:pos="4800"/>
        <w:tab w:val="right" w:pos="9498"/>
      </w:tabs>
      <w:rPr>
        <w:rStyle w:val="Seitenzahl"/>
      </w:rPr>
    </w:pPr>
    <w:r w:rsidRPr="00B4362E">
      <w:rPr>
        <w:rFonts w:cs="Calibri"/>
      </w:rPr>
      <w:t>© msg systems ag 20</w:t>
    </w:r>
    <w:r w:rsidR="00B4362E">
      <w:rPr>
        <w:rFonts w:cs="Calibri"/>
      </w:rPr>
      <w:t>2</w:t>
    </w:r>
    <w:r w:rsidR="00C34CDB">
      <w:rPr>
        <w:rFonts w:cs="Calibri"/>
      </w:rPr>
      <w:t>1</w:t>
    </w:r>
    <w:r w:rsidRPr="006D77B5">
      <w:tab/>
    </w:r>
    <w:r w:rsidRPr="006D77B5">
      <w:tab/>
    </w:r>
    <w:r w:rsidRPr="006D77B5">
      <w:tab/>
    </w:r>
    <w:r w:rsidRPr="006D77B5">
      <w:tab/>
    </w:r>
    <w:r w:rsidR="00672467" w:rsidRPr="00B4362E">
      <w:rPr>
        <w:rFonts w:cs="Calibri"/>
      </w:rPr>
      <w:t xml:space="preserve">     </w:t>
    </w:r>
    <w:r w:rsidRPr="00B4362E">
      <w:rPr>
        <w:rStyle w:val="Seitenzahl"/>
        <w:rFonts w:cs="Calibri"/>
      </w:rPr>
      <w:t xml:space="preserve">Seite </w:t>
    </w:r>
    <w:r w:rsidRPr="00B4362E">
      <w:rPr>
        <w:rStyle w:val="Seitenzahl"/>
        <w:rFonts w:cs="Calibri"/>
      </w:rPr>
      <w:fldChar w:fldCharType="begin"/>
    </w:r>
    <w:r w:rsidRPr="00B4362E">
      <w:rPr>
        <w:rStyle w:val="Seitenzahl"/>
        <w:rFonts w:cs="Calibri"/>
      </w:rPr>
      <w:instrText xml:space="preserve"> </w:instrText>
    </w:r>
    <w:r w:rsidR="00D416B6" w:rsidRPr="00B4362E">
      <w:rPr>
        <w:rStyle w:val="Seitenzahl"/>
        <w:rFonts w:cs="Calibri"/>
      </w:rPr>
      <w:instrText>PAGE</w:instrText>
    </w:r>
    <w:r w:rsidRPr="00B4362E">
      <w:rPr>
        <w:rStyle w:val="Seitenzahl"/>
        <w:rFonts w:cs="Calibri"/>
      </w:rPr>
      <w:instrText xml:space="preserve"> </w:instrText>
    </w:r>
    <w:r w:rsidRPr="00B4362E">
      <w:rPr>
        <w:rStyle w:val="Seitenzahl"/>
        <w:rFonts w:cs="Calibri"/>
      </w:rPr>
      <w:fldChar w:fldCharType="separate"/>
    </w:r>
    <w:r w:rsidR="00162496" w:rsidRPr="00B4362E">
      <w:rPr>
        <w:rStyle w:val="Seitenzahl"/>
        <w:rFonts w:cs="Calibri"/>
        <w:noProof/>
      </w:rPr>
      <w:t>2</w:t>
    </w:r>
    <w:r w:rsidRPr="00B4362E">
      <w:rPr>
        <w:rStyle w:val="Seitenzahl"/>
        <w:rFonts w:cs="Calibri"/>
      </w:rPr>
      <w:fldChar w:fldCharType="end"/>
    </w:r>
    <w:r w:rsidRPr="00B4362E">
      <w:rPr>
        <w:rStyle w:val="Seitenzahl"/>
        <w:rFonts w:cs="Calibri"/>
      </w:rPr>
      <w:t xml:space="preserve"> von </w:t>
    </w:r>
    <w:r w:rsidRPr="00B4362E">
      <w:rPr>
        <w:rStyle w:val="Seitenzahl"/>
        <w:rFonts w:cs="Calibri"/>
      </w:rPr>
      <w:fldChar w:fldCharType="begin"/>
    </w:r>
    <w:r w:rsidRPr="00B4362E">
      <w:rPr>
        <w:rStyle w:val="Seitenzahl"/>
        <w:rFonts w:cs="Calibri"/>
      </w:rPr>
      <w:instrText xml:space="preserve"> </w:instrText>
    </w:r>
    <w:r w:rsidR="00D416B6" w:rsidRPr="00B4362E">
      <w:rPr>
        <w:rStyle w:val="Seitenzahl"/>
        <w:rFonts w:cs="Calibri"/>
      </w:rPr>
      <w:instrText>NUMPAGES</w:instrText>
    </w:r>
    <w:r w:rsidRPr="00B4362E">
      <w:rPr>
        <w:rStyle w:val="Seitenzahl"/>
        <w:rFonts w:cs="Calibri"/>
      </w:rPr>
      <w:instrText xml:space="preserve"> </w:instrText>
    </w:r>
    <w:r w:rsidRPr="00B4362E">
      <w:rPr>
        <w:rStyle w:val="Seitenzahl"/>
        <w:rFonts w:cs="Calibri"/>
      </w:rPr>
      <w:fldChar w:fldCharType="separate"/>
    </w:r>
    <w:r w:rsidR="00162496" w:rsidRPr="00B4362E">
      <w:rPr>
        <w:rStyle w:val="Seitenzahl"/>
        <w:rFonts w:cs="Calibri"/>
        <w:noProof/>
      </w:rPr>
      <w:t>9</w:t>
    </w:r>
    <w:r w:rsidRPr="00B4362E">
      <w:rPr>
        <w:rStyle w:val="Seitenzahl"/>
        <w:rFonts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D1102" w14:textId="77777777" w:rsidR="006E57FA" w:rsidRDefault="006E57FA">
      <w:r>
        <w:separator/>
      </w:r>
    </w:p>
    <w:p w14:paraId="2C42798E" w14:textId="77777777" w:rsidR="006E57FA" w:rsidRDefault="006E57FA"/>
  </w:footnote>
  <w:footnote w:type="continuationSeparator" w:id="0">
    <w:p w14:paraId="2142AD08" w14:textId="77777777" w:rsidR="006E57FA" w:rsidRDefault="006E57FA">
      <w:r>
        <w:continuationSeparator/>
      </w:r>
    </w:p>
    <w:p w14:paraId="15F4D005" w14:textId="77777777" w:rsidR="006E57FA" w:rsidRDefault="006E57FA"/>
  </w:footnote>
  <w:footnote w:type="continuationNotice" w:id="1">
    <w:p w14:paraId="1977FE8D" w14:textId="77777777" w:rsidR="006E57FA" w:rsidRDefault="006E57FA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F96E3" w14:textId="570D921F" w:rsidR="00B95F91" w:rsidRDefault="00672467" w:rsidP="00F822CA">
    <w:pPr>
      <w:pStyle w:val="Kopfzeile"/>
    </w:pPr>
    <w:r w:rsidRPr="00F822CA">
      <w:rPr>
        <w:noProof/>
      </w:rPr>
      <w:drawing>
        <wp:anchor distT="0" distB="0" distL="114300" distR="114300" simplePos="0" relativeHeight="251658241" behindDoc="1" locked="1" layoutInCell="1" allowOverlap="1" wp14:anchorId="2C6955F7" wp14:editId="60139ECC">
          <wp:simplePos x="0" y="0"/>
          <wp:positionH relativeFrom="page">
            <wp:posOffset>5292725</wp:posOffset>
          </wp:positionH>
          <wp:positionV relativeFrom="page">
            <wp:posOffset>450215</wp:posOffset>
          </wp:positionV>
          <wp:extent cx="1512000" cy="471600"/>
          <wp:effectExtent l="0" t="0" r="0" b="5080"/>
          <wp:wrapNone/>
          <wp:docPr id="26" name="Grafi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logo_msg_neu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20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244B" w:rsidRPr="00F822CA">
      <w:rPr>
        <w:noProof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6BBFEF8B" wp14:editId="3D5595DE">
              <wp:simplePos x="0" y="0"/>
              <wp:positionH relativeFrom="margin">
                <wp:align>left</wp:align>
              </wp:positionH>
              <wp:positionV relativeFrom="page">
                <wp:posOffset>791845</wp:posOffset>
              </wp:positionV>
              <wp:extent cx="4320000" cy="0"/>
              <wp:effectExtent l="0" t="0" r="23495" b="19050"/>
              <wp:wrapNone/>
              <wp:docPr id="3" name="Gerade Verbindung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20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0404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40000" dist="20000" dir="5400000" rotWithShape="0">
                                <a:srgbClr val="808080">
                                  <a:alpha val="37999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80A1B3" id="Gerade Verbindung 16" o:spid="_x0000_s1026" style="position:absolute;z-index:-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" from="0,62.35pt" to="340.15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" strokecolor="#404040" strokeweight=".5pt">
              <v:shadow opacity="24903f" origin=",.5" offset="0,.55556mm"/>
              <w10:wrap anchorx="margin" anchory="page"/>
              <w10:anchorlock/>
            </v:line>
          </w:pict>
        </mc:Fallback>
      </mc:AlternateContent>
    </w:r>
    <w:r w:rsidR="00AB18E2" w:rsidRPr="00F822CA">
      <w:t>Beobachtungsbogen für einen Usability Test</w:t>
    </w:r>
  </w:p>
  <w:p w14:paraId="7BEE0BD2" w14:textId="304829C9" w:rsidR="000002B8" w:rsidRPr="00F822CA" w:rsidRDefault="000002B8" w:rsidP="00F822CA">
    <w:pPr>
      <w:pStyle w:val="Kopfzeile"/>
    </w:pPr>
    <w:r>
      <w:t>Projekt:</w:t>
    </w:r>
  </w:p>
  <w:p w14:paraId="3D44DF49" w14:textId="208C2BC2" w:rsidR="00B10462" w:rsidRPr="0082072F" w:rsidRDefault="00EE61AB" w:rsidP="00B10462">
    <w:pPr>
      <w:rPr>
        <w:color w:val="3F3F3F" w:themeColor="text2"/>
      </w:rPr>
    </w:pPr>
    <w:r>
      <w:rPr>
        <w:color w:val="3F3F3F" w:themeColor="text2"/>
      </w:rPr>
      <w:br/>
    </w:r>
    <w:r w:rsidR="00B10462" w:rsidRPr="0082072F">
      <w:rPr>
        <w:color w:val="3F3F3F" w:themeColor="text2"/>
      </w:rPr>
      <w:t>Datum:                                   Uhrzeit:                               Proband-ID: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B75CB" w14:textId="77777777" w:rsidR="000021FE" w:rsidRDefault="000021FE">
    <w:pPr>
      <w:pStyle w:val="Kopfzeile"/>
      <w:rPr>
        <w:noProof/>
      </w:rPr>
    </w:pPr>
  </w:p>
  <w:p w14:paraId="0B62C41E" w14:textId="77777777" w:rsidR="007D2AA6" w:rsidRDefault="007D2AA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E0887F4"/>
    <w:lvl w:ilvl="0">
      <w:start w:val="1"/>
      <w:numFmt w:val="bullet"/>
      <w:pStyle w:val="Aufzhlungszeichen5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000000"/>
        <w:w w:val="120"/>
      </w:rPr>
    </w:lvl>
  </w:abstractNum>
  <w:abstractNum w:abstractNumId="1" w15:restartNumberingAfterBreak="0">
    <w:nsid w:val="FFFFFF81"/>
    <w:multiLevelType w:val="singleLevel"/>
    <w:tmpl w:val="3F0630C8"/>
    <w:lvl w:ilvl="0">
      <w:start w:val="1"/>
      <w:numFmt w:val="bullet"/>
      <w:pStyle w:val="Aufzhlungszeichen4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000000"/>
        <w:sz w:val="20"/>
        <w:szCs w:val="20"/>
      </w:rPr>
    </w:lvl>
  </w:abstractNum>
  <w:abstractNum w:abstractNumId="2" w15:restartNumberingAfterBreak="0">
    <w:nsid w:val="FFFFFF82"/>
    <w:multiLevelType w:val="singleLevel"/>
    <w:tmpl w:val="FBBCEE34"/>
    <w:lvl w:ilvl="0">
      <w:start w:val="1"/>
      <w:numFmt w:val="bullet"/>
      <w:pStyle w:val="Aufzhlungszeichen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000000"/>
        <w:w w:val="120"/>
      </w:rPr>
    </w:lvl>
  </w:abstractNum>
  <w:abstractNum w:abstractNumId="3" w15:restartNumberingAfterBreak="0">
    <w:nsid w:val="FFFFFF83"/>
    <w:multiLevelType w:val="singleLevel"/>
    <w:tmpl w:val="A41A0958"/>
    <w:lvl w:ilvl="0">
      <w:start w:val="1"/>
      <w:numFmt w:val="bullet"/>
      <w:pStyle w:val="Aufzhlungszeichen2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000000"/>
        <w:sz w:val="20"/>
        <w:szCs w:val="20"/>
      </w:rPr>
    </w:lvl>
  </w:abstractNum>
  <w:abstractNum w:abstractNumId="4" w15:restartNumberingAfterBreak="0">
    <w:nsid w:val="FFFFFF88"/>
    <w:multiLevelType w:val="singleLevel"/>
    <w:tmpl w:val="EFB47424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883E22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6" w15:restartNumberingAfterBreak="0">
    <w:nsid w:val="0DE53092"/>
    <w:multiLevelType w:val="hybridMultilevel"/>
    <w:tmpl w:val="618CB2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B97FAB"/>
    <w:multiLevelType w:val="multilevel"/>
    <w:tmpl w:val="0407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5017F42"/>
    <w:multiLevelType w:val="hybridMultilevel"/>
    <w:tmpl w:val="B30C425A"/>
    <w:lvl w:ilvl="0" w:tplc="9E7094EC">
      <w:start w:val="1"/>
      <w:numFmt w:val="decimal"/>
      <w:pStyle w:val="Liste5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9DD6D34"/>
    <w:multiLevelType w:val="singleLevel"/>
    <w:tmpl w:val="5986F64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10" w15:restartNumberingAfterBreak="0">
    <w:nsid w:val="22D3337D"/>
    <w:multiLevelType w:val="hybridMultilevel"/>
    <w:tmpl w:val="A6440688"/>
    <w:lvl w:ilvl="0" w:tplc="7CA2C654">
      <w:start w:val="1"/>
      <w:numFmt w:val="decimal"/>
      <w:pStyle w:val="Liste2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68737AE"/>
    <w:multiLevelType w:val="singleLevel"/>
    <w:tmpl w:val="0C9C176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12" w15:restartNumberingAfterBreak="0">
    <w:nsid w:val="2A7D35D4"/>
    <w:multiLevelType w:val="multilevel"/>
    <w:tmpl w:val="26CCAEC2"/>
    <w:styleLink w:val="Aufzhlung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  <w:w w:val="120"/>
        <w:sz w:val="20"/>
        <w:szCs w:val="20"/>
      </w:rPr>
    </w:lvl>
    <w:lvl w:ilvl="1">
      <w:start w:val="1"/>
      <w:numFmt w:val="bullet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auto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8413A3"/>
    <w:multiLevelType w:val="singleLevel"/>
    <w:tmpl w:val="5938354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14" w15:restartNumberingAfterBreak="0">
    <w:nsid w:val="2EF93E2C"/>
    <w:multiLevelType w:val="multilevel"/>
    <w:tmpl w:val="CB004134"/>
    <w:lvl w:ilvl="0">
      <w:start w:val="1"/>
      <w:numFmt w:val="decimal"/>
      <w:pStyle w:val="Liste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14"/>
        </w:tabs>
        <w:ind w:left="720" w:firstLine="7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3CA12BD3"/>
    <w:multiLevelType w:val="hybridMultilevel"/>
    <w:tmpl w:val="514EB0FA"/>
    <w:lvl w:ilvl="0" w:tplc="7326038C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A203D"/>
    <w:multiLevelType w:val="multilevel"/>
    <w:tmpl w:val="B2E48C1E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4E083C89"/>
    <w:multiLevelType w:val="singleLevel"/>
    <w:tmpl w:val="9F3C4DF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18" w15:restartNumberingAfterBreak="0">
    <w:nsid w:val="4F552EE6"/>
    <w:multiLevelType w:val="hybridMultilevel"/>
    <w:tmpl w:val="F998E934"/>
    <w:lvl w:ilvl="0" w:tplc="252A412C">
      <w:start w:val="1"/>
      <w:numFmt w:val="decimal"/>
      <w:pStyle w:val="Liste4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D57186F"/>
    <w:multiLevelType w:val="hybridMultilevel"/>
    <w:tmpl w:val="CE6472DA"/>
    <w:lvl w:ilvl="0" w:tplc="D2D024D2">
      <w:start w:val="2"/>
      <w:numFmt w:val="bullet"/>
      <w:pStyle w:val="AufzhlungTabelle1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Times New Roman" w:hint="default"/>
        <w:color w:val="841439"/>
        <w:w w:val="120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43F5E"/>
    <w:multiLevelType w:val="hybridMultilevel"/>
    <w:tmpl w:val="92927D3A"/>
    <w:lvl w:ilvl="0" w:tplc="A94E9CC6">
      <w:start w:val="1"/>
      <w:numFmt w:val="decimal"/>
      <w:pStyle w:val="Liste3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C352C64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25200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A8EDD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6833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A4767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9987B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FAC6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F2C9F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88B76E8"/>
    <w:multiLevelType w:val="singleLevel"/>
    <w:tmpl w:val="594C52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22" w15:restartNumberingAfterBreak="0">
    <w:nsid w:val="780D6919"/>
    <w:multiLevelType w:val="singleLevel"/>
    <w:tmpl w:val="7BBEB70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num w:numId="1">
    <w:abstractNumId w:val="5"/>
  </w:num>
  <w:num w:numId="2">
    <w:abstractNumId w:val="3"/>
  </w:num>
  <w:num w:numId="3">
    <w:abstractNumId w:val="14"/>
  </w:num>
  <w:num w:numId="4">
    <w:abstractNumId w:val="10"/>
  </w:num>
  <w:num w:numId="5">
    <w:abstractNumId w:val="20"/>
  </w:num>
  <w:num w:numId="6">
    <w:abstractNumId w:val="18"/>
  </w:num>
  <w:num w:numId="7">
    <w:abstractNumId w:val="8"/>
  </w:num>
  <w:num w:numId="8">
    <w:abstractNumId w:val="19"/>
  </w:num>
  <w:num w:numId="9">
    <w:abstractNumId w:val="12"/>
  </w:num>
  <w:num w:numId="10">
    <w:abstractNumId w:val="2"/>
  </w:num>
  <w:num w:numId="11">
    <w:abstractNumId w:val="4"/>
  </w:num>
  <w:num w:numId="12">
    <w:abstractNumId w:val="7"/>
  </w:num>
  <w:num w:numId="13">
    <w:abstractNumId w:val="1"/>
  </w:num>
  <w:num w:numId="14">
    <w:abstractNumId w:val="0"/>
  </w:num>
  <w:num w:numId="15">
    <w:abstractNumId w:val="16"/>
  </w:num>
  <w:num w:numId="16">
    <w:abstractNumId w:val="15"/>
  </w:num>
  <w:num w:numId="17">
    <w:abstractNumId w:val="9"/>
  </w:num>
  <w:num w:numId="18">
    <w:abstractNumId w:val="21"/>
  </w:num>
  <w:num w:numId="19">
    <w:abstractNumId w:val="16"/>
  </w:num>
  <w:num w:numId="20">
    <w:abstractNumId w:val="11"/>
  </w:num>
  <w:num w:numId="21">
    <w:abstractNumId w:val="17"/>
  </w:num>
  <w:num w:numId="22">
    <w:abstractNumId w:val="13"/>
  </w:num>
  <w:num w:numId="23">
    <w:abstractNumId w:val="22"/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a Nutsi">
    <w15:presenceInfo w15:providerId="AD" w15:userId="S::Andrea.Nutsi@msg.group::0a457da3-d15c-423d-8819-7f3dfe722b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hyphenationZone w:val="425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B67"/>
    <w:rsid w:val="000002B8"/>
    <w:rsid w:val="000021FE"/>
    <w:rsid w:val="00004A52"/>
    <w:rsid w:val="00012223"/>
    <w:rsid w:val="000125AF"/>
    <w:rsid w:val="00032B67"/>
    <w:rsid w:val="000429E1"/>
    <w:rsid w:val="000516B1"/>
    <w:rsid w:val="00071FA8"/>
    <w:rsid w:val="00080020"/>
    <w:rsid w:val="000B5D91"/>
    <w:rsid w:val="000B6496"/>
    <w:rsid w:val="000B69FD"/>
    <w:rsid w:val="000C7811"/>
    <w:rsid w:val="000D06AA"/>
    <w:rsid w:val="000D739A"/>
    <w:rsid w:val="000E2F62"/>
    <w:rsid w:val="000E4910"/>
    <w:rsid w:val="000E59BD"/>
    <w:rsid w:val="000E61C6"/>
    <w:rsid w:val="000F1274"/>
    <w:rsid w:val="0010707E"/>
    <w:rsid w:val="00107949"/>
    <w:rsid w:val="00147857"/>
    <w:rsid w:val="001539D6"/>
    <w:rsid w:val="00155ACC"/>
    <w:rsid w:val="00161F02"/>
    <w:rsid w:val="00162496"/>
    <w:rsid w:val="0016343D"/>
    <w:rsid w:val="00165C38"/>
    <w:rsid w:val="001815BD"/>
    <w:rsid w:val="001839B0"/>
    <w:rsid w:val="0019131A"/>
    <w:rsid w:val="001A407F"/>
    <w:rsid w:val="001A5776"/>
    <w:rsid w:val="001D0075"/>
    <w:rsid w:val="001D4F28"/>
    <w:rsid w:val="001E0E95"/>
    <w:rsid w:val="001E5925"/>
    <w:rsid w:val="00200985"/>
    <w:rsid w:val="0020250E"/>
    <w:rsid w:val="00215975"/>
    <w:rsid w:val="00226823"/>
    <w:rsid w:val="002373CF"/>
    <w:rsid w:val="002517E1"/>
    <w:rsid w:val="00264032"/>
    <w:rsid w:val="00264477"/>
    <w:rsid w:val="002678B9"/>
    <w:rsid w:val="00272F1E"/>
    <w:rsid w:val="00273AB9"/>
    <w:rsid w:val="00280017"/>
    <w:rsid w:val="0029545E"/>
    <w:rsid w:val="002A5B09"/>
    <w:rsid w:val="002A6716"/>
    <w:rsid w:val="002B35E7"/>
    <w:rsid w:val="002C74C7"/>
    <w:rsid w:val="002D1972"/>
    <w:rsid w:val="002D5780"/>
    <w:rsid w:val="002E73F4"/>
    <w:rsid w:val="002F49B9"/>
    <w:rsid w:val="00305A9E"/>
    <w:rsid w:val="00307791"/>
    <w:rsid w:val="00311A48"/>
    <w:rsid w:val="0033483C"/>
    <w:rsid w:val="00344E26"/>
    <w:rsid w:val="00370105"/>
    <w:rsid w:val="00381366"/>
    <w:rsid w:val="003836AD"/>
    <w:rsid w:val="0039222F"/>
    <w:rsid w:val="003A39AD"/>
    <w:rsid w:val="003B2DBA"/>
    <w:rsid w:val="003B4D99"/>
    <w:rsid w:val="003C7EBD"/>
    <w:rsid w:val="003D0C55"/>
    <w:rsid w:val="003D3A55"/>
    <w:rsid w:val="003F7564"/>
    <w:rsid w:val="004040D8"/>
    <w:rsid w:val="0040416B"/>
    <w:rsid w:val="004231F6"/>
    <w:rsid w:val="004557B3"/>
    <w:rsid w:val="00457D69"/>
    <w:rsid w:val="004779C9"/>
    <w:rsid w:val="00486382"/>
    <w:rsid w:val="00490A41"/>
    <w:rsid w:val="004C42D3"/>
    <w:rsid w:val="004E291D"/>
    <w:rsid w:val="004E3DB1"/>
    <w:rsid w:val="004F24E2"/>
    <w:rsid w:val="004F2606"/>
    <w:rsid w:val="004F3D1A"/>
    <w:rsid w:val="004F4A67"/>
    <w:rsid w:val="0051295B"/>
    <w:rsid w:val="00516C67"/>
    <w:rsid w:val="00526342"/>
    <w:rsid w:val="00527C95"/>
    <w:rsid w:val="0053071E"/>
    <w:rsid w:val="005419FA"/>
    <w:rsid w:val="00570FCC"/>
    <w:rsid w:val="005901BD"/>
    <w:rsid w:val="00592DDC"/>
    <w:rsid w:val="00594D33"/>
    <w:rsid w:val="005A5D92"/>
    <w:rsid w:val="005B2DE7"/>
    <w:rsid w:val="005C106A"/>
    <w:rsid w:val="005D1FF4"/>
    <w:rsid w:val="005E228F"/>
    <w:rsid w:val="005F16E9"/>
    <w:rsid w:val="005F2F69"/>
    <w:rsid w:val="00601428"/>
    <w:rsid w:val="00614A06"/>
    <w:rsid w:val="00620B29"/>
    <w:rsid w:val="006350DE"/>
    <w:rsid w:val="00635E57"/>
    <w:rsid w:val="00662201"/>
    <w:rsid w:val="00672467"/>
    <w:rsid w:val="0067441C"/>
    <w:rsid w:val="00675ED7"/>
    <w:rsid w:val="006819A3"/>
    <w:rsid w:val="00681F32"/>
    <w:rsid w:val="00685D21"/>
    <w:rsid w:val="006915DD"/>
    <w:rsid w:val="006A007E"/>
    <w:rsid w:val="006A3E33"/>
    <w:rsid w:val="006A4362"/>
    <w:rsid w:val="006A52B6"/>
    <w:rsid w:val="006A5364"/>
    <w:rsid w:val="006C0829"/>
    <w:rsid w:val="006C2474"/>
    <w:rsid w:val="006C7A6A"/>
    <w:rsid w:val="006C7E09"/>
    <w:rsid w:val="006D04D9"/>
    <w:rsid w:val="006D77B5"/>
    <w:rsid w:val="006E57FA"/>
    <w:rsid w:val="006E5F83"/>
    <w:rsid w:val="006E76AE"/>
    <w:rsid w:val="006F1A81"/>
    <w:rsid w:val="006F432E"/>
    <w:rsid w:val="006F56F6"/>
    <w:rsid w:val="00714C3F"/>
    <w:rsid w:val="00722521"/>
    <w:rsid w:val="00725D11"/>
    <w:rsid w:val="00726628"/>
    <w:rsid w:val="00726C67"/>
    <w:rsid w:val="007473A3"/>
    <w:rsid w:val="00752A09"/>
    <w:rsid w:val="0075470B"/>
    <w:rsid w:val="0075721E"/>
    <w:rsid w:val="00790850"/>
    <w:rsid w:val="007963F6"/>
    <w:rsid w:val="007C6BB2"/>
    <w:rsid w:val="007D2AA6"/>
    <w:rsid w:val="007D394B"/>
    <w:rsid w:val="007E3650"/>
    <w:rsid w:val="007E61A9"/>
    <w:rsid w:val="0082072F"/>
    <w:rsid w:val="0082535D"/>
    <w:rsid w:val="0085325E"/>
    <w:rsid w:val="00861BAC"/>
    <w:rsid w:val="00867E79"/>
    <w:rsid w:val="00877FEB"/>
    <w:rsid w:val="00896C03"/>
    <w:rsid w:val="008C5263"/>
    <w:rsid w:val="008C6AFA"/>
    <w:rsid w:val="008C7101"/>
    <w:rsid w:val="008D1820"/>
    <w:rsid w:val="008E5EBC"/>
    <w:rsid w:val="008F5DCB"/>
    <w:rsid w:val="00932238"/>
    <w:rsid w:val="00934E6D"/>
    <w:rsid w:val="0095140B"/>
    <w:rsid w:val="00953684"/>
    <w:rsid w:val="009607E5"/>
    <w:rsid w:val="0097003D"/>
    <w:rsid w:val="009716E5"/>
    <w:rsid w:val="00976538"/>
    <w:rsid w:val="00985CD4"/>
    <w:rsid w:val="0099317D"/>
    <w:rsid w:val="00993E65"/>
    <w:rsid w:val="009A37BD"/>
    <w:rsid w:val="009A58ED"/>
    <w:rsid w:val="009B3363"/>
    <w:rsid w:val="009D7E82"/>
    <w:rsid w:val="009F00BE"/>
    <w:rsid w:val="009F3645"/>
    <w:rsid w:val="009F52A6"/>
    <w:rsid w:val="00A00864"/>
    <w:rsid w:val="00A0244B"/>
    <w:rsid w:val="00A026A3"/>
    <w:rsid w:val="00A03737"/>
    <w:rsid w:val="00A0530E"/>
    <w:rsid w:val="00A07648"/>
    <w:rsid w:val="00A24E2F"/>
    <w:rsid w:val="00A2680F"/>
    <w:rsid w:val="00A27FF1"/>
    <w:rsid w:val="00A31A1F"/>
    <w:rsid w:val="00A3698E"/>
    <w:rsid w:val="00A55B3D"/>
    <w:rsid w:val="00A56665"/>
    <w:rsid w:val="00A60369"/>
    <w:rsid w:val="00A60C7D"/>
    <w:rsid w:val="00A7253F"/>
    <w:rsid w:val="00A73F83"/>
    <w:rsid w:val="00A768B1"/>
    <w:rsid w:val="00A779DF"/>
    <w:rsid w:val="00A838C0"/>
    <w:rsid w:val="00A84EF8"/>
    <w:rsid w:val="00A92947"/>
    <w:rsid w:val="00A93E5E"/>
    <w:rsid w:val="00AA561A"/>
    <w:rsid w:val="00AA6CC2"/>
    <w:rsid w:val="00AB18E2"/>
    <w:rsid w:val="00AB32BC"/>
    <w:rsid w:val="00AC3C20"/>
    <w:rsid w:val="00AD6EF3"/>
    <w:rsid w:val="00AD7708"/>
    <w:rsid w:val="00AE30D7"/>
    <w:rsid w:val="00AE3807"/>
    <w:rsid w:val="00AF5370"/>
    <w:rsid w:val="00B02234"/>
    <w:rsid w:val="00B10462"/>
    <w:rsid w:val="00B13BEE"/>
    <w:rsid w:val="00B26D12"/>
    <w:rsid w:val="00B4362E"/>
    <w:rsid w:val="00B614C0"/>
    <w:rsid w:val="00B63EC9"/>
    <w:rsid w:val="00B64FB5"/>
    <w:rsid w:val="00B95F91"/>
    <w:rsid w:val="00BC54D2"/>
    <w:rsid w:val="00BC62D9"/>
    <w:rsid w:val="00BC6958"/>
    <w:rsid w:val="00BE558C"/>
    <w:rsid w:val="00BE7CF6"/>
    <w:rsid w:val="00BF242C"/>
    <w:rsid w:val="00BF53F0"/>
    <w:rsid w:val="00C0512A"/>
    <w:rsid w:val="00C1208C"/>
    <w:rsid w:val="00C1412B"/>
    <w:rsid w:val="00C1464A"/>
    <w:rsid w:val="00C202FE"/>
    <w:rsid w:val="00C222A7"/>
    <w:rsid w:val="00C34CDB"/>
    <w:rsid w:val="00C4358D"/>
    <w:rsid w:val="00C77121"/>
    <w:rsid w:val="00C876F0"/>
    <w:rsid w:val="00CA67F2"/>
    <w:rsid w:val="00CA7B86"/>
    <w:rsid w:val="00CB053E"/>
    <w:rsid w:val="00CC6AF4"/>
    <w:rsid w:val="00CD6049"/>
    <w:rsid w:val="00CE7E3B"/>
    <w:rsid w:val="00CF1650"/>
    <w:rsid w:val="00CF5BF7"/>
    <w:rsid w:val="00CF69E9"/>
    <w:rsid w:val="00D06DB9"/>
    <w:rsid w:val="00D17611"/>
    <w:rsid w:val="00D370D7"/>
    <w:rsid w:val="00D416B6"/>
    <w:rsid w:val="00D63F6A"/>
    <w:rsid w:val="00D64B6F"/>
    <w:rsid w:val="00D848F5"/>
    <w:rsid w:val="00D900CA"/>
    <w:rsid w:val="00D96E3E"/>
    <w:rsid w:val="00DA6EDB"/>
    <w:rsid w:val="00DB04B2"/>
    <w:rsid w:val="00DB3FEF"/>
    <w:rsid w:val="00DB44CB"/>
    <w:rsid w:val="00DB6480"/>
    <w:rsid w:val="00DE1FE1"/>
    <w:rsid w:val="00DE48D0"/>
    <w:rsid w:val="00DF11D1"/>
    <w:rsid w:val="00DF477A"/>
    <w:rsid w:val="00DF7492"/>
    <w:rsid w:val="00E12723"/>
    <w:rsid w:val="00E47E1D"/>
    <w:rsid w:val="00E50687"/>
    <w:rsid w:val="00E529F2"/>
    <w:rsid w:val="00E75FFF"/>
    <w:rsid w:val="00E864AC"/>
    <w:rsid w:val="00E873AE"/>
    <w:rsid w:val="00E90267"/>
    <w:rsid w:val="00E92BFB"/>
    <w:rsid w:val="00E95760"/>
    <w:rsid w:val="00EA2C74"/>
    <w:rsid w:val="00EA3B2C"/>
    <w:rsid w:val="00EB6323"/>
    <w:rsid w:val="00EB67A3"/>
    <w:rsid w:val="00ED37E0"/>
    <w:rsid w:val="00EE5914"/>
    <w:rsid w:val="00EE61AB"/>
    <w:rsid w:val="00EF28DB"/>
    <w:rsid w:val="00EF5656"/>
    <w:rsid w:val="00EF7B97"/>
    <w:rsid w:val="00F0668B"/>
    <w:rsid w:val="00F10338"/>
    <w:rsid w:val="00F319A2"/>
    <w:rsid w:val="00F41E73"/>
    <w:rsid w:val="00F53AEA"/>
    <w:rsid w:val="00F6139C"/>
    <w:rsid w:val="00F64B6E"/>
    <w:rsid w:val="00F76219"/>
    <w:rsid w:val="00F76CD7"/>
    <w:rsid w:val="00F822CA"/>
    <w:rsid w:val="00F90007"/>
    <w:rsid w:val="00F90FAD"/>
    <w:rsid w:val="00FC3F3C"/>
    <w:rsid w:val="00FC7B62"/>
    <w:rsid w:val="00FE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BEDED71"/>
  <w14:defaultImageDpi w14:val="300"/>
  <w15:docId w15:val="{27F5C0CA-466F-4B30-BAE0-A3D061BD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/>
    <w:lsdException w:name="Intense Emphasis" w:uiPriority="66"/>
    <w:lsdException w:name="Subtle Reference" w:uiPriority="67"/>
    <w:lsdException w:name="Intense Reference" w:uiPriority="68"/>
    <w:lsdException w:name="Book Title" w:uiPriority="69"/>
    <w:lsdException w:name="Bibliography" w:semiHidden="1" w:uiPriority="70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B13BEE"/>
    <w:pPr>
      <w:spacing w:before="120" w:after="120"/>
    </w:pPr>
    <w:rPr>
      <w:rFonts w:ascii="Calibri" w:hAnsi="Calibri"/>
      <w:sz w:val="22"/>
      <w:lang w:val="de-DE" w:eastAsia="de-DE"/>
    </w:rPr>
  </w:style>
  <w:style w:type="paragraph" w:styleId="berschrift1">
    <w:name w:val="heading 1"/>
    <w:basedOn w:val="Standard"/>
    <w:next w:val="Standard"/>
    <w:qFormat/>
    <w:rsid w:val="009607E5"/>
    <w:pPr>
      <w:keepNext/>
      <w:pageBreakBefore/>
      <w:numPr>
        <w:numId w:val="15"/>
      </w:numPr>
      <w:spacing w:before="240" w:after="240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9607E5"/>
    <w:pPr>
      <w:keepNext/>
      <w:numPr>
        <w:ilvl w:val="1"/>
        <w:numId w:val="15"/>
      </w:numPr>
      <w:spacing w:before="240" w:after="240"/>
      <w:ind w:left="737" w:hanging="737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9607E5"/>
    <w:pPr>
      <w:keepNext/>
      <w:numPr>
        <w:ilvl w:val="2"/>
        <w:numId w:val="15"/>
      </w:numPr>
      <w:spacing w:before="240" w:after="240"/>
      <w:ind w:left="737" w:hanging="737"/>
      <w:outlineLvl w:val="2"/>
    </w:pPr>
    <w:rPr>
      <w:rFonts w:cs="Arial"/>
      <w:b/>
      <w:bCs/>
      <w:sz w:val="24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E95760"/>
    <w:pPr>
      <w:keepNext/>
      <w:numPr>
        <w:ilvl w:val="3"/>
        <w:numId w:val="15"/>
      </w:numPr>
      <w:tabs>
        <w:tab w:val="left" w:pos="1191"/>
      </w:tabs>
      <w:spacing w:before="240" w:after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rsid w:val="00E95760"/>
    <w:pPr>
      <w:numPr>
        <w:ilvl w:val="4"/>
        <w:numId w:val="15"/>
      </w:numPr>
      <w:tabs>
        <w:tab w:val="left" w:pos="1191"/>
      </w:tabs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rsid w:val="00E95760"/>
    <w:pPr>
      <w:numPr>
        <w:ilvl w:val="5"/>
        <w:numId w:val="15"/>
      </w:numPr>
      <w:tabs>
        <w:tab w:val="left" w:pos="1191"/>
      </w:tabs>
      <w:spacing w:before="240" w:after="60"/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rsid w:val="00E95760"/>
    <w:pPr>
      <w:numPr>
        <w:ilvl w:val="6"/>
        <w:numId w:val="15"/>
      </w:numPr>
      <w:tabs>
        <w:tab w:val="left" w:pos="1588"/>
      </w:tabs>
      <w:spacing w:before="240" w:after="60"/>
      <w:outlineLvl w:val="6"/>
    </w:pPr>
    <w:rPr>
      <w:b/>
      <w:szCs w:val="24"/>
    </w:rPr>
  </w:style>
  <w:style w:type="paragraph" w:styleId="berschrift8">
    <w:name w:val="heading 8"/>
    <w:basedOn w:val="Standard"/>
    <w:next w:val="Standard"/>
    <w:rsid w:val="00E95760"/>
    <w:pPr>
      <w:numPr>
        <w:ilvl w:val="7"/>
        <w:numId w:val="15"/>
      </w:numPr>
      <w:tabs>
        <w:tab w:val="left" w:pos="1588"/>
      </w:tabs>
      <w:spacing w:before="240" w:after="60"/>
      <w:outlineLvl w:val="7"/>
    </w:pPr>
    <w:rPr>
      <w:iCs/>
      <w:szCs w:val="24"/>
    </w:rPr>
  </w:style>
  <w:style w:type="paragraph" w:styleId="berschrift9">
    <w:name w:val="heading 9"/>
    <w:basedOn w:val="Standard"/>
    <w:next w:val="Standard"/>
    <w:rsid w:val="00E95760"/>
    <w:pPr>
      <w:numPr>
        <w:ilvl w:val="8"/>
        <w:numId w:val="15"/>
      </w:numPr>
      <w:tabs>
        <w:tab w:val="left" w:pos="1588"/>
      </w:tabs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ispielkastenCourier">
    <w:name w:val="Beispielkasten Courier"/>
    <w:basedOn w:val="Standard"/>
    <w:qFormat/>
    <w:rsid w:val="002C74C7"/>
    <w:pPr>
      <w:pBdr>
        <w:top w:val="single" w:sz="4" w:space="1" w:color="404040"/>
        <w:left w:val="single" w:sz="4" w:space="4" w:color="404040"/>
        <w:bottom w:val="single" w:sz="4" w:space="1" w:color="404040"/>
        <w:right w:val="single" w:sz="4" w:space="4" w:color="404040"/>
      </w:pBdr>
      <w:shd w:val="clear" w:color="auto" w:fill="CBCBCB"/>
    </w:pPr>
    <w:rPr>
      <w:rFonts w:ascii="Courier" w:hAnsi="Courier"/>
      <w:sz w:val="18"/>
    </w:rPr>
  </w:style>
  <w:style w:type="paragraph" w:styleId="Fu-Endnotenberschrift">
    <w:name w:val="Note Heading"/>
    <w:basedOn w:val="Standard"/>
    <w:next w:val="Standard"/>
    <w:rsid w:val="002C74C7"/>
    <w:rPr>
      <w:color w:val="404040"/>
    </w:rPr>
  </w:style>
  <w:style w:type="paragraph" w:styleId="Unterschrift">
    <w:name w:val="Signature"/>
    <w:basedOn w:val="Standard"/>
    <w:rsid w:val="002C74C7"/>
    <w:pPr>
      <w:ind w:left="4252"/>
    </w:pPr>
  </w:style>
  <w:style w:type="paragraph" w:customStyle="1" w:styleId="BeispielkastenCourierfett">
    <w:name w:val="Beispielkasten Courier fett"/>
    <w:basedOn w:val="BeispielkastenCourier"/>
    <w:rsid w:val="00EF5656"/>
    <w:rPr>
      <w:b/>
    </w:rPr>
  </w:style>
  <w:style w:type="character" w:customStyle="1" w:styleId="StandardfettZchn">
    <w:name w:val="Standard fett Zchn"/>
    <w:link w:val="Standardfett"/>
    <w:rsid w:val="00EF28DB"/>
    <w:rPr>
      <w:rFonts w:ascii="Arial" w:hAnsi="Arial"/>
      <w:b/>
    </w:rPr>
  </w:style>
  <w:style w:type="paragraph" w:styleId="Funotentext">
    <w:name w:val="footnote text"/>
    <w:basedOn w:val="Standard"/>
    <w:semiHidden/>
    <w:rsid w:val="002C74C7"/>
    <w:pPr>
      <w:spacing w:line="280" w:lineRule="atLeast"/>
    </w:pPr>
    <w:rPr>
      <w:color w:val="404040"/>
      <w:sz w:val="16"/>
    </w:rPr>
  </w:style>
  <w:style w:type="character" w:styleId="Fett">
    <w:name w:val="Strong"/>
    <w:qFormat/>
    <w:rsid w:val="00B13BEE"/>
    <w:rPr>
      <w:rFonts w:ascii="Calibri" w:hAnsi="Calibri"/>
      <w:b/>
      <w:bCs/>
      <w:color w:val="841439"/>
      <w:sz w:val="22"/>
    </w:rPr>
  </w:style>
  <w:style w:type="paragraph" w:styleId="Datum">
    <w:name w:val="Date"/>
    <w:basedOn w:val="Standard"/>
    <w:next w:val="Standard"/>
    <w:link w:val="DatumZchn"/>
    <w:rsid w:val="00516C67"/>
  </w:style>
  <w:style w:type="character" w:customStyle="1" w:styleId="DatumZchn">
    <w:name w:val="Datum Zchn"/>
    <w:link w:val="Datum"/>
    <w:rsid w:val="00516C67"/>
    <w:rPr>
      <w:rFonts w:ascii="Arial" w:hAnsi="Arial"/>
    </w:rPr>
  </w:style>
  <w:style w:type="paragraph" w:styleId="Aufzhlungszeichen2">
    <w:name w:val="List Bullet 2"/>
    <w:basedOn w:val="Standard"/>
    <w:qFormat/>
    <w:rsid w:val="00B95F91"/>
    <w:pPr>
      <w:numPr>
        <w:numId w:val="2"/>
      </w:numPr>
      <w:contextualSpacing/>
    </w:pPr>
  </w:style>
  <w:style w:type="paragraph" w:styleId="Aufzhlungszeichen">
    <w:name w:val="List Bullet"/>
    <w:basedOn w:val="Standard"/>
    <w:qFormat/>
    <w:rsid w:val="00B95F91"/>
    <w:pPr>
      <w:contextualSpacing/>
    </w:pPr>
  </w:style>
  <w:style w:type="paragraph" w:customStyle="1" w:styleId="TitelDeckblatt">
    <w:name w:val="Titel Deckblatt"/>
    <w:basedOn w:val="Standard"/>
    <w:autoRedefine/>
    <w:rsid w:val="00726C67"/>
    <w:pPr>
      <w:spacing w:line="340" w:lineRule="atLeast"/>
    </w:pPr>
    <w:rPr>
      <w:b/>
      <w:bCs/>
      <w:color w:val="841439"/>
      <w:sz w:val="48"/>
    </w:rPr>
  </w:style>
  <w:style w:type="paragraph" w:customStyle="1" w:styleId="UntertitelDeckblatt">
    <w:name w:val="Untertitel Deckblatt"/>
    <w:basedOn w:val="Standard"/>
    <w:autoRedefine/>
    <w:rsid w:val="00726C67"/>
    <w:pPr>
      <w:spacing w:line="340" w:lineRule="atLeast"/>
    </w:pPr>
    <w:rPr>
      <w:bCs/>
      <w:sz w:val="28"/>
    </w:rPr>
  </w:style>
  <w:style w:type="paragraph" w:customStyle="1" w:styleId="Dokumenttyp">
    <w:name w:val="Dokumenttyp"/>
    <w:basedOn w:val="Standard"/>
    <w:autoRedefine/>
    <w:rsid w:val="000B69FD"/>
    <w:pPr>
      <w:spacing w:line="340" w:lineRule="atLeast"/>
    </w:pPr>
    <w:rPr>
      <w:b/>
      <w:bCs/>
      <w:sz w:val="56"/>
    </w:rPr>
  </w:style>
  <w:style w:type="paragraph" w:customStyle="1" w:styleId="DokumenttypUntertitel">
    <w:name w:val="Dokumenttyp Untertitel"/>
    <w:basedOn w:val="Dokumenttyp"/>
    <w:autoRedefine/>
    <w:rsid w:val="002C74C7"/>
    <w:rPr>
      <w:sz w:val="28"/>
    </w:rPr>
  </w:style>
  <w:style w:type="paragraph" w:customStyle="1" w:styleId="DeckblattUntertitel">
    <w:name w:val="Deckblatt Untertitel"/>
    <w:basedOn w:val="Standard"/>
    <w:autoRedefine/>
    <w:rsid w:val="007D2AA6"/>
    <w:pPr>
      <w:spacing w:line="340" w:lineRule="atLeast"/>
    </w:pPr>
    <w:rPr>
      <w:bCs/>
      <w:sz w:val="28"/>
    </w:rPr>
  </w:style>
  <w:style w:type="paragraph" w:customStyle="1" w:styleId="DeckblattTitel">
    <w:name w:val="Deckblatt Titel"/>
    <w:basedOn w:val="Standard"/>
    <w:rsid w:val="007D2AA6"/>
    <w:rPr>
      <w:b/>
      <w:color w:val="841439"/>
      <w:sz w:val="48"/>
    </w:rPr>
  </w:style>
  <w:style w:type="paragraph" w:styleId="Verzeichnis3">
    <w:name w:val="toc 3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iCs/>
      <w:szCs w:val="24"/>
    </w:rPr>
  </w:style>
  <w:style w:type="paragraph" w:customStyle="1" w:styleId="Standardfett">
    <w:name w:val="Standard fett"/>
    <w:basedOn w:val="Standard"/>
    <w:link w:val="StandardfettZchn"/>
    <w:rsid w:val="00EF28DB"/>
    <w:rPr>
      <w:b/>
    </w:rPr>
  </w:style>
  <w:style w:type="paragraph" w:styleId="Verzeichnis2">
    <w:name w:val="toc 2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iCs/>
      <w:szCs w:val="24"/>
    </w:rPr>
  </w:style>
  <w:style w:type="character" w:styleId="Hyperlink">
    <w:name w:val="Hyperlink"/>
    <w:uiPriority w:val="99"/>
    <w:qFormat/>
    <w:rsid w:val="0019131A"/>
    <w:rPr>
      <w:rFonts w:ascii="Calibri" w:hAnsi="Calibri"/>
      <w:b w:val="0"/>
      <w:color w:val="60A3BC"/>
      <w:sz w:val="22"/>
      <w:u w:val="single"/>
    </w:rPr>
  </w:style>
  <w:style w:type="paragraph" w:styleId="Verzeichnis1">
    <w:name w:val="toc 1"/>
    <w:basedOn w:val="Standard"/>
    <w:next w:val="Standard"/>
    <w:uiPriority w:val="39"/>
    <w:rsid w:val="00D370D7"/>
    <w:pPr>
      <w:tabs>
        <w:tab w:val="left" w:pos="1134"/>
        <w:tab w:val="left" w:pos="9072"/>
      </w:tabs>
      <w:spacing w:before="240"/>
    </w:pPr>
    <w:rPr>
      <w:b/>
      <w:bCs/>
      <w:sz w:val="24"/>
      <w:szCs w:val="24"/>
    </w:rPr>
  </w:style>
  <w:style w:type="paragraph" w:styleId="Verzeichnis4">
    <w:name w:val="toc 4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szCs w:val="24"/>
    </w:rPr>
  </w:style>
  <w:style w:type="paragraph" w:styleId="Kopfzeile">
    <w:name w:val="header"/>
    <w:basedOn w:val="Standard"/>
    <w:rsid w:val="000B69FD"/>
    <w:pPr>
      <w:tabs>
        <w:tab w:val="center" w:pos="4536"/>
        <w:tab w:val="right" w:pos="9072"/>
      </w:tabs>
      <w:spacing w:before="0" w:after="0"/>
    </w:pPr>
    <w:rPr>
      <w:color w:val="841439"/>
    </w:rPr>
  </w:style>
  <w:style w:type="paragraph" w:styleId="Fuzeile">
    <w:name w:val="footer"/>
    <w:basedOn w:val="Standard"/>
    <w:autoRedefine/>
    <w:qFormat/>
    <w:rsid w:val="00B13BEE"/>
    <w:pPr>
      <w:tabs>
        <w:tab w:val="center" w:pos="4536"/>
        <w:tab w:val="center" w:pos="4678"/>
        <w:tab w:val="right" w:pos="9072"/>
      </w:tabs>
    </w:pPr>
    <w:rPr>
      <w:color w:val="404040"/>
      <w:sz w:val="18"/>
    </w:rPr>
  </w:style>
  <w:style w:type="character" w:styleId="Seitenzahl">
    <w:name w:val="page number"/>
    <w:qFormat/>
    <w:rsid w:val="00B13BEE"/>
    <w:rPr>
      <w:rFonts w:ascii="Calibri" w:hAnsi="Calibri"/>
      <w:color w:val="404040"/>
      <w:sz w:val="18"/>
    </w:rPr>
  </w:style>
  <w:style w:type="paragraph" w:styleId="E-Mail-Signatur">
    <w:name w:val="E-mail Signature"/>
    <w:basedOn w:val="Standard"/>
  </w:style>
  <w:style w:type="paragraph" w:styleId="Liste">
    <w:name w:val="List"/>
    <w:basedOn w:val="Standard"/>
    <w:rsid w:val="008C6AFA"/>
    <w:pPr>
      <w:numPr>
        <w:numId w:val="3"/>
      </w:numPr>
    </w:pPr>
  </w:style>
  <w:style w:type="paragraph" w:styleId="Liste2">
    <w:name w:val="List 2"/>
    <w:basedOn w:val="Standard"/>
    <w:rsid w:val="00D900CA"/>
    <w:pPr>
      <w:numPr>
        <w:numId w:val="4"/>
      </w:numPr>
    </w:pPr>
  </w:style>
  <w:style w:type="paragraph" w:styleId="Liste3">
    <w:name w:val="List 3"/>
    <w:basedOn w:val="Standard"/>
    <w:rsid w:val="00D900CA"/>
    <w:pPr>
      <w:numPr>
        <w:numId w:val="5"/>
      </w:numPr>
    </w:pPr>
  </w:style>
  <w:style w:type="paragraph" w:styleId="Liste4">
    <w:name w:val="List 4"/>
    <w:basedOn w:val="Standard"/>
    <w:rsid w:val="00D900CA"/>
    <w:pPr>
      <w:numPr>
        <w:numId w:val="6"/>
      </w:numPr>
    </w:pPr>
  </w:style>
  <w:style w:type="paragraph" w:styleId="Liste5">
    <w:name w:val="List 5"/>
    <w:basedOn w:val="Standard"/>
    <w:rsid w:val="00D900CA"/>
    <w:pPr>
      <w:numPr>
        <w:numId w:val="7"/>
      </w:numPr>
    </w:pPr>
  </w:style>
  <w:style w:type="paragraph" w:customStyle="1" w:styleId="Tabelle">
    <w:name w:val="Tabelle"/>
    <w:basedOn w:val="Standard"/>
    <w:rsid w:val="002C74C7"/>
    <w:pPr>
      <w:spacing w:before="60" w:after="60"/>
    </w:pPr>
    <w:rPr>
      <w:bCs/>
      <w:sz w:val="18"/>
    </w:rPr>
  </w:style>
  <w:style w:type="paragraph" w:styleId="Verzeichnis5">
    <w:name w:val="toc 5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Beschriftung">
    <w:name w:val="caption"/>
    <w:basedOn w:val="Standard"/>
    <w:next w:val="Standard"/>
    <w:link w:val="BeschriftungZchn"/>
    <w:qFormat/>
    <w:rsid w:val="00E95760"/>
    <w:pPr>
      <w:spacing w:before="60" w:after="60"/>
    </w:pPr>
    <w:rPr>
      <w:bCs/>
      <w:color w:val="404040"/>
      <w:sz w:val="16"/>
    </w:rPr>
  </w:style>
  <w:style w:type="paragraph" w:styleId="Verzeichnis6">
    <w:name w:val="toc 6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Verzeichnis7">
    <w:name w:val="toc 7"/>
    <w:basedOn w:val="Standard"/>
    <w:next w:val="Standard"/>
    <w:autoRedefine/>
    <w:semiHidden/>
    <w:rsid w:val="000E4910"/>
    <w:pPr>
      <w:spacing w:before="0" w:after="0"/>
    </w:pPr>
    <w:rPr>
      <w:szCs w:val="24"/>
    </w:rPr>
  </w:style>
  <w:style w:type="paragraph" w:styleId="Verzeichnis8">
    <w:name w:val="toc 8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Verzeichnis9">
    <w:name w:val="toc 9"/>
    <w:basedOn w:val="Standard"/>
    <w:next w:val="Standard"/>
    <w:autoRedefine/>
    <w:semiHidden/>
    <w:rsid w:val="000E4910"/>
    <w:pPr>
      <w:spacing w:before="0" w:after="0"/>
    </w:pPr>
    <w:rPr>
      <w:szCs w:val="24"/>
    </w:rPr>
  </w:style>
  <w:style w:type="paragraph" w:styleId="Aufzhlungszeichen3">
    <w:name w:val="List Bullet 3"/>
    <w:basedOn w:val="Standard"/>
    <w:rsid w:val="00B95F91"/>
    <w:pPr>
      <w:numPr>
        <w:numId w:val="10"/>
      </w:numPr>
      <w:contextualSpacing/>
    </w:pPr>
  </w:style>
  <w:style w:type="paragraph" w:styleId="Listenfortsetzung2">
    <w:name w:val="List Continue 2"/>
    <w:basedOn w:val="Standard"/>
    <w:rsid w:val="0040416B"/>
    <w:pPr>
      <w:ind w:left="566"/>
      <w:contextualSpacing/>
    </w:pPr>
  </w:style>
  <w:style w:type="paragraph" w:styleId="Textkrper">
    <w:name w:val="Body Text"/>
    <w:basedOn w:val="Standard"/>
    <w:link w:val="TextkrperZchn"/>
    <w:rsid w:val="0040416B"/>
  </w:style>
  <w:style w:type="paragraph" w:customStyle="1" w:styleId="AufzhlungTabelle1">
    <w:name w:val="AufzählungTabelle1"/>
    <w:basedOn w:val="Standard"/>
    <w:rsid w:val="00D900CA"/>
    <w:pPr>
      <w:numPr>
        <w:numId w:val="8"/>
      </w:numPr>
    </w:pPr>
    <w:rPr>
      <w:sz w:val="18"/>
    </w:rPr>
  </w:style>
  <w:style w:type="character" w:customStyle="1" w:styleId="TextkrperZchn">
    <w:name w:val="Textkörper Zchn"/>
    <w:link w:val="Textkrper"/>
    <w:rsid w:val="0040416B"/>
    <w:rPr>
      <w:rFonts w:ascii="Arial" w:hAnsi="Arial"/>
    </w:rPr>
  </w:style>
  <w:style w:type="paragraph" w:customStyle="1" w:styleId="FormatvorlageTabelleFett">
    <w:name w:val="Formatvorlage Tabelle + Fett"/>
    <w:basedOn w:val="Tabelle"/>
    <w:pPr>
      <w:pBdr>
        <w:between w:val="single" w:sz="12" w:space="1" w:color="076BB2"/>
      </w:pBdr>
    </w:pPr>
    <w:rPr>
      <w:b/>
      <w:bCs w:val="0"/>
    </w:rPr>
  </w:style>
  <w:style w:type="paragraph" w:customStyle="1" w:styleId="Betreffzeile">
    <w:name w:val="Betreffzeile"/>
    <w:basedOn w:val="Standard"/>
    <w:rsid w:val="0040416B"/>
  </w:style>
  <w:style w:type="paragraph" w:customStyle="1" w:styleId="FormatvorlageDeckblattTitelRot">
    <w:name w:val="Formatvorlage Deckblatt Titel + Rot"/>
    <w:basedOn w:val="DeckblattTitel"/>
    <w:rsid w:val="002C74C7"/>
  </w:style>
  <w:style w:type="table" w:styleId="Tabellenraster">
    <w:name w:val="Table Grid"/>
    <w:basedOn w:val="NormaleTabelle"/>
    <w:rsid w:val="006819A3"/>
    <w:pPr>
      <w:spacing w:before="120" w:after="120"/>
    </w:pPr>
    <w:rPr>
      <w:rFonts w:ascii="Arial" w:hAnsi="Arial"/>
      <w:sz w:val="18"/>
    </w:rPr>
    <w:tblPr>
      <w:tblBorders>
        <w:top w:val="single" w:sz="4" w:space="0" w:color="404040"/>
        <w:left w:val="single" w:sz="4" w:space="0" w:color="404040"/>
        <w:bottom w:val="single" w:sz="4" w:space="0" w:color="404040"/>
        <w:right w:val="single" w:sz="4" w:space="0" w:color="404040"/>
        <w:insideH w:val="single" w:sz="4" w:space="0" w:color="404040"/>
        <w:insideV w:val="single" w:sz="4" w:space="0" w:color="404040"/>
      </w:tblBorders>
    </w:tblPr>
    <w:tblStylePr w:type="firstRow">
      <w:rPr>
        <w:rFonts w:asciiTheme="minorHAnsi" w:hAnsiTheme="minorHAnsi"/>
        <w:b/>
        <w:color w:val="auto"/>
        <w:sz w:val="20"/>
      </w:rPr>
      <w:tblPr/>
      <w:trPr>
        <w:tblHeader/>
      </w:trPr>
      <w:tcPr>
        <w:tcBorders>
          <w:bottom w:val="single" w:sz="24" w:space="0" w:color="841439"/>
        </w:tcBorders>
        <w:shd w:val="clear" w:color="auto" w:fill="CCCCCC"/>
      </w:tcPr>
    </w:tblStylePr>
    <w:tblStylePr w:type="lastRow">
      <w:rPr>
        <w:rFonts w:asciiTheme="minorHAnsi" w:hAnsiTheme="minorHAnsi"/>
        <w:sz w:val="18"/>
      </w:rPr>
      <w:tblPr/>
      <w:tcPr>
        <w:tcBorders>
          <w:top w:val="single" w:sz="12" w:space="0" w:color="841439" w:themeColor="accent2"/>
        </w:tcBorders>
        <w:shd w:val="clear" w:color="auto" w:fill="F2F2F2"/>
      </w:tcPr>
    </w:tblStylePr>
    <w:tblStylePr w:type="firstCol">
      <w:rPr>
        <w:b/>
        <w:sz w:val="20"/>
      </w:rPr>
      <w:tblPr/>
      <w:tcPr>
        <w:tcBorders>
          <w:right w:val="single" w:sz="24" w:space="0" w:color="800000"/>
        </w:tcBorders>
        <w:shd w:val="clear" w:color="auto" w:fill="D9D9D9"/>
      </w:tcPr>
    </w:tblStylePr>
    <w:tblStylePr w:type="lastCol">
      <w:tblPr/>
      <w:tcPr>
        <w:tcBorders>
          <w:left w:val="nil"/>
          <w:right w:val="single" w:sz="8" w:space="0" w:color="auto"/>
        </w:tcBorders>
        <w:shd w:val="clear" w:color="auto" w:fill="F4F4F4" w:themeFill="background2" w:themeFillTint="33"/>
      </w:tcPr>
    </w:tblStylePr>
  </w:style>
  <w:style w:type="paragraph" w:styleId="Listennummer">
    <w:name w:val="List Number"/>
    <w:basedOn w:val="Standard"/>
    <w:rsid w:val="00D900CA"/>
    <w:pPr>
      <w:numPr>
        <w:numId w:val="11"/>
      </w:numPr>
      <w:contextualSpacing/>
    </w:pPr>
  </w:style>
  <w:style w:type="character" w:customStyle="1" w:styleId="BeschriftungZchn">
    <w:name w:val="Beschriftung Zchn"/>
    <w:link w:val="Beschriftung"/>
    <w:rsid w:val="00E95760"/>
    <w:rPr>
      <w:rFonts w:ascii="Arial" w:hAnsi="Arial"/>
      <w:bCs/>
      <w:color w:val="404040"/>
      <w:sz w:val="16"/>
    </w:rPr>
  </w:style>
  <w:style w:type="numbering" w:customStyle="1" w:styleId="Aufzhlung">
    <w:name w:val="Aufzählung"/>
    <w:basedOn w:val="KeineListe"/>
    <w:rsid w:val="00D900CA"/>
    <w:pPr>
      <w:numPr>
        <w:numId w:val="9"/>
      </w:numPr>
    </w:pPr>
  </w:style>
  <w:style w:type="table" w:customStyle="1" w:styleId="Gitternetztabelle1hellAkzent11">
    <w:name w:val="Gitternetztabelle 1 hell  – Akzent 11"/>
    <w:basedOn w:val="NormaleTabelle"/>
    <w:uiPriority w:val="46"/>
    <w:rsid w:val="006E5F83"/>
    <w:tblPr>
      <w:tblStyleRowBandSize w:val="1"/>
      <w:tblStyleColBandSize w:val="1"/>
      <w:tblBorders>
        <w:top w:val="single" w:sz="4" w:space="0" w:color="BFDAE4" w:themeColor="accent1" w:themeTint="66"/>
        <w:left w:val="single" w:sz="4" w:space="0" w:color="BFDAE4" w:themeColor="accent1" w:themeTint="66"/>
        <w:bottom w:val="single" w:sz="4" w:space="0" w:color="BFDAE4" w:themeColor="accent1" w:themeTint="66"/>
        <w:right w:val="single" w:sz="4" w:space="0" w:color="BFDAE4" w:themeColor="accent1" w:themeTint="66"/>
        <w:insideH w:val="single" w:sz="4" w:space="0" w:color="BFDAE4" w:themeColor="accent1" w:themeTint="66"/>
        <w:insideV w:val="single" w:sz="4" w:space="0" w:color="BFDA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FC7D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C7D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styleId="1ai">
    <w:name w:val="Outline List 1"/>
    <w:basedOn w:val="KeineListe"/>
    <w:rsid w:val="00D900CA"/>
    <w:pPr>
      <w:numPr>
        <w:numId w:val="12"/>
      </w:numPr>
    </w:pPr>
  </w:style>
  <w:style w:type="paragraph" w:styleId="Aufzhlungszeichen4">
    <w:name w:val="List Bullet 4"/>
    <w:basedOn w:val="Standard"/>
    <w:rsid w:val="00B95F91"/>
    <w:pPr>
      <w:numPr>
        <w:numId w:val="13"/>
      </w:numPr>
      <w:contextualSpacing/>
    </w:pPr>
  </w:style>
  <w:style w:type="character" w:customStyle="1" w:styleId="berschrift4Zchn">
    <w:name w:val="Überschrift 4 Zchn"/>
    <w:link w:val="berschrift4"/>
    <w:rsid w:val="00E95760"/>
    <w:rPr>
      <w:rFonts w:ascii="Calibri" w:hAnsi="Calibri"/>
      <w:b/>
      <w:bCs/>
      <w:sz w:val="22"/>
      <w:szCs w:val="28"/>
      <w:lang w:val="de-DE" w:eastAsia="de-DE"/>
    </w:rPr>
  </w:style>
  <w:style w:type="paragraph" w:styleId="Aufzhlungszeichen5">
    <w:name w:val="List Bullet 5"/>
    <w:basedOn w:val="Standard"/>
    <w:rsid w:val="00B95F91"/>
    <w:pPr>
      <w:numPr>
        <w:numId w:val="14"/>
      </w:numPr>
      <w:contextualSpacing/>
    </w:pPr>
  </w:style>
  <w:style w:type="paragraph" w:customStyle="1" w:styleId="Erklrung">
    <w:name w:val="Erklärung"/>
    <w:basedOn w:val="Standard"/>
    <w:next w:val="Standard"/>
    <w:qFormat/>
    <w:rsid w:val="00E95760"/>
    <w:rPr>
      <w:i/>
      <w:color w:val="60A3BC"/>
    </w:rPr>
  </w:style>
  <w:style w:type="character" w:customStyle="1" w:styleId="berschrift2Zchn">
    <w:name w:val="Überschrift 2 Zchn"/>
    <w:link w:val="berschrift2"/>
    <w:rsid w:val="009607E5"/>
    <w:rPr>
      <w:rFonts w:ascii="Calibri" w:hAnsi="Calibri" w:cs="Arial"/>
      <w:b/>
      <w:bCs/>
      <w:iCs/>
      <w:sz w:val="28"/>
      <w:szCs w:val="28"/>
      <w:lang w:val="de-DE" w:eastAsia="de-DE"/>
    </w:rPr>
  </w:style>
  <w:style w:type="character" w:customStyle="1" w:styleId="berschrift3Zchn">
    <w:name w:val="Überschrift 3 Zchn"/>
    <w:link w:val="berschrift3"/>
    <w:rsid w:val="009607E5"/>
    <w:rPr>
      <w:rFonts w:ascii="Calibri" w:hAnsi="Calibri" w:cs="Arial"/>
      <w:b/>
      <w:bCs/>
      <w:sz w:val="24"/>
      <w:szCs w:val="26"/>
      <w:lang w:val="de-DE" w:eastAsia="de-DE"/>
    </w:rPr>
  </w:style>
  <w:style w:type="paragraph" w:customStyle="1" w:styleId="FarbigeListe-Akzent11">
    <w:name w:val="Farbige Liste - Akzent 11"/>
    <w:basedOn w:val="Standard"/>
    <w:uiPriority w:val="72"/>
    <w:rsid w:val="00E95760"/>
    <w:pPr>
      <w:ind w:left="708"/>
    </w:pPr>
  </w:style>
  <w:style w:type="paragraph" w:styleId="Inhaltsverzeichnisberschrift">
    <w:name w:val="TOC Heading"/>
    <w:basedOn w:val="berschrift1"/>
    <w:next w:val="Standard"/>
    <w:uiPriority w:val="39"/>
    <w:unhideWhenUsed/>
    <w:rsid w:val="001815BD"/>
    <w:pPr>
      <w:keepLines/>
      <w:pageBreakBefore w:val="0"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F7D95" w:themeColor="accent1" w:themeShade="BF"/>
      <w:kern w:val="0"/>
      <w:sz w:val="32"/>
      <w:lang w:val="en-US" w:eastAsia="en-US"/>
    </w:rPr>
  </w:style>
  <w:style w:type="character" w:styleId="Platzhaltertext">
    <w:name w:val="Placeholder Text"/>
    <w:basedOn w:val="Absatz-Standardschriftart"/>
    <w:uiPriority w:val="99"/>
    <w:unhideWhenUsed/>
    <w:rsid w:val="00307791"/>
    <w:rPr>
      <w:color w:val="808080"/>
    </w:rPr>
  </w:style>
  <w:style w:type="paragraph" w:customStyle="1" w:styleId="msgClassification">
    <w:name w:val="msg_Classification"/>
    <w:basedOn w:val="Standard"/>
    <w:autoRedefine/>
    <w:qFormat/>
    <w:rsid w:val="00307791"/>
    <w:rPr>
      <w:rFonts w:cs="Calibri"/>
      <w:i/>
    </w:rPr>
  </w:style>
  <w:style w:type="paragraph" w:styleId="Listenabsatz">
    <w:name w:val="List Paragraph"/>
    <w:basedOn w:val="Standard"/>
    <w:uiPriority w:val="72"/>
    <w:rsid w:val="00032B67"/>
    <w:pPr>
      <w:ind w:left="720"/>
      <w:contextualSpacing/>
    </w:pPr>
  </w:style>
  <w:style w:type="character" w:styleId="Kommentarzeichen">
    <w:name w:val="annotation reference"/>
    <w:basedOn w:val="Absatz-Standardschriftart"/>
    <w:semiHidden/>
    <w:unhideWhenUsed/>
    <w:rsid w:val="001E0E95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1E0E95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1E0E95"/>
    <w:rPr>
      <w:rFonts w:ascii="Calibri" w:hAnsi="Calibri"/>
      <w:lang w:val="de-DE" w:eastAsia="de-DE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1E0E9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1E0E95"/>
    <w:rPr>
      <w:rFonts w:ascii="Calibri" w:hAnsi="Calibri"/>
      <w:b/>
      <w:bCs/>
      <w:lang w:val="de-DE" w:eastAsia="de-DE"/>
    </w:rPr>
  </w:style>
  <w:style w:type="table" w:styleId="TabellemithellemGitternetz">
    <w:name w:val="Grid Table Light"/>
    <w:basedOn w:val="NormaleTabelle"/>
    <w:uiPriority w:val="40"/>
    <w:rsid w:val="008C710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webSettings" Target="webSetting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11/relationships/commentsExtended" Target="commentsExtended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Vorlagen-Office\msgSystems\msg_Doku\Doku-ohne-Deckblatt.dotx" TargetMode="External"/></Relationships>
</file>

<file path=word/theme/theme1.xml><?xml version="1.0" encoding="utf-8"?>
<a:theme xmlns:a="http://schemas.openxmlformats.org/drawingml/2006/main" name="Office Theme">
  <a:themeElements>
    <a:clrScheme name="msg systems">
      <a:dk1>
        <a:srgbClr val="000000"/>
      </a:dk1>
      <a:lt1>
        <a:srgbClr val="FFFFFF"/>
      </a:lt1>
      <a:dk2>
        <a:srgbClr val="3F3F3F"/>
      </a:dk2>
      <a:lt2>
        <a:srgbClr val="CBCBCB"/>
      </a:lt2>
      <a:accent1>
        <a:srgbClr val="60A3BC"/>
      </a:accent1>
      <a:accent2>
        <a:srgbClr val="841439"/>
      </a:accent2>
      <a:accent3>
        <a:srgbClr val="1E4A35"/>
      </a:accent3>
      <a:accent4>
        <a:srgbClr val="8EA499"/>
      </a:accent4>
      <a:accent5>
        <a:srgbClr val="D08B01"/>
      </a:accent5>
      <a:accent6>
        <a:srgbClr val="E8B380"/>
      </a:accent6>
      <a:hlink>
        <a:srgbClr val="60A3BC"/>
      </a:hlink>
      <a:folHlink>
        <a:srgbClr val="60A3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SharedContentType xmlns="Microsoft.SharePoint.Taxonomy.ContentTypeSync" SourceId="a53a62bb-fe8c-40a9-b721-69dc556ec299" ContentTypeId="0x010100C7CE61CC9E288946BEFBDDE329B145E8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sg_group_dokument" ma:contentTypeID="0x010100C7CE61CC9E288946BEFBDDE329B145E800477A7775AE44C04EA43B3B39BCDC10AF" ma:contentTypeVersion="14" ma:contentTypeDescription="Ein neues Dokument erstellen." ma:contentTypeScope="" ma:versionID="104b7c82e4d7be69fb1525a523c35377">
  <xsd:schema xmlns:xsd="http://www.w3.org/2001/XMLSchema" xmlns:xs="http://www.w3.org/2001/XMLSchema" xmlns:p="http://schemas.microsoft.com/office/2006/metadata/properties" xmlns:ns2="f719ecbf-a19d-4b01-ba1f-7ffa0d8a5235" xmlns:ns4="65cbc5ff-7a68-4d82-abbd-976d8b1041ac" targetNamespace="http://schemas.microsoft.com/office/2006/metadata/properties" ma:root="true" ma:fieldsID="d26105292bc6d9778bfea2bb553feae7" ns2:_="" ns4:_="">
    <xsd:import namespace="f719ecbf-a19d-4b01-ba1f-7ffa0d8a5235"/>
    <xsd:import namespace="65cbc5ff-7a68-4d82-abbd-976d8b1041ac"/>
    <xsd:element name="properties">
      <xsd:complexType>
        <xsd:sequence>
          <xsd:element name="documentManagement">
            <xsd:complexType>
              <xsd:all>
                <xsd:element ref="ns2:msg_Klassifizierung" minOccurs="0"/>
                <xsd:element ref="ns2:msg_Status" minOccurs="0"/>
                <xsd:element ref="ns2:msg_Version" minOccurs="0"/>
                <xsd:element ref="ns2:msg_Firma" minOccurs="0"/>
                <xsd:element ref="ns2:msg_Manager" minOccurs="0"/>
                <xsd:element ref="ns2:msg_Dokumententyp" minOccurs="0"/>
                <xsd:element ref="ns2:msg_Kommentar" minOccurs="0"/>
                <xsd:element ref="ns2:msg_gueltig_ab" minOccurs="0"/>
                <xsd:element ref="ns2:msg_gueltig_bis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9ecbf-a19d-4b01-ba1f-7ffa0d8a5235" elementFormDefault="qualified">
    <xsd:import namespace="http://schemas.microsoft.com/office/2006/documentManagement/types"/>
    <xsd:import namespace="http://schemas.microsoft.com/office/infopath/2007/PartnerControls"/>
    <xsd:element name="msg_Klassifizierung" ma:index="2" nillable="true" ma:displayName="msg_Klassifizierung" ma:default="internal" ma:format="Dropdown" ma:internalName="msg_Klassifizierung" ma:readOnly="false">
      <xsd:simpleType>
        <xsd:union memberTypes="dms:Text">
          <xsd:simpleType>
            <xsd:restriction base="dms:Choice">
              <xsd:enumeration value="public"/>
              <xsd:enumeration value="internal"/>
              <xsd:enumeration value="confidential"/>
              <xsd:enumeration value="strictly confidential"/>
            </xsd:restriction>
          </xsd:simpleType>
        </xsd:union>
      </xsd:simpleType>
    </xsd:element>
    <xsd:element name="msg_Status" ma:index="3" nillable="true" ma:displayName="msg_Status" ma:default="draft" ma:format="Dropdown" ma:internalName="msg_Status" ma:readOnly="false">
      <xsd:simpleType>
        <xsd:union memberTypes="dms:Text">
          <xsd:simpleType>
            <xsd:restriction base="dms:Choice">
              <xsd:enumeration value="draft"/>
              <xsd:enumeration value="final"/>
              <xsd:enumeration value="review"/>
            </xsd:restriction>
          </xsd:simpleType>
        </xsd:union>
      </xsd:simpleType>
    </xsd:element>
    <xsd:element name="msg_Version" ma:index="5" nillable="true" ma:displayName="msg_Version" ma:internalName="msg_Version" ma:readOnly="false">
      <xsd:simpleType>
        <xsd:restriction base="dms:Text">
          <xsd:maxLength value="255"/>
        </xsd:restriction>
      </xsd:simpleType>
    </xsd:element>
    <xsd:element name="msg_Firma" ma:index="6" nillable="true" ma:displayName="msg_Firma" ma:internalName="msg_Firma" ma:readOnly="false">
      <xsd:simpleType>
        <xsd:restriction base="dms:Text">
          <xsd:maxLength value="255"/>
        </xsd:restriction>
      </xsd:simpleType>
    </xsd:element>
    <xsd:element name="msg_Manager" ma:index="7" nillable="true" ma:displayName="msg_Manager" ma:internalName="msg_Manager" ma:readOnly="false">
      <xsd:simpleType>
        <xsd:restriction base="dms:Text">
          <xsd:maxLength value="255"/>
        </xsd:restriction>
      </xsd:simpleType>
    </xsd:element>
    <xsd:element name="msg_Dokumententyp" ma:index="8" nillable="true" ma:displayName="msg_Dokumententyp" ma:default="Schriftwechsel (allgemein)" ma:format="Dropdown" ma:internalName="msg_Dokumententyp" ma:readOnly="false">
      <xsd:simpleType>
        <xsd:restriction base="dms:Choice">
          <xsd:enumeration value="Angebote"/>
          <xsd:enumeration value="Ausgangsrechnungen"/>
          <xsd:enumeration value="Bestell- und Auftragsunterlagen"/>
          <xsd:enumeration value="Eingangsrechnungen"/>
          <xsd:enumeration value="Rechnungen"/>
          <xsd:enumeration value="Reisekostenabrechnungen"/>
          <xsd:enumeration value="Schriftwechsel (allgemein)"/>
          <xsd:enumeration value="Telefonkostennachweise (soweit Buchungsbelege)"/>
          <xsd:enumeration value="Überstundenlisten"/>
          <xsd:enumeration value="Verträge (soweit nicht Buchungsgrundlage)"/>
          <xsd:enumeration value="Projektunterlagen"/>
        </xsd:restriction>
      </xsd:simpleType>
    </xsd:element>
    <xsd:element name="msg_Kommentar" ma:index="9" nillable="true" ma:displayName="msg_Kommentar" ma:internalName="msg_Kommentar" ma:readOnly="false">
      <xsd:simpleType>
        <xsd:restriction base="dms:Note"/>
      </xsd:simpleType>
    </xsd:element>
    <xsd:element name="msg_gueltig_ab" ma:index="10" nillable="true" ma:displayName="msg_gueltig_ab" ma:format="DateOnly" ma:internalName="msg_gueltig_ab" ma:readOnly="false">
      <xsd:simpleType>
        <xsd:restriction base="dms:DateTime"/>
      </xsd:simpleType>
    </xsd:element>
    <xsd:element name="msg_gueltig_bis" ma:index="11" nillable="true" ma:displayName="msg_gueltig_bis" ma:format="DateOnly" ma:internalName="msg_gueltig_bis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cbc5ff-7a68-4d82-abbd-976d8b1041ac" elementFormDefault="qualified">
    <xsd:import namespace="http://schemas.microsoft.com/office/2006/documentManagement/types"/>
    <xsd:import namespace="http://schemas.microsoft.com/office/infopath/2007/PartnerControls"/>
    <xsd:element name="_dlc_DocId" ma:index="1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1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0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4" ma:displayName="Autor"/>
        <xsd:element ref="dcterms:created" minOccurs="0" maxOccurs="1"/>
        <xsd:element ref="dc:identifier" minOccurs="0" maxOccurs="1"/>
        <xsd:element name="contentType" minOccurs="0" maxOccurs="1" type="xsd:string" ma:index="13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sg_Klassifizierung xmlns="f719ecbf-a19d-4b01-ba1f-7ffa0d8a5235">public</msg_Klassifizierung>
    <msg_Status xmlns="f719ecbf-a19d-4b01-ba1f-7ffa0d8a5235">draft</msg_Status>
    <msg_Firma xmlns="f719ecbf-a19d-4b01-ba1f-7ffa0d8a5235">msg systems ag</msg_Firma>
    <msg_Version xmlns="f719ecbf-a19d-4b01-ba1f-7ffa0d8a5235">0.1</msg_Version>
    <msg_gueltig_bis xmlns="f719ecbf-a19d-4b01-ba1f-7ffa0d8a5235">2026-12-31T12:00:00+00:00</msg_gueltig_bis>
    <msg_gueltig_ab xmlns="f719ecbf-a19d-4b01-ba1f-7ffa0d8a5235">2020-10-19T12:00:00+00:00</msg_gueltig_ab>
    <msg_Kommentar xmlns="f719ecbf-a19d-4b01-ba1f-7ffa0d8a5235">Neues Dokument erstellt.</msg_Kommentar>
    <msg_Manager xmlns="f719ecbf-a19d-4b01-ba1f-7ffa0d8a5235">[Dokumentverantwortlicher]</msg_Manager>
    <msg_Dokumententyp xmlns="f719ecbf-a19d-4b01-ba1f-7ffa0d8a5235">Schriftwechsel (allgemein)</msg_Dokumententyp>
    <_dlc_DocIdPersistId xmlns="65cbc5ff-7a68-4d82-abbd-976d8b1041ac" xsi:nil="true"/>
    <_dlc_DocId xmlns="65cbc5ff-7a68-4d82-abbd-976d8b1041ac">SOC-ANALYSIS-1583615271-1845</_dlc_DocId>
    <_dlc_DocIdUrl xmlns="65cbc5ff-7a68-4d82-abbd-976d8b1041ac">
      <Url>https://msggroup.sharepoint.com/sites/SOC-ANALYSIS/_layouts/15/DocIdRedir.aspx?ID=SOC-ANALYSIS-1583615271-1845</Url>
      <Description>SOC-ANALYSIS-1583615271-1845</Description>
    </_dlc_DocIdUrl>
  </documentManagement>
</p:properties>
</file>

<file path=customXml/itemProps1.xml><?xml version="1.0" encoding="utf-8"?>
<ds:datastoreItem xmlns:ds="http://schemas.openxmlformats.org/officeDocument/2006/customXml" ds:itemID="{190F8390-6E32-4497-B91A-BA68500281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1B05EC-7126-4CA3-94D8-6762B4FD0F6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BD976BB-4E28-43F1-9389-446A4A4ECBFD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A1FB21D-2078-455E-9067-9B2C3265535C}"/>
</file>

<file path=customXml/itemProps5.xml><?xml version="1.0" encoding="utf-8"?>
<ds:datastoreItem xmlns:ds="http://schemas.openxmlformats.org/officeDocument/2006/customXml" ds:itemID="{578C5C99-AAEB-4406-89A6-59488F2ECB13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B2C871E-E8FC-4F05-B006-6A0B03DF2605}">
  <ds:schemaRefs>
    <ds:schemaRef ds:uri="http://schemas.microsoft.com/office/2006/metadata/properties"/>
    <ds:schemaRef ds:uri="http://schemas.microsoft.com/office/infopath/2007/PartnerControls"/>
    <ds:schemaRef ds:uri="f719ecbf-a19d-4b01-ba1f-7ffa0d8a5235"/>
    <ds:schemaRef ds:uri="3c757777-1ef4-4ef1-8186-b47ba6172be4"/>
  </ds:schemaRefs>
</ds:datastoreItem>
</file>

<file path=docMetadata/LabelInfo.xml><?xml version="1.0" encoding="utf-8"?>
<clbl:labelList xmlns:clbl="http://schemas.microsoft.com/office/2020/mipLabelMetadata">
  <clbl:label id="{7b563a01-caf2-48ed-8708-7300e4e42e72}" enabled="1" method="Privileged" siteId="{763b2760-45c5-46d3-883e-29705bba49b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Doku-ohne-Deckblatt.dotx</Template>
  <TotalTime>0</TotalTime>
  <Pages>3</Pages>
  <Words>50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Beobachtungsbogen für einen Usability Test</vt:lpstr>
    </vt:vector>
  </TitlesOfParts>
  <Manager>[Dokumentverantwortlicher]</Manager>
  <Company>msg systems ag</Company>
  <LinksUpToDate>false</LinksUpToDate>
  <CharactersWithSpaces>367</CharactersWithSpaces>
  <SharedDoc>false</SharedDoc>
  <HyperlinkBase/>
  <HLinks>
    <vt:vector size="18" baseType="variant">
      <vt:variant>
        <vt:i4>7209072</vt:i4>
      </vt:variant>
      <vt:variant>
        <vt:i4>25984</vt:i4>
      </vt:variant>
      <vt:variant>
        <vt:i4>1026</vt:i4>
      </vt:variant>
      <vt:variant>
        <vt:i4>1</vt:i4>
      </vt:variant>
      <vt:variant>
        <vt:lpwstr>logo_msg_final</vt:lpwstr>
      </vt:variant>
      <vt:variant>
        <vt:lpwstr/>
      </vt:variant>
      <vt:variant>
        <vt:i4>7209072</vt:i4>
      </vt:variant>
      <vt:variant>
        <vt:i4>25987</vt:i4>
      </vt:variant>
      <vt:variant>
        <vt:i4>1027</vt:i4>
      </vt:variant>
      <vt:variant>
        <vt:i4>1</vt:i4>
      </vt:variant>
      <vt:variant>
        <vt:lpwstr>logo_msg_final</vt:lpwstr>
      </vt:variant>
      <vt:variant>
        <vt:lpwstr/>
      </vt:variant>
      <vt:variant>
        <vt:i4>3932209</vt:i4>
      </vt:variant>
      <vt:variant>
        <vt:i4>-1</vt:i4>
      </vt:variant>
      <vt:variant>
        <vt:i4>2073</vt:i4>
      </vt:variant>
      <vt:variant>
        <vt:i4>1</vt:i4>
      </vt:variant>
      <vt:variant>
        <vt:lpwstr>2013-03-26_Deckblatt_final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Beobachtungsbogen für einen Usability Test</dc:title>
  <dc:creator>Andrea Nutsi</dc:creator>
  <cp:lastModifiedBy>Andrea Nutsi</cp:lastModifiedBy>
  <cp:revision>58</cp:revision>
  <cp:lastPrinted>2011-03-24T10:50:00Z</cp:lastPrinted>
  <dcterms:created xsi:type="dcterms:W3CDTF">2021-08-02T11:51:00Z</dcterms:created>
  <dcterms:modified xsi:type="dcterms:W3CDTF">2022-10-24T10:54:00Z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g_AssistantVisibility">
    <vt:bool>true</vt:bool>
  </property>
  <property fmtid="{D5CDD505-2E9C-101B-9397-08002B2CF9AE}" pid="3" name="msg_DueDateChanged">
    <vt:filetime>2020-10-19T08:37:54Z</vt:filetime>
  </property>
  <property fmtid="{D5CDD505-2E9C-101B-9397-08002B2CF9AE}" pid="4" name="ContentTypeId">
    <vt:lpwstr>0x010100C7CE61CC9E288946BEFBDDE329B145E800477A7775AE44C04EA43B3B39BCDC10AF</vt:lpwstr>
  </property>
  <property fmtid="{D5CDD505-2E9C-101B-9397-08002B2CF9AE}" pid="5" name="Bezug">
    <vt:lpwstr/>
  </property>
  <property fmtid="{D5CDD505-2E9C-101B-9397-08002B2CF9AE}" pid="6" name="_dlc_DocIdItemGuid">
    <vt:lpwstr>caeeb167-800d-40b8-a614-61ff5545993d</vt:lpwstr>
  </property>
  <property fmtid="{D5CDD505-2E9C-101B-9397-08002B2CF9AE}" pid="7" name="MediaServiceImageTags">
    <vt:lpwstr/>
  </property>
  <property fmtid="{D5CDD505-2E9C-101B-9397-08002B2CF9AE}" pid="8" name="lcf76f155ced4ddcb4097134ff3c332f">
    <vt:lpwstr/>
  </property>
  <property fmtid="{D5CDD505-2E9C-101B-9397-08002B2CF9AE}" pid="9" name="msg_status0">
    <vt:lpwstr/>
  </property>
  <property fmtid="{D5CDD505-2E9C-101B-9397-08002B2CF9AE}" pid="10" name="h3f1b06ce09f48098d4991f35ddb7359">
    <vt:lpwstr/>
  </property>
  <property fmtid="{D5CDD505-2E9C-101B-9397-08002B2CF9AE}" pid="11" name="f16d888152304445aa5b35ba4716d4a8">
    <vt:lpwstr/>
  </property>
  <property fmtid="{D5CDD505-2E9C-101B-9397-08002B2CF9AE}" pid="12" name="msg_firma0">
    <vt:lpwstr/>
  </property>
  <property fmtid="{D5CDD505-2E9C-101B-9397-08002B2CF9AE}" pid="13" name="TaxCatchAll">
    <vt:lpwstr/>
  </property>
</Properties>
</file>