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5F8FE" w14:textId="2053BBB0" w:rsidR="00DE17B1" w:rsidRDefault="00DE17B1" w:rsidP="00666D0D">
      <w:pPr>
        <w:pStyle w:val="berschrift1"/>
      </w:pPr>
      <w:r w:rsidRPr="00DE732C">
        <w:t>Heuristische Evaluation</w:t>
      </w:r>
    </w:p>
    <w:p w14:paraId="207F4BA7" w14:textId="77777777" w:rsidR="00DE17B1" w:rsidRDefault="00DE17B1" w:rsidP="00370B31"/>
    <w:p w14:paraId="3F38C9B1" w14:textId="0C153C56" w:rsidR="00CF5CC3" w:rsidRDefault="00CF5CC3" w:rsidP="00666D0D">
      <w:pPr>
        <w:tabs>
          <w:tab w:val="left" w:pos="4678"/>
        </w:tabs>
        <w:ind w:right="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B62D9DE" wp14:editId="71D268FD">
                <wp:simplePos x="0" y="0"/>
                <wp:positionH relativeFrom="column">
                  <wp:posOffset>3404697</wp:posOffset>
                </wp:positionH>
                <wp:positionV relativeFrom="paragraph">
                  <wp:posOffset>147724</wp:posOffset>
                </wp:positionV>
                <wp:extent cx="2585893" cy="0"/>
                <wp:effectExtent l="0" t="0" r="17780" b="12700"/>
                <wp:wrapNone/>
                <wp:docPr id="69" name="Gerade Verbindung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589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BF2046" id="Gerade Verbindung 69" o:spid="_x0000_s1026" style="position:absolute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8.1pt,11.65pt" to="471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B6F2F20" wp14:editId="04DDA157">
                <wp:simplePos x="0" y="0"/>
                <wp:positionH relativeFrom="column">
                  <wp:posOffset>472151</wp:posOffset>
                </wp:positionH>
                <wp:positionV relativeFrom="paragraph">
                  <wp:posOffset>147724</wp:posOffset>
                </wp:positionV>
                <wp:extent cx="2200910" cy="0"/>
                <wp:effectExtent l="0" t="0" r="8890" b="12700"/>
                <wp:wrapNone/>
                <wp:docPr id="8" name="Gerade Verbindung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9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A135DF" id="Gerade Verbindung 8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2pt,11.65pt" to="210.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" strokecolor="#3f3f3f [3215]" strokeweight=".5pt">
                <v:stroke joinstyle="miter"/>
              </v:line>
            </w:pict>
          </mc:Fallback>
        </mc:AlternateContent>
      </w:r>
      <w:r w:rsidRPr="00C50451">
        <w:t>Datum</w:t>
      </w:r>
      <w:r>
        <w:t>:</w:t>
      </w:r>
      <w:r w:rsidRPr="00C50451">
        <w:t xml:space="preserve"> </w:t>
      </w:r>
      <w:r>
        <w:tab/>
        <w:t>Prüfer:</w:t>
      </w:r>
      <w:r w:rsidRPr="006B39C4">
        <w:rPr>
          <w:noProof/>
        </w:rPr>
        <w:t xml:space="preserve"> </w:t>
      </w:r>
      <w:r>
        <w:tab/>
      </w:r>
      <w:r>
        <w:tab/>
      </w:r>
      <w:r>
        <w:tab/>
      </w:r>
    </w:p>
    <w:p w14:paraId="0101EF56" w14:textId="0DFBC2CD" w:rsidR="00CF5CC3" w:rsidRDefault="00666D0D" w:rsidP="00666D0D">
      <w:pPr>
        <w:tabs>
          <w:tab w:val="left" w:pos="4678"/>
        </w:tabs>
        <w:ind w:right="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7EE501D0" wp14:editId="071B1A49">
                <wp:simplePos x="0" y="0"/>
                <wp:positionH relativeFrom="column">
                  <wp:posOffset>5221142</wp:posOffset>
                </wp:positionH>
                <wp:positionV relativeFrom="paragraph">
                  <wp:posOffset>311727</wp:posOffset>
                </wp:positionV>
                <wp:extent cx="769043" cy="0"/>
                <wp:effectExtent l="0" t="0" r="5715" b="12700"/>
                <wp:wrapNone/>
                <wp:docPr id="101" name="Gerade Verbindung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0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6E5E83" id="Gerade Verbindung 101" o:spid="_x0000_s1026" style="position:absolute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1.1pt,24.55pt" to="471.6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19D0385" wp14:editId="2A134B50">
                <wp:simplePos x="0" y="0"/>
                <wp:positionH relativeFrom="column">
                  <wp:posOffset>772333</wp:posOffset>
                </wp:positionH>
                <wp:positionV relativeFrom="paragraph">
                  <wp:posOffset>311727</wp:posOffset>
                </wp:positionV>
                <wp:extent cx="1900728" cy="0"/>
                <wp:effectExtent l="0" t="0" r="17145" b="12700"/>
                <wp:wrapNone/>
                <wp:docPr id="100" name="Gerade Verbindung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72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7D2CE0" id="Gerade Verbindung 100" o:spid="_x0000_s1026" style="position:absolute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8pt,24.55pt" to="210.4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" strokecolor="#3f3f3f [3215]" strokeweight=".5pt">
                <v:stroke joinstyle="miter"/>
              </v:line>
            </w:pict>
          </mc:Fallback>
        </mc:AlternateContent>
      </w:r>
      <w:r>
        <w:br/>
      </w:r>
      <w:r w:rsidR="00CF5CC3">
        <w:t>Anwendung:</w:t>
      </w:r>
      <w:r w:rsidR="00CF5CC3" w:rsidRPr="00C50451">
        <w:t xml:space="preserve"> </w:t>
      </w:r>
      <w:r w:rsidR="00CF5CC3">
        <w:tab/>
        <w:t>Testsetting</w:t>
      </w:r>
      <w:r w:rsidRPr="00CF5CC3">
        <w:t xml:space="preserve"> (Betriebssystem, Browser)</w:t>
      </w:r>
      <w:r w:rsidR="00CF5CC3">
        <w:t>:</w:t>
      </w:r>
    </w:p>
    <w:p w14:paraId="585E5EF4" w14:textId="771BCFDB" w:rsidR="00CF5CC3" w:rsidRPr="00C50451" w:rsidRDefault="00CF5CC3" w:rsidP="00CF5CC3">
      <w:pPr>
        <w:tabs>
          <w:tab w:val="left" w:pos="4678"/>
        </w:tabs>
      </w:pPr>
      <w:r>
        <w:tab/>
      </w:r>
      <w:r>
        <w:tab/>
      </w:r>
      <w:r>
        <w:tab/>
        <w:t xml:space="preserve"> </w:t>
      </w:r>
    </w:p>
    <w:p w14:paraId="72D2A41B" w14:textId="0409FB56" w:rsidR="00DE732C" w:rsidRDefault="00666D0D" w:rsidP="00666D0D"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E42C2B2" wp14:editId="457EF047">
                <wp:simplePos x="0" y="0"/>
                <wp:positionH relativeFrom="column">
                  <wp:posOffset>2984442</wp:posOffset>
                </wp:positionH>
                <wp:positionV relativeFrom="paragraph">
                  <wp:posOffset>12989</wp:posOffset>
                </wp:positionV>
                <wp:extent cx="3006033" cy="0"/>
                <wp:effectExtent l="0" t="0" r="17145" b="12700"/>
                <wp:wrapNone/>
                <wp:docPr id="99" name="Gerade Verbindung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59750C" id="Gerade Verbindung 99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5pt,1pt" to="471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" strokecolor="#3f3f3f [321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4C16B50" wp14:editId="68EB6875">
                <wp:simplePos x="0" y="0"/>
                <wp:positionH relativeFrom="column">
                  <wp:posOffset>-12758</wp:posOffset>
                </wp:positionH>
                <wp:positionV relativeFrom="paragraph">
                  <wp:posOffset>12989</wp:posOffset>
                </wp:positionV>
                <wp:extent cx="2673350" cy="0"/>
                <wp:effectExtent l="0" t="0" r="6350" b="12700"/>
                <wp:wrapNone/>
                <wp:docPr id="98" name="Gerade Verbindung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E64AAD" id="Gerade Verbindung 98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1pt" to="209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" strokecolor="#3f3f3f [3215]" strokeweight=".5pt">
                <v:stroke joinstyle="miter"/>
              </v:line>
            </w:pict>
          </mc:Fallback>
        </mc:AlternateContent>
      </w:r>
      <w:r>
        <w:tab/>
      </w:r>
    </w:p>
    <w:p w14:paraId="25AC385B" w14:textId="77777777" w:rsidR="00DE17B1" w:rsidRDefault="00DE17B1" w:rsidP="00370B31"/>
    <w:p w14:paraId="1F8F996E" w14:textId="1F90B392" w:rsidR="00536B05" w:rsidRDefault="00006431" w:rsidP="00370B31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415E04" wp14:editId="39AB3B32">
                <wp:simplePos x="0" y="0"/>
                <wp:positionH relativeFrom="column">
                  <wp:posOffset>0</wp:posOffset>
                </wp:positionH>
                <wp:positionV relativeFrom="paragraph">
                  <wp:posOffset>245102</wp:posOffset>
                </wp:positionV>
                <wp:extent cx="360000" cy="360000"/>
                <wp:effectExtent l="0" t="0" r="0" b="0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6DA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F421C" w14:textId="77777777" w:rsidR="00817456" w:rsidRPr="002B38F0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415E04" id="Ellipse 73" o:spid="_x0000_s1026" style="position:absolute;margin-left:0;margin-top:19.3pt;width:28.35pt;height:28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" fillcolor="#6da000" stroked="f" strokeweight="1pt">
                <v:stroke joinstyle="miter"/>
                <v:textbox>
                  <w:txbxContent>
                    <w:p w14:paraId="1D8F421C" w14:textId="77777777" w:rsidR="00817456" w:rsidRPr="002B38F0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536B05">
        <w:t>Schwere des Problems:</w:t>
      </w:r>
    </w:p>
    <w:p w14:paraId="35074D2A" w14:textId="066659D3" w:rsidR="00536B05" w:rsidRPr="00536B05" w:rsidRDefault="00536B05" w:rsidP="00370B31">
      <w:pPr>
        <w:rPr>
          <w:sz w:val="2"/>
          <w:szCs w:val="2"/>
        </w:rPr>
      </w:pPr>
    </w:p>
    <w:p w14:paraId="6BDEF578" w14:textId="2A466C21" w:rsidR="00536B05" w:rsidRDefault="00536B05" w:rsidP="00536B05">
      <w:pPr>
        <w:spacing w:line="276" w:lineRule="auto"/>
        <w:ind w:firstLine="708"/>
      </w:pPr>
      <w:r w:rsidRPr="00536B05">
        <w:t>Ich bin nicht der Meinung, dass dies ein Usability-Problem i</w:t>
      </w:r>
      <w:r>
        <w:t>st</w:t>
      </w:r>
    </w:p>
    <w:p w14:paraId="48AD1108" w14:textId="6AAEF3AB" w:rsidR="00817456" w:rsidRDefault="00536B05" w:rsidP="00536B05">
      <w:pPr>
        <w:spacing w:line="276" w:lineRule="auto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9645EDC" wp14:editId="790AB923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360000" cy="360000"/>
                <wp:effectExtent l="0" t="0" r="0" b="0"/>
                <wp:wrapNone/>
                <wp:docPr id="74" name="El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78C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03B4C" w14:textId="77777777" w:rsidR="00817456" w:rsidRPr="000B15DD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45EDC" id="Ellipse 74" o:spid="_x0000_s1027" style="position:absolute;left:0;text-align:left;margin-left:0;margin-top:2.5pt;width:28.35pt;height:28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" fillcolor="#78c800" stroked="f" strokeweight="1pt">
                <v:stroke joinstyle="miter"/>
                <v:textbox>
                  <w:txbxContent>
                    <w:p w14:paraId="1ED03B4C" w14:textId="77777777" w:rsidR="00817456" w:rsidRPr="000B15DD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AF08B1E" wp14:editId="03B84224">
                <wp:simplePos x="0" y="0"/>
                <wp:positionH relativeFrom="column">
                  <wp:posOffset>0</wp:posOffset>
                </wp:positionH>
                <wp:positionV relativeFrom="paragraph">
                  <wp:posOffset>439420</wp:posOffset>
                </wp:positionV>
                <wp:extent cx="360000" cy="360000"/>
                <wp:effectExtent l="0" t="0" r="0" b="0"/>
                <wp:wrapNone/>
                <wp:docPr id="75" name="Ellips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FFDD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AFF49" w14:textId="77777777" w:rsidR="00817456" w:rsidRPr="000B15DD" w:rsidRDefault="00817456" w:rsidP="00817456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F08B1E" id="Ellipse 75" o:spid="_x0000_s1028" style="position:absolute;left:0;text-align:left;margin-left:0;margin-top:34.6pt;width:28.35pt;height:28.3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" fillcolor="#ffdd32" stroked="f" strokeweight="1pt">
                <v:stroke joinstyle="miter"/>
                <v:textbox>
                  <w:txbxContent>
                    <w:p w14:paraId="3FDAFF49" w14:textId="77777777" w:rsidR="00817456" w:rsidRPr="000B15DD" w:rsidRDefault="00817456" w:rsidP="00817456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536B05">
        <w:t>Nur kosmetisches Problem: muss nicht behoben werden, es sei denn, es steht zusätzliche Zeit für das Projekt zur Verfügung</w:t>
      </w:r>
    </w:p>
    <w:p w14:paraId="22B0C2E1" w14:textId="3AFE3982" w:rsidR="00370B31" w:rsidRPr="00536B05" w:rsidRDefault="00536B05" w:rsidP="00536B05">
      <w:pPr>
        <w:spacing w:line="276" w:lineRule="auto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910881E" wp14:editId="4ECE1B9F">
                <wp:simplePos x="0" y="0"/>
                <wp:positionH relativeFrom="column">
                  <wp:posOffset>0</wp:posOffset>
                </wp:positionH>
                <wp:positionV relativeFrom="paragraph">
                  <wp:posOffset>364490</wp:posOffset>
                </wp:positionV>
                <wp:extent cx="360000" cy="360000"/>
                <wp:effectExtent l="0" t="0" r="0" b="0"/>
                <wp:wrapNone/>
                <wp:docPr id="76" name="Ellips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FF9B0E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EC5CBE" w14:textId="77777777" w:rsidR="00536B05" w:rsidRPr="000B15DD" w:rsidRDefault="00536B05" w:rsidP="00536B05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0881E" id="Ellipse 76" o:spid="_x0000_s1029" style="position:absolute;left:0;text-align:left;margin-left:0;margin-top:28.7pt;width:28.35pt;height:28.3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" fillcolor="#ff9b0e" stroked="f" strokeweight=".5pt">
                <v:stroke joinstyle="miter"/>
                <v:textbox>
                  <w:txbxContent>
                    <w:p w14:paraId="57EC5CBE" w14:textId="77777777" w:rsidR="00536B05" w:rsidRPr="000B15DD" w:rsidRDefault="00536B05" w:rsidP="00536B05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536B05">
        <w:t>Geringfügiges Usability-Problem: Die Behebung dieses Problems sollte mit niedriger Priorität behandelt werden.</w:t>
      </w:r>
    </w:p>
    <w:p w14:paraId="09214495" w14:textId="5CB16DE3" w:rsidR="00370B31" w:rsidRPr="00536B05" w:rsidRDefault="00536B05" w:rsidP="00536B05">
      <w:pPr>
        <w:spacing w:line="276" w:lineRule="auto"/>
        <w:ind w:left="708"/>
      </w:pPr>
      <w:r w:rsidRPr="00536B05">
        <w:t>Großes Usability-Problem: wichtig zu beheben, daher sollte es hohe Priorität haben</w:t>
      </w:r>
    </w:p>
    <w:p w14:paraId="7D88B09F" w14:textId="3341A87F" w:rsidR="00536B05" w:rsidRDefault="00536B05" w:rsidP="00917EE1">
      <w:pPr>
        <w:spacing w:line="276" w:lineRule="auto"/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143066E" wp14:editId="5406739C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360000" cy="360000"/>
                <wp:effectExtent l="0" t="0" r="0" b="0"/>
                <wp:wrapNone/>
                <wp:docPr id="77" name="El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FF502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C6044" w14:textId="77777777" w:rsidR="00536B05" w:rsidRPr="000B15DD" w:rsidRDefault="00536B05" w:rsidP="00536B05">
                            <w:pPr>
                              <w:widowControl w:val="0"/>
                              <w:spacing w:before="0"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B15DD"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43066E" id="Ellipse 77" o:spid="_x0000_s1030" style="position:absolute;left:0;text-align:left;margin-left:0;margin-top:2.05pt;width:28.35pt;height:28.3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" fillcolor="#ff5026" stroked="f" strokeweight="1pt">
                <v:stroke joinstyle="miter"/>
                <v:textbox>
                  <w:txbxContent>
                    <w:p w14:paraId="36DC6044" w14:textId="77777777" w:rsidR="00536B05" w:rsidRPr="000B15DD" w:rsidRDefault="00536B05" w:rsidP="00536B05">
                      <w:pPr>
                        <w:widowControl w:val="0"/>
                        <w:spacing w:before="0" w:after="0"/>
                        <w:jc w:val="center"/>
                        <w:rPr>
                          <w:color w:val="FFFFFF" w:themeColor="background1"/>
                        </w:rPr>
                      </w:pPr>
                      <w:r w:rsidRPr="000B15DD"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536B05">
        <w:t>Usability-Katastrophe: muss unbedingt behoben werden, bevor das Produkt freigegeben werden kann</w:t>
      </w:r>
    </w:p>
    <w:p w14:paraId="54AD95BB" w14:textId="4647BC3E" w:rsidR="00DE17B1" w:rsidRDefault="00DE17B1" w:rsidP="00917EE1">
      <w:pPr>
        <w:spacing w:line="276" w:lineRule="auto"/>
        <w:ind w:left="708"/>
      </w:pPr>
    </w:p>
    <w:p w14:paraId="5720CC58" w14:textId="4FC2989D" w:rsidR="00DE17B1" w:rsidRDefault="00DE17B1" w:rsidP="00917EE1">
      <w:pPr>
        <w:spacing w:line="276" w:lineRule="auto"/>
        <w:ind w:left="708"/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284" w:type="dxa"/>
        </w:tblCellMar>
        <w:tblLook w:val="0400" w:firstRow="0" w:lastRow="0" w:firstColumn="0" w:lastColumn="0" w:noHBand="0" w:noVBand="1"/>
      </w:tblPr>
      <w:tblGrid>
        <w:gridCol w:w="4757"/>
        <w:gridCol w:w="4757"/>
      </w:tblGrid>
      <w:tr w:rsidR="00393170" w:rsidRPr="003D6591" w14:paraId="01BA987B" w14:textId="77777777" w:rsidTr="0067149F">
        <w:tc>
          <w:tcPr>
            <w:tcW w:w="9514" w:type="dxa"/>
            <w:gridSpan w:val="2"/>
            <w:tcBorders>
              <w:bottom w:val="single" w:sz="4" w:space="0" w:color="auto"/>
            </w:tcBorders>
          </w:tcPr>
          <w:p w14:paraId="30B3EDE8" w14:textId="681A0EBF" w:rsidR="00AD2D02" w:rsidRPr="004F1175" w:rsidRDefault="00393170" w:rsidP="00666D0D">
            <w:pPr>
              <w:pStyle w:val="berschrift2"/>
              <w:numPr>
                <w:ilvl w:val="0"/>
                <w:numId w:val="16"/>
              </w:numPr>
              <w:outlineLvl w:val="1"/>
            </w:pPr>
            <w:r w:rsidRPr="004F1175">
              <w:t>Sichtbarkeit des Systemzustands</w:t>
            </w:r>
          </w:p>
        </w:tc>
      </w:tr>
      <w:tr w:rsidR="003E35E7" w:rsidRPr="003D6591" w14:paraId="0A1340D3" w14:textId="79BC7B7F" w:rsidTr="0067149F">
        <w:trPr>
          <w:trHeight w:val="907"/>
        </w:trPr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</w:tcPr>
          <w:p w14:paraId="275F92BC" w14:textId="77777777" w:rsidR="003E35E7" w:rsidRDefault="003E35E7" w:rsidP="0067149F">
            <w:pPr>
              <w:pStyle w:val="Beschriftung"/>
            </w:pPr>
            <w:r>
              <w:t>System informiert Nutzer darüber, was gerade passiert</w:t>
            </w:r>
          </w:p>
          <w:p w14:paraId="4BD01DC7" w14:textId="5F173AA3" w:rsidR="00393170" w:rsidRPr="00393170" w:rsidRDefault="003E35E7" w:rsidP="0067149F">
            <w:pPr>
              <w:pStyle w:val="Beschriftung"/>
            </w:pPr>
            <w:r>
              <w:t>Rückmeldungen erfolgen schnell und sind eindeutig</w:t>
            </w:r>
            <w:r w:rsidR="00FE301E">
              <w:br/>
            </w:r>
            <w:r w:rsidR="00FE301E">
              <w:br/>
            </w:r>
            <w:r w:rsidR="00FE301E">
              <w:br/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</w:tcPr>
          <w:p w14:paraId="20009523" w14:textId="265A9E3E" w:rsidR="003E35E7" w:rsidRDefault="002B38F0" w:rsidP="0067149F">
            <w:pPr>
              <w:pStyle w:val="Beschriftung"/>
              <w:ind w:left="205"/>
            </w:pPr>
            <w:r>
              <w:t>Schwere des Problems</w:t>
            </w:r>
          </w:p>
          <w:p w14:paraId="585C1E09" w14:textId="7DC94BA5" w:rsidR="00393170" w:rsidRDefault="005525D1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2E67E7E9" wp14:editId="6F77F378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47153</wp:posOffset>
                      </wp:positionV>
                      <wp:extent cx="2112010" cy="359410"/>
                      <wp:effectExtent l="0" t="0" r="0" b="0"/>
                      <wp:wrapNone/>
                      <wp:docPr id="1" name="Gruppieren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8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4CA4B2C" w14:textId="77777777" w:rsidR="00BA364A" w:rsidRPr="002B38F0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B2819E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E2371CC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0D1926D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EB27FA" w14:textId="77777777" w:rsidR="00BA364A" w:rsidRPr="000B15DD" w:rsidRDefault="00BA364A" w:rsidP="00BA364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7E7E9" id="Gruppieren 1" o:spid="_x0000_s1031" style="position:absolute;left:0;text-align:left;margin-left:9.7pt;margin-top:3.7pt;width:166.3pt;height:28.3pt;z-index:251658249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">
                      <v:oval id="_x0000_s103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04CA4B2C" w14:textId="77777777" w:rsidR="00BA364A" w:rsidRPr="002B38F0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3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" fillcolor="#78c800" stroked="f" strokeweight="1pt">
                        <v:stroke joinstyle="miter"/>
                        <v:textbox>
                          <w:txbxContent>
                            <w:p w14:paraId="5FB2819E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3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" fillcolor="#ffdd32" stroked="f" strokeweight="1pt">
                        <v:stroke joinstyle="miter"/>
                        <v:textbox>
                          <w:txbxContent>
                            <w:p w14:paraId="5E2371CC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3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" fillcolor="#ff9b0e" stroked="f" strokeweight=".5pt">
                        <v:stroke joinstyle="miter"/>
                        <v:textbox>
                          <w:txbxContent>
                            <w:p w14:paraId="10D1926D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3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52EB27FA" w14:textId="77777777" w:rsidR="00BA364A" w:rsidRPr="000B15DD" w:rsidRDefault="00BA364A" w:rsidP="00BA364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4EDAA79A" w14:textId="51D5F225" w:rsidR="00393170" w:rsidRPr="00393170" w:rsidRDefault="00393170" w:rsidP="0067149F">
            <w:pPr>
              <w:ind w:left="205"/>
            </w:pPr>
          </w:p>
        </w:tc>
      </w:tr>
      <w:tr w:rsidR="002B38F0" w:rsidRPr="003D6591" w14:paraId="59E7B201" w14:textId="77777777" w:rsidTr="0067149F">
        <w:tc>
          <w:tcPr>
            <w:tcW w:w="4757" w:type="dxa"/>
            <w:tcBorders>
              <w:top w:val="single" w:sz="4" w:space="0" w:color="auto"/>
            </w:tcBorders>
          </w:tcPr>
          <w:p w14:paraId="54099988" w14:textId="06EB2443" w:rsidR="002B38F0" w:rsidRDefault="002B38F0" w:rsidP="0067149F">
            <w:pPr>
              <w:pStyle w:val="Beschriftung"/>
            </w:pPr>
            <w:r>
              <w:t>Problem</w:t>
            </w:r>
          </w:p>
          <w:p w14:paraId="1F010032" w14:textId="77777777" w:rsidR="002B38F0" w:rsidRDefault="002B38F0" w:rsidP="0067149F">
            <w:pPr>
              <w:rPr>
                <w:rStyle w:val="Fett"/>
              </w:rPr>
            </w:pPr>
          </w:p>
          <w:p w14:paraId="4D6D200B" w14:textId="1A96C271" w:rsidR="002B38F0" w:rsidRDefault="002B38F0" w:rsidP="0067149F">
            <w:pPr>
              <w:rPr>
                <w:rStyle w:val="Fett"/>
              </w:rPr>
            </w:pPr>
          </w:p>
          <w:p w14:paraId="24AE243F" w14:textId="77777777" w:rsidR="00917EE1" w:rsidRDefault="00917EE1" w:rsidP="0067149F">
            <w:pPr>
              <w:rPr>
                <w:rStyle w:val="Fett"/>
              </w:rPr>
            </w:pPr>
          </w:p>
          <w:p w14:paraId="74D954CE" w14:textId="04714DD1" w:rsidR="002B38F0" w:rsidRPr="003D6591" w:rsidRDefault="002B38F0" w:rsidP="0067149F">
            <w:pPr>
              <w:rPr>
                <w:rStyle w:val="Fett"/>
              </w:rPr>
            </w:pPr>
          </w:p>
        </w:tc>
        <w:tc>
          <w:tcPr>
            <w:tcW w:w="4757" w:type="dxa"/>
            <w:tcBorders>
              <w:top w:val="single" w:sz="4" w:space="0" w:color="auto"/>
            </w:tcBorders>
          </w:tcPr>
          <w:p w14:paraId="52459EA7" w14:textId="2521A970" w:rsidR="002B38F0" w:rsidRDefault="002B38F0" w:rsidP="0067149F">
            <w:pPr>
              <w:pStyle w:val="Beschriftung"/>
              <w:ind w:left="205"/>
            </w:pPr>
            <w:r>
              <w:t>Empfehlung</w:t>
            </w:r>
          </w:p>
          <w:p w14:paraId="7533CA29" w14:textId="4AC86BF9" w:rsidR="002B38F0" w:rsidRDefault="002B38F0" w:rsidP="0067149F">
            <w:pPr>
              <w:ind w:left="205"/>
            </w:pPr>
          </w:p>
          <w:p w14:paraId="1BB7F641" w14:textId="45C6A8EC" w:rsidR="00393170" w:rsidRDefault="00393170" w:rsidP="0067149F">
            <w:pPr>
              <w:ind w:left="205"/>
            </w:pPr>
          </w:p>
          <w:p w14:paraId="50975D6B" w14:textId="55E3B588" w:rsidR="00393170" w:rsidRDefault="00393170" w:rsidP="0067149F">
            <w:pPr>
              <w:ind w:left="205"/>
            </w:pPr>
          </w:p>
        </w:tc>
      </w:tr>
      <w:tr w:rsidR="00297ADD" w:rsidRPr="003D6591" w14:paraId="754C4843" w14:textId="77777777" w:rsidTr="0067149F">
        <w:tc>
          <w:tcPr>
            <w:tcW w:w="9514" w:type="dxa"/>
            <w:gridSpan w:val="2"/>
          </w:tcPr>
          <w:p w14:paraId="617F8CE0" w14:textId="1936E4DC" w:rsidR="00AD2D02" w:rsidRPr="00AD2D02" w:rsidRDefault="0067149F" w:rsidP="00666D0D">
            <w:pPr>
              <w:pStyle w:val="berschrift2"/>
              <w:numPr>
                <w:ilvl w:val="0"/>
                <w:numId w:val="16"/>
              </w:numPr>
              <w:outlineLvl w:val="1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F8DD67D" wp14:editId="370CB82C">
                      <wp:simplePos x="0" y="0"/>
                      <wp:positionH relativeFrom="column">
                        <wp:posOffset>-1481580</wp:posOffset>
                      </wp:positionH>
                      <wp:positionV relativeFrom="paragraph">
                        <wp:posOffset>-2361565</wp:posOffset>
                      </wp:positionV>
                      <wp:extent cx="2112010" cy="359410"/>
                      <wp:effectExtent l="0" t="0" r="8890" b="8890"/>
                      <wp:wrapNone/>
                      <wp:docPr id="12" name="Gruppieren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600" cy="360000"/>
                              </a:xfrm>
                            </wpg:grpSpPr>
                            <wps:wsp>
                              <wps:cNvPr id="13" name="Ellipse 13"/>
                              <wps:cNvSpPr/>
                              <wps:spPr>
                                <a:xfrm>
                                  <a:off x="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B1308D" w14:textId="77777777" w:rsidR="00393170" w:rsidRPr="002B38F0" w:rsidRDefault="00393170" w:rsidP="00393170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Ellipse 14"/>
                              <wps:cNvSpPr/>
                              <wps:spPr>
                                <a:xfrm>
                                  <a:off x="4318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31FFB8" w14:textId="77777777" w:rsidR="00393170" w:rsidRPr="002B38F0" w:rsidRDefault="00393170" w:rsidP="00393170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Ellipse 15"/>
                              <wps:cNvSpPr/>
                              <wps:spPr>
                                <a:xfrm>
                                  <a:off x="86995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9AF6AC" w14:textId="77777777" w:rsidR="00393170" w:rsidRPr="002B38F0" w:rsidRDefault="00393170" w:rsidP="00393170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Ellipse 16"/>
                              <wps:cNvSpPr/>
                              <wps:spPr>
                                <a:xfrm>
                                  <a:off x="13081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DF61C1D" w14:textId="02796346" w:rsidR="00393170" w:rsidRPr="002B38F0" w:rsidRDefault="00817456" w:rsidP="00393170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Ellipse 17"/>
                              <wps:cNvSpPr/>
                              <wps:spPr>
                                <a:xfrm>
                                  <a:off x="17526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8D6EFC2" w14:textId="77777777" w:rsidR="00393170" w:rsidRPr="002B38F0" w:rsidRDefault="00393170" w:rsidP="00393170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8DD67D" id="Gruppieren 12" o:spid="_x0000_s1037" style="position:absolute;left:0;text-align:left;margin-left:-116.65pt;margin-top:-185.95pt;width:166.3pt;height:28.3pt;z-index:251658240" coordsize="2112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">
                      <v:oval id="Ellipse 13" o:spid="_x0000_s1038" style="position:absolute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" fillcolor="#1e4a35 [3206]" strokecolor="#0f241a [1606]" strokeweight="1pt">
                        <v:stroke joinstyle="miter"/>
                        <v:textbox>
                          <w:txbxContent>
                            <w:p w14:paraId="5CB1308D" w14:textId="77777777" w:rsidR="00393170" w:rsidRPr="002B38F0" w:rsidRDefault="00393170" w:rsidP="00393170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Ellipse 14" o:spid="_x0000_s1039" style="position:absolute;left:431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" fillcolor="#8ea499 [3207]" strokecolor="#44544c [1607]" strokeweight="1pt">
                        <v:stroke joinstyle="miter"/>
                        <v:textbox>
                          <w:txbxContent>
                            <w:p w14:paraId="6B31FFB8" w14:textId="77777777" w:rsidR="00393170" w:rsidRPr="002B38F0" w:rsidRDefault="00393170" w:rsidP="00393170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Ellipse 15" o:spid="_x0000_s1040" style="position:absolute;left:8699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" fillcolor="#d08b01 [3208]" strokecolor="#674500 [1608]" strokeweight="1pt">
                        <v:stroke joinstyle="miter"/>
                        <v:textbox>
                          <w:txbxContent>
                            <w:p w14:paraId="539AF6AC" w14:textId="77777777" w:rsidR="00393170" w:rsidRPr="002B38F0" w:rsidRDefault="00393170" w:rsidP="00393170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Ellipse 16" o:spid="_x0000_s1041" style="position:absolute;left:13081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" fillcolor="#df2f69 [2165]" strokecolor="#841439 [3205]" strokeweight=".5pt">
                        <v:fill color2="#bf1d52 [2613]" rotate="t" colors="0 #c09ca2;.5 #b58f95;1 #ad7a82" focus="100%" type="gradient">
                          <o:fill v:ext="view" type="gradientUnscaled"/>
                        </v:fill>
                        <v:stroke joinstyle="miter"/>
                        <v:textbox>
                          <w:txbxContent>
                            <w:p w14:paraId="4DF61C1D" w14:textId="02796346" w:rsidR="00393170" w:rsidRPr="002B38F0" w:rsidRDefault="00817456" w:rsidP="00393170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Ellipse 17" o:spid="_x0000_s1042" style="position:absolute;left:1752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" fillcolor="#841439 [3205]" strokecolor="#410a1c [1605]" strokeweight="1pt">
                        <v:stroke joinstyle="miter"/>
                        <v:textbox>
                          <w:txbxContent>
                            <w:p w14:paraId="48D6EFC2" w14:textId="77777777" w:rsidR="00393170" w:rsidRPr="002B38F0" w:rsidRDefault="00393170" w:rsidP="00393170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297ADD" w:rsidRPr="004F1175">
              <w:rPr>
                <w:rStyle w:val="Fett"/>
                <w:b/>
                <w:bCs/>
                <w:color w:val="auto"/>
                <w:sz w:val="28"/>
              </w:rPr>
              <w:t xml:space="preserve">Übereinstimmung </w:t>
            </w:r>
            <w:r>
              <w:rPr>
                <w:rStyle w:val="Fett"/>
                <w:b/>
                <w:bCs/>
                <w:color w:val="auto"/>
                <w:sz w:val="28"/>
              </w:rPr>
              <w:t>z</w:t>
            </w:r>
            <w:r w:rsidR="00297ADD" w:rsidRPr="004F1175">
              <w:rPr>
                <w:rStyle w:val="Fett"/>
                <w:b/>
                <w:bCs/>
                <w:color w:val="auto"/>
                <w:sz w:val="28"/>
              </w:rPr>
              <w:t xml:space="preserve">wischen System und Realwelt </w:t>
            </w:r>
          </w:p>
        </w:tc>
      </w:tr>
      <w:tr w:rsidR="00393170" w:rsidRPr="003D6591" w14:paraId="228D18E7" w14:textId="77777777" w:rsidTr="0067149F">
        <w:trPr>
          <w:trHeight w:val="1065"/>
        </w:trPr>
        <w:tc>
          <w:tcPr>
            <w:tcW w:w="4757" w:type="dxa"/>
          </w:tcPr>
          <w:p w14:paraId="7013071C" w14:textId="463A8721" w:rsidR="00393170" w:rsidRDefault="00393170" w:rsidP="0067149F">
            <w:pPr>
              <w:pStyle w:val="Beschriftung"/>
            </w:pPr>
            <w:r>
              <w:t xml:space="preserve">System verwendet bekannte Konzepte </w:t>
            </w:r>
            <w:r w:rsidR="0067149F">
              <w:br/>
            </w:r>
            <w:r>
              <w:t>(z.B. „Papierkorb“ für Dateien)</w:t>
            </w:r>
            <w:r w:rsidR="0032199E">
              <w:t xml:space="preserve"> und bekanntes Vokabular</w:t>
            </w:r>
          </w:p>
          <w:p w14:paraId="20ABD007" w14:textId="16B08E8F" w:rsidR="00E25FB5" w:rsidRPr="00E25FB5" w:rsidRDefault="00393170" w:rsidP="0067149F">
            <w:pPr>
              <w:pStyle w:val="Beschriftung"/>
            </w:pPr>
            <w:r>
              <w:t>technische Begriffe und Fehlercodes bleiben verborgen</w:t>
            </w:r>
            <w:r w:rsidR="00FE301E">
              <w:br/>
            </w:r>
            <w:r w:rsidR="00FE301E">
              <w:br/>
            </w:r>
          </w:p>
        </w:tc>
        <w:tc>
          <w:tcPr>
            <w:tcW w:w="4757" w:type="dxa"/>
          </w:tcPr>
          <w:p w14:paraId="4F630D31" w14:textId="0A976671" w:rsidR="00393170" w:rsidRDefault="00393170" w:rsidP="0067149F">
            <w:pPr>
              <w:pStyle w:val="Beschriftung"/>
              <w:ind w:left="205"/>
              <w:rPr>
                <w:noProof/>
              </w:rPr>
            </w:pPr>
            <w:r>
              <w:t>Schwere des Problems</w:t>
            </w:r>
            <w:r>
              <w:rPr>
                <w:noProof/>
              </w:rPr>
              <w:t xml:space="preserve"> </w:t>
            </w:r>
          </w:p>
          <w:p w14:paraId="55AB2A92" w14:textId="6D41BE03" w:rsidR="0067149F" w:rsidRPr="0067149F" w:rsidRDefault="0004640A" w:rsidP="0067149F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4" behindDoc="0" locked="0" layoutInCell="1" allowOverlap="1" wp14:anchorId="4C7EFCDD" wp14:editId="404344E2">
                      <wp:simplePos x="0" y="0"/>
                      <wp:positionH relativeFrom="column">
                        <wp:posOffset>124932</wp:posOffset>
                      </wp:positionH>
                      <wp:positionV relativeFrom="paragraph">
                        <wp:posOffset>45720</wp:posOffset>
                      </wp:positionV>
                      <wp:extent cx="2112010" cy="359410"/>
                      <wp:effectExtent l="0" t="0" r="0" b="0"/>
                      <wp:wrapNone/>
                      <wp:docPr id="7" name="Gruppieren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23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0BE578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6EEF5C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E149D5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DA26B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40BA0D2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7EFCDD" id="Gruppieren 7" o:spid="_x0000_s1043" style="position:absolute;margin-left:9.85pt;margin-top:3.6pt;width:166.3pt;height:28.3pt;z-index:251658254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">
                      <v:oval id="_x0000_s1044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" fillcolor="#6da000" stroked="f" strokeweight="1pt">
                        <v:stroke joinstyle="miter"/>
                        <v:textbox>
                          <w:txbxContent>
                            <w:p w14:paraId="360BE578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45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" fillcolor="#78c800" stroked="f" strokeweight="1pt">
                        <v:stroke joinstyle="miter"/>
                        <v:textbox>
                          <w:txbxContent>
                            <w:p w14:paraId="016EEF5C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46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" fillcolor="#ffdd32" stroked="f" strokeweight="1pt">
                        <v:stroke joinstyle="miter"/>
                        <v:textbox>
                          <w:txbxContent>
                            <w:p w14:paraId="17E149D5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47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38DA26B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48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240BA0D2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393170" w:rsidRPr="003D6591" w14:paraId="2720E852" w14:textId="77777777" w:rsidTr="0067149F">
        <w:tc>
          <w:tcPr>
            <w:tcW w:w="4757" w:type="dxa"/>
          </w:tcPr>
          <w:p w14:paraId="528CC138" w14:textId="77777777" w:rsidR="00393170" w:rsidRDefault="00393170" w:rsidP="0067149F">
            <w:pPr>
              <w:pStyle w:val="Beschriftung"/>
            </w:pPr>
            <w:r>
              <w:t>Problem</w:t>
            </w:r>
          </w:p>
          <w:p w14:paraId="2DD7FC35" w14:textId="47B14B65" w:rsidR="00393170" w:rsidRDefault="00393170" w:rsidP="0067149F"/>
          <w:p w14:paraId="41AC2880" w14:textId="77777777" w:rsidR="00917EE1" w:rsidRDefault="00917EE1" w:rsidP="0067149F"/>
          <w:p w14:paraId="7CB4E42B" w14:textId="77777777" w:rsidR="00393170" w:rsidRDefault="00393170" w:rsidP="0067149F"/>
          <w:p w14:paraId="43BFF4AC" w14:textId="4964DBE6" w:rsidR="00393170" w:rsidRPr="00393170" w:rsidRDefault="00393170" w:rsidP="0067149F"/>
        </w:tc>
        <w:tc>
          <w:tcPr>
            <w:tcW w:w="4757" w:type="dxa"/>
          </w:tcPr>
          <w:p w14:paraId="54057FFA" w14:textId="0D07FC02" w:rsidR="00393170" w:rsidRDefault="00393170" w:rsidP="0067149F">
            <w:pPr>
              <w:pStyle w:val="Beschriftung"/>
              <w:ind w:left="205"/>
            </w:pPr>
            <w:r>
              <w:t>Empfehlung</w:t>
            </w:r>
          </w:p>
          <w:p w14:paraId="361A399C" w14:textId="77777777" w:rsidR="00393170" w:rsidRPr="00393170" w:rsidRDefault="00393170" w:rsidP="0067149F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950851" w:rsidRPr="003D6591" w14:paraId="2E6ECE44" w14:textId="77777777" w:rsidTr="0067149F">
        <w:tc>
          <w:tcPr>
            <w:tcW w:w="9514" w:type="dxa"/>
            <w:gridSpan w:val="2"/>
          </w:tcPr>
          <w:p w14:paraId="5024CA39" w14:textId="49950FA1" w:rsidR="00AD2D02" w:rsidRPr="00AD2D02" w:rsidRDefault="00950851" w:rsidP="00666D0D">
            <w:pPr>
              <w:pStyle w:val="berschrift2"/>
              <w:numPr>
                <w:ilvl w:val="0"/>
                <w:numId w:val="16"/>
              </w:numPr>
              <w:outlineLvl w:val="1"/>
            </w:pPr>
            <w:r w:rsidRPr="004F1175">
              <w:rPr>
                <w:rStyle w:val="Fett"/>
                <w:b/>
                <w:bCs/>
                <w:color w:val="auto"/>
                <w:sz w:val="28"/>
              </w:rPr>
              <w:t>Benutzerkontrolle und Freiheit</w:t>
            </w:r>
          </w:p>
        </w:tc>
      </w:tr>
      <w:tr w:rsidR="00950851" w:rsidRPr="003D6591" w14:paraId="60A68DF5" w14:textId="77777777" w:rsidTr="0067149F">
        <w:tc>
          <w:tcPr>
            <w:tcW w:w="4757" w:type="dxa"/>
          </w:tcPr>
          <w:p w14:paraId="33ACB0A6" w14:textId="50D39AD5" w:rsidR="004F1175" w:rsidRDefault="00950851" w:rsidP="0067149F">
            <w:pPr>
              <w:pStyle w:val="Beschriftung"/>
            </w:pPr>
            <w:r>
              <w:t xml:space="preserve">Nutzer haben die Möglichkeit Dialoge zu verlassen </w:t>
            </w:r>
            <w:r w:rsidR="0067149F">
              <w:br/>
            </w:r>
            <w:r>
              <w:t>und Fehler zu korrigieren</w:t>
            </w:r>
          </w:p>
          <w:p w14:paraId="0C5F17B6" w14:textId="452B92D4" w:rsidR="00950851" w:rsidRDefault="00950851" w:rsidP="0067149F">
            <w:pPr>
              <w:pStyle w:val="Beschriftung"/>
            </w:pPr>
            <w:r>
              <w:t>fälschlicherweise aufgerufene Dialoge können abgebrochen werden</w:t>
            </w:r>
            <w:r w:rsidR="004F1175">
              <w:t xml:space="preserve"> </w:t>
            </w:r>
          </w:p>
          <w:p w14:paraId="0437EE11" w14:textId="0E009048" w:rsidR="00950851" w:rsidRPr="00950851" w:rsidRDefault="00950851" w:rsidP="0067149F">
            <w:pPr>
              <w:pStyle w:val="Beschriftung"/>
              <w:rPr>
                <w:rStyle w:val="Fett"/>
                <w:b w:val="0"/>
                <w:color w:val="auto"/>
              </w:rPr>
            </w:pPr>
            <w:r>
              <w:t>Aktionen können rückgängig gemacht und wiederholt werden</w:t>
            </w:r>
            <w:r w:rsidR="0067149F">
              <w:br/>
            </w:r>
          </w:p>
        </w:tc>
        <w:tc>
          <w:tcPr>
            <w:tcW w:w="4757" w:type="dxa"/>
          </w:tcPr>
          <w:p w14:paraId="3ACE738D" w14:textId="27B8D0ED" w:rsidR="00950851" w:rsidRDefault="00950851" w:rsidP="0067149F">
            <w:pPr>
              <w:pStyle w:val="Beschriftung"/>
              <w:ind w:left="205"/>
            </w:pPr>
            <w:r>
              <w:t>Schwere des Problems</w:t>
            </w:r>
          </w:p>
          <w:p w14:paraId="0D904A5D" w14:textId="7833DB9D" w:rsidR="0067149F" w:rsidRDefault="0004640A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5" behindDoc="0" locked="0" layoutInCell="1" allowOverlap="1" wp14:anchorId="6F9F681B" wp14:editId="079177D7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34762</wp:posOffset>
                      </wp:positionV>
                      <wp:extent cx="2112010" cy="359410"/>
                      <wp:effectExtent l="0" t="0" r="0" b="0"/>
                      <wp:wrapNone/>
                      <wp:docPr id="45" name="Gruppieren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46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945704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DB19AF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751142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224042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BFB9F7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F681B" id="Gruppieren 45" o:spid="_x0000_s1049" style="position:absolute;left:0;text-align:left;margin-left:9.05pt;margin-top:2.75pt;width:166.3pt;height:28.3pt;z-index:251658255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">
                      <v:oval id="_x0000_s1050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43945704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51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" fillcolor="#78c800" stroked="f" strokeweight="1pt">
                        <v:stroke joinstyle="miter"/>
                        <v:textbox>
                          <w:txbxContent>
                            <w:p w14:paraId="2CDB19AF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52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" fillcolor="#ffdd32" stroked="f" strokeweight="1pt">
                        <v:stroke joinstyle="miter"/>
                        <v:textbox>
                          <w:txbxContent>
                            <w:p w14:paraId="6C751142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53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6224042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54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" fillcolor="#ff5026" stroked="f" strokeweight="1pt">
                        <v:stroke joinstyle="miter"/>
                        <v:textbox>
                          <w:txbxContent>
                            <w:p w14:paraId="1ABFB9F7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0B4BC3E" w14:textId="30730B71" w:rsidR="0067149F" w:rsidRPr="0067149F" w:rsidRDefault="0067149F" w:rsidP="0067149F">
            <w:pPr>
              <w:ind w:left="205"/>
            </w:pPr>
          </w:p>
        </w:tc>
      </w:tr>
      <w:tr w:rsidR="00950851" w:rsidRPr="003D6591" w14:paraId="2DC405AB" w14:textId="77777777" w:rsidTr="0067149F">
        <w:tc>
          <w:tcPr>
            <w:tcW w:w="4757" w:type="dxa"/>
          </w:tcPr>
          <w:p w14:paraId="30D36E53" w14:textId="06E674AA" w:rsidR="00E25FB5" w:rsidRDefault="00E25FB5" w:rsidP="0067149F">
            <w:pPr>
              <w:pStyle w:val="Beschriftung"/>
            </w:pPr>
            <w:r>
              <w:t>Problem</w:t>
            </w:r>
          </w:p>
          <w:p w14:paraId="34EB5F63" w14:textId="77777777" w:rsidR="00950851" w:rsidRDefault="00950851" w:rsidP="0067149F">
            <w:pPr>
              <w:pStyle w:val="Beschriftung"/>
              <w:rPr>
                <w:rStyle w:val="Fett"/>
              </w:rPr>
            </w:pPr>
          </w:p>
          <w:p w14:paraId="2BF2F822" w14:textId="3ED6871F" w:rsidR="00E25FB5" w:rsidRDefault="00E25FB5" w:rsidP="0067149F"/>
          <w:p w14:paraId="470A90FE" w14:textId="469887FA" w:rsidR="00917EE1" w:rsidRDefault="00917EE1" w:rsidP="0067149F"/>
          <w:p w14:paraId="64A55E81" w14:textId="77777777" w:rsidR="00917EE1" w:rsidRDefault="00917EE1" w:rsidP="0067149F"/>
          <w:p w14:paraId="2D29A971" w14:textId="5507EBEE" w:rsidR="00E25FB5" w:rsidRPr="00E25FB5" w:rsidRDefault="00E25FB5" w:rsidP="0067149F"/>
        </w:tc>
        <w:tc>
          <w:tcPr>
            <w:tcW w:w="4757" w:type="dxa"/>
          </w:tcPr>
          <w:p w14:paraId="0142DAF0" w14:textId="757738C3" w:rsidR="00E25FB5" w:rsidRDefault="00E25FB5" w:rsidP="0067149F">
            <w:pPr>
              <w:pStyle w:val="Beschriftung"/>
              <w:ind w:left="205"/>
            </w:pPr>
            <w:r>
              <w:t>Empfehlung</w:t>
            </w:r>
          </w:p>
          <w:p w14:paraId="32562486" w14:textId="77777777" w:rsidR="00950851" w:rsidRPr="00393170" w:rsidRDefault="00950851" w:rsidP="0067149F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E25FB5" w:rsidRPr="003D6591" w14:paraId="261CEF1A" w14:textId="77777777" w:rsidTr="0067149F">
        <w:tc>
          <w:tcPr>
            <w:tcW w:w="9514" w:type="dxa"/>
            <w:gridSpan w:val="2"/>
          </w:tcPr>
          <w:p w14:paraId="0D342FDD" w14:textId="2404CF76" w:rsidR="00E25FB5" w:rsidRPr="004F1175" w:rsidRDefault="00E25FB5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 w:rsidRPr="004F1175">
              <w:rPr>
                <w:rStyle w:val="Fett"/>
                <w:b/>
                <w:bCs/>
                <w:color w:val="auto"/>
                <w:sz w:val="28"/>
              </w:rPr>
              <w:t>Konsi</w:t>
            </w:r>
            <w:r w:rsidR="00DE17B1">
              <w:rPr>
                <w:rStyle w:val="Fett"/>
                <w:b/>
                <w:bCs/>
                <w:color w:val="auto"/>
                <w:sz w:val="28"/>
              </w:rPr>
              <w:t>s</w:t>
            </w:r>
            <w:r w:rsidRPr="004F1175">
              <w:rPr>
                <w:rStyle w:val="Fett"/>
                <w:b/>
                <w:bCs/>
                <w:color w:val="auto"/>
                <w:sz w:val="28"/>
              </w:rPr>
              <w:t>tenz und Standards</w:t>
            </w:r>
          </w:p>
        </w:tc>
      </w:tr>
      <w:tr w:rsidR="00E25FB5" w:rsidRPr="003D6591" w14:paraId="64C5029E" w14:textId="77777777" w:rsidTr="0067149F">
        <w:trPr>
          <w:trHeight w:val="1109"/>
        </w:trPr>
        <w:tc>
          <w:tcPr>
            <w:tcW w:w="4757" w:type="dxa"/>
          </w:tcPr>
          <w:p w14:paraId="293A304E" w14:textId="77777777" w:rsidR="00E25FB5" w:rsidRPr="00E25FB5" w:rsidRDefault="00E25FB5" w:rsidP="0067149F">
            <w:pPr>
              <w:pStyle w:val="Beschriftung"/>
            </w:pPr>
            <w:r w:rsidRPr="00E25FB5">
              <w:t xml:space="preserve">gleiche Begriffe und Aktionen haben in unterschiedlichen Kontexten eine einheitliche Bedeutung </w:t>
            </w:r>
          </w:p>
          <w:p w14:paraId="1F524765" w14:textId="3B5758FD" w:rsidR="00E25FB5" w:rsidRPr="00E25FB5" w:rsidRDefault="00E25FB5" w:rsidP="0067149F">
            <w:pPr>
              <w:pStyle w:val="Beschriftung"/>
            </w:pPr>
            <w:r w:rsidRPr="00E25FB5">
              <w:t>Plattform-Konventionen werden eingehalten</w:t>
            </w:r>
            <w:r w:rsidR="00FE301E">
              <w:br/>
            </w:r>
            <w:r w:rsidR="00FE301E">
              <w:br/>
            </w:r>
          </w:p>
        </w:tc>
        <w:tc>
          <w:tcPr>
            <w:tcW w:w="4757" w:type="dxa"/>
          </w:tcPr>
          <w:p w14:paraId="1AFE04DD" w14:textId="57A3CA5C" w:rsidR="00E25FB5" w:rsidRDefault="00E25FB5" w:rsidP="0067149F">
            <w:pPr>
              <w:pStyle w:val="Beschriftung"/>
              <w:ind w:left="205"/>
            </w:pPr>
            <w:r>
              <w:t>Schwere des Problems</w:t>
            </w:r>
          </w:p>
          <w:p w14:paraId="32899FD2" w14:textId="634D44BE" w:rsidR="00F94D0D" w:rsidRPr="00F94D0D" w:rsidRDefault="0004640A" w:rsidP="0067149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6" behindDoc="0" locked="0" layoutInCell="1" allowOverlap="1" wp14:anchorId="2653200A" wp14:editId="7E808D81">
                      <wp:simplePos x="0" y="0"/>
                      <wp:positionH relativeFrom="column">
                        <wp:posOffset>113665</wp:posOffset>
                      </wp:positionH>
                      <wp:positionV relativeFrom="paragraph">
                        <wp:posOffset>29682</wp:posOffset>
                      </wp:positionV>
                      <wp:extent cx="2112010" cy="359410"/>
                      <wp:effectExtent l="0" t="0" r="0" b="0"/>
                      <wp:wrapNone/>
                      <wp:docPr id="81" name="Gruppieren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82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4B609B" w14:textId="77777777" w:rsidR="0004640A" w:rsidRPr="002B38F0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C5E5C3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0C404E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0BE1B4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DE897D" w14:textId="77777777" w:rsidR="0004640A" w:rsidRPr="000B15DD" w:rsidRDefault="0004640A" w:rsidP="0004640A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3200A" id="Gruppieren 81" o:spid="_x0000_s1055" style="position:absolute;left:0;text-align:left;margin-left:8.95pt;margin-top:2.35pt;width:166.3pt;height:28.3pt;z-index:251658256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">
                      <v:oval id="_x0000_s1056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" fillcolor="#6da000" stroked="f" strokeweight="1pt">
                        <v:stroke joinstyle="miter"/>
                        <v:textbox>
                          <w:txbxContent>
                            <w:p w14:paraId="434B609B" w14:textId="77777777" w:rsidR="0004640A" w:rsidRPr="002B38F0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57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" fillcolor="#78c800" stroked="f" strokeweight="1pt">
                        <v:stroke joinstyle="miter"/>
                        <v:textbox>
                          <w:txbxContent>
                            <w:p w14:paraId="3DC5E5C3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58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" fillcolor="#ffdd32" stroked="f" strokeweight="1pt">
                        <v:stroke joinstyle="miter"/>
                        <v:textbox>
                          <w:txbxContent>
                            <w:p w14:paraId="6C0C404E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59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2D0BE1B4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60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3BDE897D" w14:textId="77777777" w:rsidR="0004640A" w:rsidRPr="000B15DD" w:rsidRDefault="0004640A" w:rsidP="0004640A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22A7E652" w14:textId="77777777" w:rsidTr="0067149F">
        <w:tc>
          <w:tcPr>
            <w:tcW w:w="4757" w:type="dxa"/>
          </w:tcPr>
          <w:p w14:paraId="01C5B2C4" w14:textId="77777777" w:rsidR="00E25FB5" w:rsidRDefault="00E25FB5" w:rsidP="0067149F">
            <w:pPr>
              <w:pStyle w:val="Beschriftung"/>
            </w:pPr>
            <w:r>
              <w:t>Problem</w:t>
            </w:r>
          </w:p>
          <w:p w14:paraId="5C70EB65" w14:textId="77777777" w:rsidR="00E25FB5" w:rsidRDefault="00E25FB5" w:rsidP="0067149F">
            <w:pPr>
              <w:pStyle w:val="Beschriftung"/>
              <w:rPr>
                <w:rStyle w:val="Fett"/>
              </w:rPr>
            </w:pPr>
          </w:p>
          <w:p w14:paraId="0ADFC444" w14:textId="37276F27" w:rsidR="00E25FB5" w:rsidRDefault="00E25FB5" w:rsidP="0067149F"/>
          <w:p w14:paraId="7EE00168" w14:textId="77777777" w:rsidR="00917EE1" w:rsidRDefault="00917EE1" w:rsidP="0067149F"/>
          <w:p w14:paraId="11C43B3B" w14:textId="77777777" w:rsidR="00917EE1" w:rsidRDefault="00917EE1" w:rsidP="0067149F"/>
          <w:p w14:paraId="0E1A0B51" w14:textId="7653E0B0" w:rsidR="00E25FB5" w:rsidRPr="00E25FB5" w:rsidRDefault="00E25FB5" w:rsidP="0067149F"/>
        </w:tc>
        <w:tc>
          <w:tcPr>
            <w:tcW w:w="4757" w:type="dxa"/>
          </w:tcPr>
          <w:p w14:paraId="505F7CDE" w14:textId="637E2DB9" w:rsidR="00E25FB5" w:rsidRDefault="00E25FB5" w:rsidP="0067149F">
            <w:pPr>
              <w:pStyle w:val="Beschriftung"/>
              <w:ind w:left="205"/>
            </w:pPr>
            <w:r>
              <w:t>Empfehlung</w:t>
            </w:r>
          </w:p>
          <w:p w14:paraId="1830C951" w14:textId="59D03383" w:rsidR="00E25FB5" w:rsidRPr="00393170" w:rsidRDefault="00E25FB5" w:rsidP="0067149F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E25FB5" w:rsidRPr="003D6591" w14:paraId="25CB61BA" w14:textId="77777777" w:rsidTr="0067149F">
        <w:tc>
          <w:tcPr>
            <w:tcW w:w="9514" w:type="dxa"/>
            <w:gridSpan w:val="2"/>
          </w:tcPr>
          <w:p w14:paraId="268DB7A8" w14:textId="5E3CADB9" w:rsidR="00E25FB5" w:rsidRPr="004F1175" w:rsidRDefault="00E25FB5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 w:rsidRPr="004F1175">
              <w:rPr>
                <w:rStyle w:val="Fett"/>
                <w:b/>
                <w:bCs/>
                <w:color w:val="auto"/>
                <w:sz w:val="28"/>
              </w:rPr>
              <w:lastRenderedPageBreak/>
              <w:t>Fehlerprävention</w:t>
            </w:r>
          </w:p>
        </w:tc>
      </w:tr>
      <w:tr w:rsidR="00E25FB5" w:rsidRPr="003D6591" w14:paraId="5F56D597" w14:textId="77777777" w:rsidTr="001E4982">
        <w:trPr>
          <w:trHeight w:val="1183"/>
        </w:trPr>
        <w:tc>
          <w:tcPr>
            <w:tcW w:w="4757" w:type="dxa"/>
          </w:tcPr>
          <w:p w14:paraId="492B1AA1" w14:textId="77777777" w:rsidR="00E25FB5" w:rsidRPr="00E25FB5" w:rsidRDefault="00E25FB5" w:rsidP="001E4982">
            <w:pPr>
              <w:pStyle w:val="Beschriftung"/>
            </w:pPr>
            <w:r w:rsidRPr="00E25FB5">
              <w:t>typischen Fehlern (z.B. bei der Eingabe von Werten) wird vorgebeugt (z.B. durch Information über zulässiges Format; sofortige Validierung)</w:t>
            </w:r>
          </w:p>
          <w:p w14:paraId="088795F9" w14:textId="433B5F08" w:rsidR="00E25FB5" w:rsidRPr="00E25FB5" w:rsidRDefault="00E25FB5" w:rsidP="001E4982">
            <w:pPr>
              <w:pStyle w:val="Beschriftung"/>
            </w:pPr>
            <w:r w:rsidRPr="00E25FB5">
              <w:t>Nutzer bestätigt Durchführung kritischer Aktionen</w:t>
            </w:r>
            <w:r w:rsidR="00811FEF">
              <w:br/>
            </w:r>
          </w:p>
        </w:tc>
        <w:tc>
          <w:tcPr>
            <w:tcW w:w="4757" w:type="dxa"/>
          </w:tcPr>
          <w:p w14:paraId="2785D3E5" w14:textId="6BA4D5AE" w:rsidR="00E25FB5" w:rsidRDefault="00E25FB5" w:rsidP="001E4982">
            <w:pPr>
              <w:pStyle w:val="Beschriftung"/>
              <w:ind w:left="205"/>
            </w:pPr>
            <w:r>
              <w:t>Schwere des Problems</w:t>
            </w:r>
          </w:p>
          <w:p w14:paraId="54912575" w14:textId="2DA6729E" w:rsidR="00811FEF" w:rsidRPr="00811FEF" w:rsidRDefault="00A91A35" w:rsidP="001E4982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7" behindDoc="0" locked="0" layoutInCell="1" allowOverlap="1" wp14:anchorId="0EA6DFFD" wp14:editId="37D2BF06">
                      <wp:simplePos x="0" y="0"/>
                      <wp:positionH relativeFrom="column">
                        <wp:posOffset>124297</wp:posOffset>
                      </wp:positionH>
                      <wp:positionV relativeFrom="paragraph">
                        <wp:posOffset>45720</wp:posOffset>
                      </wp:positionV>
                      <wp:extent cx="2112010" cy="359410"/>
                      <wp:effectExtent l="0" t="0" r="0" b="0"/>
                      <wp:wrapNone/>
                      <wp:docPr id="104" name="Gruppieren 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05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C171F0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3CC4A0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50100E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84D270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89D527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6DFFD" id="Gruppieren 104" o:spid="_x0000_s1061" style="position:absolute;left:0;text-align:left;margin-left:9.8pt;margin-top:3.6pt;width:166.3pt;height:28.3pt;z-index:251658257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">
                      <v:oval id="_x0000_s106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9C171F0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6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" fillcolor="#78c800" stroked="f" strokeweight="1pt">
                        <v:stroke joinstyle="miter"/>
                        <v:textbox>
                          <w:txbxContent>
                            <w:p w14:paraId="5D3CC4A0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6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7F50100E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6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" fillcolor="#ff9b0e" stroked="f" strokeweight=".5pt">
                        <v:stroke joinstyle="miter"/>
                        <v:textbox>
                          <w:txbxContent>
                            <w:p w14:paraId="3D84D270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6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" fillcolor="#ff5026" stroked="f" strokeweight="1pt">
                        <v:stroke joinstyle="miter"/>
                        <v:textbox>
                          <w:txbxContent>
                            <w:p w14:paraId="2B89D527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0C3FF7B0" w14:textId="77777777" w:rsidTr="001E4982">
        <w:tc>
          <w:tcPr>
            <w:tcW w:w="4757" w:type="dxa"/>
          </w:tcPr>
          <w:p w14:paraId="4A9EB941" w14:textId="77777777" w:rsidR="00E25FB5" w:rsidRDefault="00E25FB5" w:rsidP="001E4982">
            <w:pPr>
              <w:pStyle w:val="Beschriftung"/>
            </w:pPr>
            <w:r>
              <w:t>Problem</w:t>
            </w:r>
          </w:p>
          <w:p w14:paraId="1C35CA2E" w14:textId="302110D7" w:rsidR="00E25FB5" w:rsidRDefault="00E25FB5" w:rsidP="001E4982">
            <w:pPr>
              <w:pStyle w:val="Beschriftung"/>
              <w:rPr>
                <w:rStyle w:val="Fett"/>
              </w:rPr>
            </w:pPr>
          </w:p>
          <w:p w14:paraId="7F8FC9BD" w14:textId="77777777" w:rsidR="00917EE1" w:rsidRPr="00917EE1" w:rsidRDefault="00917EE1" w:rsidP="001E4982"/>
          <w:p w14:paraId="16657A52" w14:textId="72A2F59A" w:rsidR="00E25FB5" w:rsidRDefault="00E25FB5" w:rsidP="001E4982"/>
          <w:p w14:paraId="70B51AD7" w14:textId="77777777" w:rsidR="00917EE1" w:rsidRDefault="00917EE1" w:rsidP="001E4982"/>
          <w:p w14:paraId="6ADF4315" w14:textId="48D7B5C7" w:rsidR="00E25FB5" w:rsidRPr="00E25FB5" w:rsidRDefault="00E25FB5" w:rsidP="001E4982"/>
        </w:tc>
        <w:tc>
          <w:tcPr>
            <w:tcW w:w="4757" w:type="dxa"/>
          </w:tcPr>
          <w:p w14:paraId="33D02354" w14:textId="77777777" w:rsidR="00E25FB5" w:rsidRDefault="00E25FB5" w:rsidP="001E4982">
            <w:pPr>
              <w:pStyle w:val="Beschriftung"/>
              <w:ind w:left="205"/>
            </w:pPr>
            <w:r>
              <w:t>Empfehlung</w:t>
            </w:r>
          </w:p>
          <w:p w14:paraId="121D61DC" w14:textId="77777777" w:rsidR="00E25FB5" w:rsidRPr="00393170" w:rsidRDefault="00E25FB5" w:rsidP="001E4982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E25FB5" w:rsidRPr="003D6591" w14:paraId="3002546D" w14:textId="77777777" w:rsidTr="0067149F">
        <w:tc>
          <w:tcPr>
            <w:tcW w:w="9514" w:type="dxa"/>
            <w:gridSpan w:val="2"/>
          </w:tcPr>
          <w:p w14:paraId="6EEDB33E" w14:textId="1AA58E8A" w:rsidR="00E25FB5" w:rsidRPr="004F1175" w:rsidRDefault="00917EE1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>
              <w:br w:type="page"/>
            </w:r>
            <w:r w:rsidR="00E25FB5" w:rsidRPr="004F1175">
              <w:rPr>
                <w:rStyle w:val="Fett"/>
                <w:b/>
                <w:bCs/>
                <w:color w:val="auto"/>
                <w:sz w:val="28"/>
              </w:rPr>
              <w:t>Erkennen statt Erinnern</w:t>
            </w:r>
          </w:p>
        </w:tc>
      </w:tr>
      <w:tr w:rsidR="00E25FB5" w:rsidRPr="003D6591" w14:paraId="7EF47633" w14:textId="77777777" w:rsidTr="001E4982">
        <w:trPr>
          <w:trHeight w:val="1225"/>
        </w:trPr>
        <w:tc>
          <w:tcPr>
            <w:tcW w:w="4757" w:type="dxa"/>
          </w:tcPr>
          <w:p w14:paraId="60A18EBC" w14:textId="77777777" w:rsidR="00E25FB5" w:rsidRDefault="00E25FB5" w:rsidP="001E4982">
            <w:pPr>
              <w:pStyle w:val="Beschriftung"/>
            </w:pPr>
            <w:r w:rsidRPr="00E25FB5">
              <w:t>Gedächtnisleistung minimieren</w:t>
            </w:r>
          </w:p>
          <w:p w14:paraId="217930E1" w14:textId="30ED9EE9" w:rsidR="00E25FB5" w:rsidRPr="00E25FB5" w:rsidRDefault="00E25FB5" w:rsidP="001E4982">
            <w:pPr>
              <w:pStyle w:val="Beschriftung"/>
            </w:pPr>
            <w:r w:rsidRPr="00E25FB5">
              <w:t>Objekte und Optionen sind sichtbar</w:t>
            </w:r>
          </w:p>
          <w:p w14:paraId="0F61D56D" w14:textId="6740B11B" w:rsidR="00E25FB5" w:rsidRPr="0032199E" w:rsidRDefault="00E25FB5" w:rsidP="001E4982">
            <w:pPr>
              <w:pStyle w:val="Beschriftung"/>
              <w:rPr>
                <w:rStyle w:val="Fett"/>
              </w:rPr>
            </w:pPr>
            <w:r w:rsidRPr="00E25FB5">
              <w:t>Informationen, die an anderer Stelle wieder gebraucht werden, bleiben sichtbar</w:t>
            </w:r>
            <w:r w:rsidR="00811FEF">
              <w:br/>
            </w:r>
          </w:p>
        </w:tc>
        <w:tc>
          <w:tcPr>
            <w:tcW w:w="4757" w:type="dxa"/>
          </w:tcPr>
          <w:p w14:paraId="4ACE3BDB" w14:textId="6C699AC3" w:rsidR="00E25FB5" w:rsidRDefault="00E25FB5" w:rsidP="001E4982">
            <w:pPr>
              <w:pStyle w:val="Beschriftung"/>
              <w:ind w:left="205"/>
            </w:pPr>
            <w:r>
              <w:t>Schwere des Problems</w:t>
            </w:r>
          </w:p>
          <w:p w14:paraId="37457709" w14:textId="2A632C8B" w:rsidR="001E4982" w:rsidRPr="001E4982" w:rsidRDefault="00A91A35" w:rsidP="001E4982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8" behindDoc="0" locked="0" layoutInCell="1" allowOverlap="1" wp14:anchorId="5D653DF8" wp14:editId="70798FC7">
                      <wp:simplePos x="0" y="0"/>
                      <wp:positionH relativeFrom="column">
                        <wp:posOffset>121757</wp:posOffset>
                      </wp:positionH>
                      <wp:positionV relativeFrom="paragraph">
                        <wp:posOffset>45085</wp:posOffset>
                      </wp:positionV>
                      <wp:extent cx="2112010" cy="359410"/>
                      <wp:effectExtent l="0" t="0" r="0" b="0"/>
                      <wp:wrapNone/>
                      <wp:docPr id="110" name="Gruppieren 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11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0188BF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E7E904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2E3324B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0D3A0A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37886D3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53DF8" id="Gruppieren 110" o:spid="_x0000_s1067" style="position:absolute;margin-left:9.6pt;margin-top:3.55pt;width:166.3pt;height:28.3pt;z-index:251658258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">
                      <v:oval id="_x0000_s1068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660188BF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69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" fillcolor="#78c800" stroked="f" strokeweight="1pt">
                        <v:stroke joinstyle="miter"/>
                        <v:textbox>
                          <w:txbxContent>
                            <w:p w14:paraId="63E7E904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70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52E3324B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71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710D3A0A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72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37886D3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6B474F3A" w14:textId="77777777" w:rsidTr="001E4982">
        <w:tc>
          <w:tcPr>
            <w:tcW w:w="4757" w:type="dxa"/>
          </w:tcPr>
          <w:p w14:paraId="49F4494F" w14:textId="77777777" w:rsidR="00E25FB5" w:rsidRDefault="00E25FB5" w:rsidP="001E4982">
            <w:pPr>
              <w:pStyle w:val="Beschriftung"/>
            </w:pPr>
            <w:r>
              <w:t>Problem</w:t>
            </w:r>
          </w:p>
          <w:p w14:paraId="7F41FCEC" w14:textId="77777777" w:rsidR="00E25FB5" w:rsidRDefault="00E25FB5" w:rsidP="001E4982">
            <w:pPr>
              <w:pStyle w:val="Beschriftung"/>
              <w:rPr>
                <w:rStyle w:val="Fett"/>
              </w:rPr>
            </w:pPr>
          </w:p>
          <w:p w14:paraId="28161ED9" w14:textId="6ED39AB8" w:rsidR="00E25FB5" w:rsidRDefault="00E25FB5" w:rsidP="001E4982"/>
          <w:p w14:paraId="46E38558" w14:textId="77777777" w:rsidR="00917EE1" w:rsidRDefault="00917EE1" w:rsidP="001E4982"/>
          <w:p w14:paraId="76AACEE0" w14:textId="77777777" w:rsidR="00917EE1" w:rsidRDefault="00917EE1" w:rsidP="001E4982"/>
          <w:p w14:paraId="3C44D7CA" w14:textId="24D79E3F" w:rsidR="00E25FB5" w:rsidRPr="00E25FB5" w:rsidRDefault="00E25FB5" w:rsidP="001E4982"/>
        </w:tc>
        <w:tc>
          <w:tcPr>
            <w:tcW w:w="4757" w:type="dxa"/>
          </w:tcPr>
          <w:p w14:paraId="642242C9" w14:textId="6205910C" w:rsidR="00E25FB5" w:rsidRDefault="00E25FB5" w:rsidP="001E4982">
            <w:pPr>
              <w:pStyle w:val="Beschriftung"/>
              <w:ind w:left="205"/>
            </w:pPr>
            <w:r>
              <w:t>Empfehlung</w:t>
            </w:r>
          </w:p>
          <w:p w14:paraId="38172731" w14:textId="77777777" w:rsidR="00E25FB5" w:rsidRPr="00393170" w:rsidRDefault="00E25FB5" w:rsidP="001E4982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E25FB5" w:rsidRPr="003D6591" w14:paraId="15BE709A" w14:textId="77777777" w:rsidTr="0067149F">
        <w:tc>
          <w:tcPr>
            <w:tcW w:w="9514" w:type="dxa"/>
            <w:gridSpan w:val="2"/>
          </w:tcPr>
          <w:p w14:paraId="7E2CBF93" w14:textId="20760F19" w:rsidR="00E25FB5" w:rsidRPr="00F94D0D" w:rsidRDefault="00F94D0D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7FA6AB85" wp14:editId="509A5A44">
                      <wp:simplePos x="0" y="0"/>
                      <wp:positionH relativeFrom="column">
                        <wp:posOffset>-4686935</wp:posOffset>
                      </wp:positionH>
                      <wp:positionV relativeFrom="paragraph">
                        <wp:posOffset>-4762625</wp:posOffset>
                      </wp:positionV>
                      <wp:extent cx="2112010" cy="359410"/>
                      <wp:effectExtent l="0" t="0" r="8890" b="8890"/>
                      <wp:wrapNone/>
                      <wp:docPr id="61" name="Gruppieren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600" cy="360000"/>
                              </a:xfrm>
                            </wpg:grpSpPr>
                            <wps:wsp>
                              <wps:cNvPr id="62" name="Ellipse 62"/>
                              <wps:cNvSpPr/>
                              <wps:spPr>
                                <a:xfrm>
                                  <a:off x="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F141F4" w14:textId="77777777" w:rsidR="00513848" w:rsidRPr="002B38F0" w:rsidRDefault="00513848" w:rsidP="00513848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Ellipse 63"/>
                              <wps:cNvSpPr/>
                              <wps:spPr>
                                <a:xfrm>
                                  <a:off x="4318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74E1C48" w14:textId="77777777" w:rsidR="00513848" w:rsidRPr="002B38F0" w:rsidRDefault="00513848" w:rsidP="00513848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Ellipse 64"/>
                              <wps:cNvSpPr/>
                              <wps:spPr>
                                <a:xfrm>
                                  <a:off x="86995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5482D0" w14:textId="77777777" w:rsidR="00513848" w:rsidRPr="002B38F0" w:rsidRDefault="00513848" w:rsidP="00513848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Ellipse 65"/>
                              <wps:cNvSpPr/>
                              <wps:spPr>
                                <a:xfrm>
                                  <a:off x="13081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AE57D1" w14:textId="284BDAE4" w:rsidR="00513848" w:rsidRPr="002B38F0" w:rsidRDefault="00817456" w:rsidP="00513848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Ellipse 66"/>
                              <wps:cNvSpPr/>
                              <wps:spPr>
                                <a:xfrm>
                                  <a:off x="1752600" y="0"/>
                                  <a:ext cx="360000" cy="36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359F82" w14:textId="77777777" w:rsidR="00513848" w:rsidRPr="002B38F0" w:rsidRDefault="00513848" w:rsidP="00513848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A6AB85" id="Gruppieren 61" o:spid="_x0000_s1073" style="position:absolute;left:0;text-align:left;margin-left:-369.05pt;margin-top:-375pt;width:166.3pt;height:28.3pt;z-index:251658241" coordsize="2112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">
                      <v:oval id="Ellipse 62" o:spid="_x0000_s1074" style="position:absolute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" fillcolor="#1e4a35 [3206]" strokecolor="#0f241a [1606]" strokeweight="1pt">
                        <v:stroke joinstyle="miter"/>
                        <v:textbox>
                          <w:txbxContent>
                            <w:p w14:paraId="68F141F4" w14:textId="77777777" w:rsidR="00513848" w:rsidRPr="002B38F0" w:rsidRDefault="00513848" w:rsidP="00513848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Ellipse 63" o:spid="_x0000_s1075" style="position:absolute;left:4318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" fillcolor="#8ea499 [3207]" strokecolor="#44544c [1607]" strokeweight="1pt">
                        <v:stroke joinstyle="miter"/>
                        <v:textbox>
                          <w:txbxContent>
                            <w:p w14:paraId="574E1C48" w14:textId="77777777" w:rsidR="00513848" w:rsidRPr="002B38F0" w:rsidRDefault="00513848" w:rsidP="00513848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Ellipse 64" o:spid="_x0000_s1076" style="position:absolute;left:8699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" fillcolor="#d08b01 [3208]" strokecolor="#674500 [1608]" strokeweight="1pt">
                        <v:stroke joinstyle="miter"/>
                        <v:textbox>
                          <w:txbxContent>
                            <w:p w14:paraId="0F5482D0" w14:textId="77777777" w:rsidR="00513848" w:rsidRPr="002B38F0" w:rsidRDefault="00513848" w:rsidP="00513848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Ellipse 65" o:spid="_x0000_s1077" style="position:absolute;left:13081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" fillcolor="#df2f69 [2165]" strokecolor="#841439 [3205]" strokeweight=".5pt">
                        <v:fill color2="#bf1d52 [2613]" rotate="t" colors="0 #c09ca2;.5 #b58f95;1 #ad7a82" focus="100%" type="gradient">
                          <o:fill v:ext="view" type="gradientUnscaled"/>
                        </v:fill>
                        <v:stroke joinstyle="miter"/>
                        <v:textbox>
                          <w:txbxContent>
                            <w:p w14:paraId="69AE57D1" w14:textId="284BDAE4" w:rsidR="00513848" w:rsidRPr="002B38F0" w:rsidRDefault="00817456" w:rsidP="00513848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Ellipse 66" o:spid="_x0000_s1078" style="position:absolute;left:17526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" fillcolor="#841439 [3205]" strokecolor="#410a1c [1605]" strokeweight="1pt">
                        <v:stroke joinstyle="miter"/>
                        <v:textbox>
                          <w:txbxContent>
                            <w:p w14:paraId="27359F82" w14:textId="77777777" w:rsidR="00513848" w:rsidRPr="002B38F0" w:rsidRDefault="00513848" w:rsidP="00513848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="00E25FB5" w:rsidRPr="00F94D0D">
              <w:rPr>
                <w:rStyle w:val="Fett"/>
                <w:b/>
                <w:bCs/>
                <w:color w:val="auto"/>
                <w:sz w:val="28"/>
              </w:rPr>
              <w:t>Flexibilität und Effizienz</w:t>
            </w:r>
          </w:p>
        </w:tc>
      </w:tr>
      <w:tr w:rsidR="00E25FB5" w:rsidRPr="003D6591" w14:paraId="4BDE3A62" w14:textId="77777777" w:rsidTr="00C65293">
        <w:trPr>
          <w:trHeight w:val="1109"/>
        </w:trPr>
        <w:tc>
          <w:tcPr>
            <w:tcW w:w="4757" w:type="dxa"/>
          </w:tcPr>
          <w:p w14:paraId="095BF129" w14:textId="77777777" w:rsidR="00E25FB5" w:rsidRDefault="00E25FB5" w:rsidP="00C65293">
            <w:pPr>
              <w:pStyle w:val="Beschriftung"/>
            </w:pPr>
            <w:r>
              <w:t>erfahrene Nutzer können mit Shortcuts schneller ans Ziel kommen</w:t>
            </w:r>
          </w:p>
          <w:p w14:paraId="1E0EE2BE" w14:textId="1C019E55" w:rsidR="00E25FB5" w:rsidRPr="00E25FB5" w:rsidRDefault="00E25FB5" w:rsidP="00C65293">
            <w:pPr>
              <w:pStyle w:val="Beschriftung"/>
              <w:rPr>
                <w:rStyle w:val="Fett"/>
                <w:b w:val="0"/>
                <w:color w:val="auto"/>
              </w:rPr>
            </w:pPr>
            <w:r>
              <w:t xml:space="preserve">häufig durchgeführte Aktionen können angepasst </w:t>
            </w:r>
            <w:r w:rsidR="00A22B5F">
              <w:br/>
            </w:r>
            <w:r>
              <w:t>oder verkürzt werden</w:t>
            </w:r>
            <w:r w:rsidR="00811FEF">
              <w:br/>
            </w:r>
            <w:r w:rsidR="00EA5059">
              <w:rPr>
                <w:rStyle w:val="Fett"/>
                <w:b w:val="0"/>
                <w:color w:val="auto"/>
              </w:rPr>
              <w:br/>
            </w:r>
          </w:p>
        </w:tc>
        <w:tc>
          <w:tcPr>
            <w:tcW w:w="4757" w:type="dxa"/>
          </w:tcPr>
          <w:p w14:paraId="3A88C24B" w14:textId="2EFD7195" w:rsidR="00E25FB5" w:rsidRDefault="00E25FB5" w:rsidP="00C65293">
            <w:pPr>
              <w:pStyle w:val="Beschriftung"/>
              <w:ind w:left="205"/>
            </w:pPr>
            <w:r>
              <w:t>Schwere des Problems</w:t>
            </w:r>
          </w:p>
          <w:p w14:paraId="3C1D51F7" w14:textId="4BFB3679" w:rsidR="00F94D0D" w:rsidRPr="00F94D0D" w:rsidRDefault="00A91A35" w:rsidP="00C65293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9" behindDoc="0" locked="0" layoutInCell="1" allowOverlap="1" wp14:anchorId="532E01A3" wp14:editId="5C69C4E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39533</wp:posOffset>
                      </wp:positionV>
                      <wp:extent cx="2112010" cy="359410"/>
                      <wp:effectExtent l="0" t="0" r="0" b="0"/>
                      <wp:wrapNone/>
                      <wp:docPr id="116" name="Gruppieren 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17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0A3710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EF139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D064B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DB4DC42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E729BA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2E01A3" id="Gruppieren 116" o:spid="_x0000_s1079" style="position:absolute;left:0;text-align:left;margin-left:10.5pt;margin-top:3.1pt;width:166.3pt;height:28.3pt;z-index:251658259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">
                      <v:oval id="_x0000_s1080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100A3710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81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" fillcolor="#78c800" stroked="f" strokeweight="1pt">
                        <v:stroke joinstyle="miter"/>
                        <v:textbox>
                          <w:txbxContent>
                            <w:p w14:paraId="72EF139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82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58D064B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83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" fillcolor="#ff9b0e" stroked="f" strokeweight=".5pt">
                        <v:stroke joinstyle="miter"/>
                        <v:textbox>
                          <w:txbxContent>
                            <w:p w14:paraId="4DB4DC42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84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E729BA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E25FB5" w:rsidRPr="003D6591" w14:paraId="5A2D9E2B" w14:textId="77777777" w:rsidTr="00C65293">
        <w:tc>
          <w:tcPr>
            <w:tcW w:w="4757" w:type="dxa"/>
          </w:tcPr>
          <w:p w14:paraId="2FBAE881" w14:textId="77777777" w:rsidR="00E25FB5" w:rsidRDefault="00E25FB5" w:rsidP="00C65293">
            <w:pPr>
              <w:pStyle w:val="Beschriftung"/>
            </w:pPr>
            <w:r>
              <w:t>Problem</w:t>
            </w:r>
          </w:p>
          <w:p w14:paraId="49A0E0FD" w14:textId="214AD0FA" w:rsidR="00E25FB5" w:rsidRDefault="00E25FB5" w:rsidP="00C65293">
            <w:pPr>
              <w:pStyle w:val="Beschriftung"/>
              <w:rPr>
                <w:rStyle w:val="Fett"/>
              </w:rPr>
            </w:pPr>
          </w:p>
          <w:p w14:paraId="4E3FBF77" w14:textId="217F6E97" w:rsidR="00917EE1" w:rsidRDefault="00917EE1" w:rsidP="00C65293"/>
          <w:p w14:paraId="30C266BB" w14:textId="77777777" w:rsidR="00917EE1" w:rsidRPr="00917EE1" w:rsidRDefault="00917EE1" w:rsidP="00C65293"/>
          <w:p w14:paraId="4AA5AFF4" w14:textId="77777777" w:rsidR="00E25FB5" w:rsidRDefault="00E25FB5" w:rsidP="00C65293"/>
          <w:p w14:paraId="3519243F" w14:textId="21120064" w:rsidR="00E25FB5" w:rsidRPr="00E25FB5" w:rsidRDefault="00E25FB5" w:rsidP="00C65293"/>
        </w:tc>
        <w:tc>
          <w:tcPr>
            <w:tcW w:w="4757" w:type="dxa"/>
          </w:tcPr>
          <w:p w14:paraId="3C92683C" w14:textId="62A696E4" w:rsidR="00E25FB5" w:rsidRDefault="00E25FB5" w:rsidP="00C65293">
            <w:pPr>
              <w:pStyle w:val="Beschriftung"/>
              <w:ind w:left="205"/>
            </w:pPr>
            <w:r>
              <w:t>Empfehlung</w:t>
            </w:r>
          </w:p>
          <w:p w14:paraId="2090482D" w14:textId="77777777" w:rsidR="00E25FB5" w:rsidRPr="00393170" w:rsidRDefault="00E25FB5" w:rsidP="00C65293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513848" w:rsidRPr="003D6591" w14:paraId="5E1F79EB" w14:textId="77777777" w:rsidTr="0067149F">
        <w:tc>
          <w:tcPr>
            <w:tcW w:w="9514" w:type="dxa"/>
            <w:gridSpan w:val="2"/>
          </w:tcPr>
          <w:p w14:paraId="04C3945D" w14:textId="4F3D2363" w:rsidR="00513848" w:rsidRPr="00F94D0D" w:rsidRDefault="00513848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 w:rsidRPr="00F94D0D">
              <w:rPr>
                <w:rStyle w:val="Fett"/>
                <w:b/>
                <w:bCs/>
                <w:color w:val="auto"/>
                <w:sz w:val="28"/>
              </w:rPr>
              <w:lastRenderedPageBreak/>
              <w:t>Ästhetik und minimalistisches Design</w:t>
            </w:r>
          </w:p>
        </w:tc>
      </w:tr>
      <w:tr w:rsidR="00513848" w:rsidRPr="003D6591" w14:paraId="0AD1A985" w14:textId="77777777" w:rsidTr="00A22B5F">
        <w:trPr>
          <w:trHeight w:val="1012"/>
        </w:trPr>
        <w:tc>
          <w:tcPr>
            <w:tcW w:w="4757" w:type="dxa"/>
          </w:tcPr>
          <w:p w14:paraId="1974B8AD" w14:textId="2E83AE90" w:rsidR="00513848" w:rsidRPr="00513848" w:rsidRDefault="00513848" w:rsidP="00A22B5F">
            <w:pPr>
              <w:pStyle w:val="Beschriftung"/>
            </w:pPr>
            <w:r w:rsidRPr="00513848">
              <w:t>Dialoge enthalten keine irrelevanten oder selten gebrauchten Informationen</w:t>
            </w:r>
          </w:p>
          <w:p w14:paraId="2AE99A8D" w14:textId="321EEB3D" w:rsidR="00513848" w:rsidRPr="0032199E" w:rsidRDefault="00513848" w:rsidP="00A22B5F">
            <w:pPr>
              <w:pStyle w:val="Beschriftung"/>
              <w:rPr>
                <w:rStyle w:val="Fett"/>
              </w:rPr>
            </w:pPr>
            <w:r w:rsidRPr="00513848">
              <w:t>Wichtige Informationen ‚verstecken’ sich nicht zwischen unwichtigen</w:t>
            </w:r>
            <w:r w:rsidR="00811FEF">
              <w:br/>
            </w:r>
          </w:p>
        </w:tc>
        <w:tc>
          <w:tcPr>
            <w:tcW w:w="4757" w:type="dxa"/>
          </w:tcPr>
          <w:p w14:paraId="1BD16188" w14:textId="51647577" w:rsidR="00513848" w:rsidRDefault="00513848" w:rsidP="00A22B5F">
            <w:pPr>
              <w:pStyle w:val="Beschriftung"/>
              <w:ind w:left="205"/>
            </w:pPr>
            <w:r>
              <w:t>Schwere des Problems</w:t>
            </w:r>
          </w:p>
          <w:p w14:paraId="5EDACC04" w14:textId="15FB432E" w:rsidR="00A22B5F" w:rsidRPr="00A22B5F" w:rsidRDefault="00A91A35" w:rsidP="00A22B5F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0" behindDoc="0" locked="0" layoutInCell="1" allowOverlap="1" wp14:anchorId="6E642102" wp14:editId="7FF6FEC2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45883</wp:posOffset>
                      </wp:positionV>
                      <wp:extent cx="2112010" cy="359410"/>
                      <wp:effectExtent l="0" t="0" r="0" b="0"/>
                      <wp:wrapNone/>
                      <wp:docPr id="122" name="Gruppieren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23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D6CA7D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C22F90C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4B920D1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D2CDB81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ED94B8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642102" id="Gruppieren 122" o:spid="_x0000_s1085" style="position:absolute;left:0;text-align:left;margin-left:9.8pt;margin-top:3.6pt;width:166.3pt;height:28.3pt;z-index:251658260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">
                      <v:oval id="_x0000_s1086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45D6CA7D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87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" fillcolor="#78c800" stroked="f" strokeweight="1pt">
                        <v:stroke joinstyle="miter"/>
                        <v:textbox>
                          <w:txbxContent>
                            <w:p w14:paraId="5C22F90C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88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" fillcolor="#ffdd32" stroked="f" strokeweight="1pt">
                        <v:stroke joinstyle="miter"/>
                        <v:textbox>
                          <w:txbxContent>
                            <w:p w14:paraId="44B920D1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89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" fillcolor="#ff9b0e" stroked="f" strokeweight=".5pt">
                        <v:stroke joinstyle="miter"/>
                        <v:textbox>
                          <w:txbxContent>
                            <w:p w14:paraId="0D2CDB81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90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0CED94B8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32622AB2" w14:textId="77777777" w:rsidTr="00A22B5F">
        <w:tc>
          <w:tcPr>
            <w:tcW w:w="4757" w:type="dxa"/>
          </w:tcPr>
          <w:p w14:paraId="4A8BA51F" w14:textId="069FEF11" w:rsidR="00513848" w:rsidRDefault="00513848" w:rsidP="00A22B5F">
            <w:pPr>
              <w:pStyle w:val="Beschriftung"/>
            </w:pPr>
            <w:r>
              <w:t>Problem</w:t>
            </w:r>
          </w:p>
          <w:p w14:paraId="46A6F101" w14:textId="77777777" w:rsidR="00513848" w:rsidRDefault="00513848" w:rsidP="00A22B5F">
            <w:pPr>
              <w:pStyle w:val="Beschriftung"/>
              <w:rPr>
                <w:rStyle w:val="Fett"/>
              </w:rPr>
            </w:pPr>
          </w:p>
          <w:p w14:paraId="16938614" w14:textId="2CEBDF8A" w:rsidR="00513848" w:rsidRDefault="00513848" w:rsidP="00A22B5F"/>
          <w:p w14:paraId="6FEB6F2C" w14:textId="77777777" w:rsidR="00917EE1" w:rsidRDefault="00917EE1" w:rsidP="00A22B5F"/>
          <w:p w14:paraId="06167901" w14:textId="77777777" w:rsidR="00917EE1" w:rsidRDefault="00917EE1" w:rsidP="00A22B5F"/>
          <w:p w14:paraId="655E4708" w14:textId="47E42606" w:rsidR="00513848" w:rsidRPr="00513848" w:rsidRDefault="00513848" w:rsidP="00A22B5F"/>
        </w:tc>
        <w:tc>
          <w:tcPr>
            <w:tcW w:w="4757" w:type="dxa"/>
          </w:tcPr>
          <w:p w14:paraId="09424498" w14:textId="22918EAC" w:rsidR="00513848" w:rsidRDefault="00513848" w:rsidP="00A22B5F">
            <w:pPr>
              <w:pStyle w:val="Beschriftung"/>
              <w:ind w:left="205"/>
            </w:pPr>
            <w:r>
              <w:t>Empfehlung</w:t>
            </w:r>
          </w:p>
          <w:p w14:paraId="6CD7EB13" w14:textId="7EBA846C" w:rsidR="00513848" w:rsidRPr="00393170" w:rsidRDefault="00513848" w:rsidP="00A22B5F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513848" w:rsidRPr="003D6591" w14:paraId="5DE3C587" w14:textId="77777777" w:rsidTr="0067149F">
        <w:tc>
          <w:tcPr>
            <w:tcW w:w="9514" w:type="dxa"/>
            <w:gridSpan w:val="2"/>
          </w:tcPr>
          <w:p w14:paraId="3D86226F" w14:textId="556DE7A0" w:rsidR="00513848" w:rsidRPr="00F94D0D" w:rsidRDefault="00917EE1" w:rsidP="00666D0D">
            <w:pPr>
              <w:pStyle w:val="berschrift2"/>
              <w:numPr>
                <w:ilvl w:val="0"/>
                <w:numId w:val="16"/>
              </w:numPr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>
              <w:br w:type="page"/>
            </w:r>
            <w:r w:rsidR="00513848" w:rsidRPr="00F94D0D">
              <w:rPr>
                <w:rStyle w:val="Fett"/>
                <w:b/>
                <w:bCs/>
                <w:color w:val="auto"/>
                <w:sz w:val="28"/>
              </w:rPr>
              <w:t>Hilf Nutzern beim Erkennen, Diagnostizieren u</w:t>
            </w:r>
            <w:r w:rsidR="00F94D0D">
              <w:rPr>
                <w:rStyle w:val="Fett"/>
                <w:b/>
                <w:bCs/>
                <w:color w:val="auto"/>
                <w:sz w:val="28"/>
              </w:rPr>
              <w:t>nd</w:t>
            </w:r>
            <w:r w:rsidR="00F94D0D">
              <w:rPr>
                <w:rStyle w:val="Fett"/>
                <w:b/>
                <w:bCs/>
                <w:color w:val="auto"/>
                <w:sz w:val="28"/>
              </w:rPr>
              <w:br/>
            </w:r>
            <w:r w:rsidR="00513848" w:rsidRPr="00F94D0D">
              <w:rPr>
                <w:rStyle w:val="Fett"/>
                <w:b/>
                <w:bCs/>
                <w:color w:val="auto"/>
                <w:sz w:val="28"/>
              </w:rPr>
              <w:t>Rückgängigmachen von Fehlern</w:t>
            </w:r>
          </w:p>
        </w:tc>
      </w:tr>
      <w:tr w:rsidR="00513848" w:rsidRPr="003D6591" w14:paraId="0C6E0CA9" w14:textId="77777777" w:rsidTr="00B85AB8">
        <w:trPr>
          <w:trHeight w:val="1090"/>
        </w:trPr>
        <w:tc>
          <w:tcPr>
            <w:tcW w:w="4757" w:type="dxa"/>
          </w:tcPr>
          <w:p w14:paraId="45A7F321" w14:textId="1791CEA2" w:rsidR="00513848" w:rsidRPr="00B85AB8" w:rsidRDefault="00513848" w:rsidP="00B85AB8">
            <w:pPr>
              <w:pStyle w:val="Beschriftung"/>
              <w:rPr>
                <w:szCs w:val="16"/>
              </w:rPr>
            </w:pPr>
            <w:r w:rsidRPr="00B85AB8">
              <w:rPr>
                <w:szCs w:val="16"/>
              </w:rPr>
              <w:t xml:space="preserve">Fehlermeldungen sind in einfacher Sprache </w:t>
            </w:r>
            <w:r w:rsidR="00B85AB8" w:rsidRPr="00B85AB8">
              <w:rPr>
                <w:szCs w:val="16"/>
              </w:rPr>
              <w:br/>
            </w:r>
            <w:r w:rsidRPr="00B85AB8">
              <w:rPr>
                <w:szCs w:val="16"/>
              </w:rPr>
              <w:t xml:space="preserve">(ohne Fehlercodes) gehalten, </w:t>
            </w:r>
          </w:p>
          <w:p w14:paraId="4B61AD68" w14:textId="3FDEAC8C" w:rsidR="00B85AB8" w:rsidRPr="00B85AB8" w:rsidRDefault="00513848" w:rsidP="00B85AB8">
            <w:pPr>
              <w:pStyle w:val="Beschriftung"/>
              <w:rPr>
                <w:b/>
                <w:bCs w:val="0"/>
                <w:color w:val="841439"/>
                <w:sz w:val="22"/>
              </w:rPr>
            </w:pPr>
            <w:r w:rsidRPr="00B85AB8">
              <w:rPr>
                <w:szCs w:val="16"/>
              </w:rPr>
              <w:t>beschreiben das Problem präzise und bieten Lösungsvorschläge an</w:t>
            </w:r>
            <w:r w:rsidR="00B85AB8">
              <w:rPr>
                <w:szCs w:val="16"/>
              </w:rPr>
              <w:br/>
            </w:r>
            <w:r w:rsidR="00B85AB8">
              <w:rPr>
                <w:rStyle w:val="Fett"/>
                <w:bCs/>
                <w:color w:val="404040"/>
                <w:sz w:val="16"/>
                <w:szCs w:val="16"/>
              </w:rPr>
              <w:br/>
            </w:r>
          </w:p>
        </w:tc>
        <w:tc>
          <w:tcPr>
            <w:tcW w:w="4757" w:type="dxa"/>
          </w:tcPr>
          <w:p w14:paraId="3BA032C1" w14:textId="2792D6AE" w:rsidR="00513848" w:rsidRDefault="00513848" w:rsidP="00B85AB8">
            <w:pPr>
              <w:pStyle w:val="Beschriftung"/>
              <w:ind w:left="205"/>
            </w:pPr>
            <w:r>
              <w:t>Schwere des Problems</w:t>
            </w:r>
          </w:p>
          <w:p w14:paraId="7D464911" w14:textId="5EC45C2D" w:rsidR="00B85AB8" w:rsidRPr="00B85AB8" w:rsidRDefault="00A91A35" w:rsidP="00B85AB8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1" behindDoc="0" locked="0" layoutInCell="1" allowOverlap="1" wp14:anchorId="2E1105D6" wp14:editId="5337F8C9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35088</wp:posOffset>
                      </wp:positionV>
                      <wp:extent cx="2112010" cy="359410"/>
                      <wp:effectExtent l="0" t="0" r="0" b="0"/>
                      <wp:wrapNone/>
                      <wp:docPr id="128" name="Gruppieren 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29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24563C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0D05A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C9F9B6E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1AC625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304499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1105D6" id="Gruppieren 128" o:spid="_x0000_s1091" style="position:absolute;left:0;text-align:left;margin-left:9.7pt;margin-top:2.75pt;width:166.3pt;height:28.3pt;z-index:251658261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">
                      <v:oval id="_x0000_s1092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D24563C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93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" fillcolor="#78c800" stroked="f" strokeweight="1pt">
                        <v:stroke joinstyle="miter"/>
                        <v:textbox>
                          <w:txbxContent>
                            <w:p w14:paraId="460D05A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094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7C9F9B6E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095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" fillcolor="#ff9b0e" stroked="f" strokeweight=".5pt">
                        <v:stroke joinstyle="miter"/>
                        <v:textbox>
                          <w:txbxContent>
                            <w:p w14:paraId="121AC625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096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" fillcolor="#ff5026" stroked="f" strokeweight="1pt">
                        <v:stroke joinstyle="miter"/>
                        <v:textbox>
                          <w:txbxContent>
                            <w:p w14:paraId="28304499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3DDF4C53" w14:textId="77777777" w:rsidTr="00B85AB8">
        <w:tc>
          <w:tcPr>
            <w:tcW w:w="4757" w:type="dxa"/>
          </w:tcPr>
          <w:p w14:paraId="22A84354" w14:textId="439A5FE0" w:rsidR="00513848" w:rsidRDefault="00513848" w:rsidP="00B85AB8">
            <w:pPr>
              <w:pStyle w:val="Beschriftung"/>
            </w:pPr>
            <w:r>
              <w:t>Problem</w:t>
            </w:r>
          </w:p>
          <w:p w14:paraId="247517C9" w14:textId="272CDD3A" w:rsidR="00513848" w:rsidRDefault="00513848" w:rsidP="00B85AB8">
            <w:pPr>
              <w:pStyle w:val="Beschriftung"/>
              <w:rPr>
                <w:rStyle w:val="Fett"/>
              </w:rPr>
            </w:pPr>
          </w:p>
          <w:p w14:paraId="7F2FC6F1" w14:textId="77777777" w:rsidR="00917EE1" w:rsidRPr="00917EE1" w:rsidRDefault="00917EE1" w:rsidP="00B85AB8"/>
          <w:p w14:paraId="1555F2AA" w14:textId="3614D41C" w:rsidR="00513848" w:rsidRDefault="00513848" w:rsidP="00B85AB8"/>
          <w:p w14:paraId="581A0A04" w14:textId="542F6907" w:rsidR="00917EE1" w:rsidRDefault="00917EE1" w:rsidP="00B85AB8"/>
          <w:p w14:paraId="174E94FD" w14:textId="3B1E52A9" w:rsidR="00513848" w:rsidRPr="00513848" w:rsidRDefault="00513848" w:rsidP="00B85AB8"/>
        </w:tc>
        <w:tc>
          <w:tcPr>
            <w:tcW w:w="4757" w:type="dxa"/>
          </w:tcPr>
          <w:p w14:paraId="7CCF963F" w14:textId="77FDB4F3" w:rsidR="00513848" w:rsidRDefault="00513848" w:rsidP="00B85AB8">
            <w:pPr>
              <w:pStyle w:val="Beschriftung"/>
              <w:ind w:left="205"/>
            </w:pPr>
            <w:r>
              <w:t>Empfehlung</w:t>
            </w:r>
          </w:p>
          <w:p w14:paraId="3CB66F79" w14:textId="14D9705B" w:rsidR="00513848" w:rsidRPr="00393170" w:rsidRDefault="00513848" w:rsidP="00B85AB8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  <w:tr w:rsidR="00513848" w:rsidRPr="003D6591" w14:paraId="286F17F4" w14:textId="77777777" w:rsidTr="0067149F">
        <w:tc>
          <w:tcPr>
            <w:tcW w:w="9514" w:type="dxa"/>
            <w:gridSpan w:val="2"/>
          </w:tcPr>
          <w:p w14:paraId="011BF412" w14:textId="11F03C52" w:rsidR="00513848" w:rsidRPr="00F94D0D" w:rsidRDefault="00E12048" w:rsidP="00E12048">
            <w:pPr>
              <w:pStyle w:val="berschrift2"/>
              <w:numPr>
                <w:ilvl w:val="0"/>
                <w:numId w:val="16"/>
              </w:numPr>
              <w:ind w:left="426" w:hanging="426"/>
              <w:outlineLvl w:val="1"/>
              <w:rPr>
                <w:rStyle w:val="Fett"/>
                <w:b/>
                <w:bCs/>
                <w:color w:val="auto"/>
                <w:sz w:val="28"/>
              </w:rPr>
            </w:pPr>
            <w:r>
              <w:rPr>
                <w:rStyle w:val="Fett"/>
                <w:b/>
                <w:bCs/>
                <w:color w:val="auto"/>
                <w:sz w:val="28"/>
              </w:rPr>
              <w:t xml:space="preserve"> </w:t>
            </w:r>
            <w:r w:rsidR="00513848" w:rsidRPr="00F94D0D">
              <w:rPr>
                <w:rStyle w:val="Fett"/>
                <w:b/>
                <w:bCs/>
                <w:color w:val="auto"/>
                <w:sz w:val="28"/>
              </w:rPr>
              <w:t>Hilfe und Dokumentation</w:t>
            </w:r>
          </w:p>
        </w:tc>
      </w:tr>
      <w:tr w:rsidR="00513848" w:rsidRPr="003D6591" w14:paraId="35ED1360" w14:textId="77777777" w:rsidTr="00B85AB8">
        <w:tc>
          <w:tcPr>
            <w:tcW w:w="4757" w:type="dxa"/>
          </w:tcPr>
          <w:p w14:paraId="71D1A425" w14:textId="6E37C574" w:rsidR="00513848" w:rsidRPr="00513848" w:rsidRDefault="00513848" w:rsidP="00B85AB8">
            <w:pPr>
              <w:pStyle w:val="Beschriftung"/>
            </w:pPr>
            <w:r w:rsidRPr="00513848">
              <w:t>wenn nötig, werden Hilfe und Dokumentation angeboten</w:t>
            </w:r>
          </w:p>
          <w:p w14:paraId="12932544" w14:textId="2D155623" w:rsidR="00513848" w:rsidRPr="00513848" w:rsidRDefault="00513848" w:rsidP="00B85AB8">
            <w:pPr>
              <w:pStyle w:val="Beschriftung"/>
            </w:pPr>
            <w:r w:rsidRPr="00513848">
              <w:t xml:space="preserve">sie sind leicht durchsuchbar, fokussieren sich auf die Aufgabe </w:t>
            </w:r>
            <w:r w:rsidR="00DA7F44">
              <w:br/>
            </w:r>
            <w:r w:rsidRPr="00513848">
              <w:t>der Nutzer</w:t>
            </w:r>
          </w:p>
          <w:p w14:paraId="38A30F94" w14:textId="3880BACD" w:rsidR="00513848" w:rsidRPr="0032199E" w:rsidRDefault="00513848" w:rsidP="00B85AB8">
            <w:pPr>
              <w:pStyle w:val="Beschriftung"/>
              <w:rPr>
                <w:rStyle w:val="Fett"/>
              </w:rPr>
            </w:pPr>
            <w:r w:rsidRPr="00513848">
              <w:t>und listen konkret die zu unternehmenden Schritte auf</w:t>
            </w:r>
            <w:r w:rsidR="00811FEF">
              <w:br/>
            </w:r>
          </w:p>
        </w:tc>
        <w:tc>
          <w:tcPr>
            <w:tcW w:w="4757" w:type="dxa"/>
          </w:tcPr>
          <w:p w14:paraId="628192F8" w14:textId="1E9C328A" w:rsidR="00B85AB8" w:rsidRDefault="00B85AB8" w:rsidP="00B85AB8">
            <w:pPr>
              <w:pStyle w:val="Beschriftung"/>
              <w:ind w:left="205"/>
            </w:pPr>
            <w:r>
              <w:t>Schwere des Problems</w:t>
            </w:r>
          </w:p>
          <w:p w14:paraId="629980BF" w14:textId="694B8AEF" w:rsidR="00F94D0D" w:rsidRPr="00F94D0D" w:rsidRDefault="00A91A35" w:rsidP="00B85AB8">
            <w:pPr>
              <w:ind w:left="2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62" behindDoc="0" locked="0" layoutInCell="1" allowOverlap="1" wp14:anchorId="352D68AD" wp14:editId="2D255A36">
                      <wp:simplePos x="0" y="0"/>
                      <wp:positionH relativeFrom="column">
                        <wp:posOffset>124297</wp:posOffset>
                      </wp:positionH>
                      <wp:positionV relativeFrom="paragraph">
                        <wp:posOffset>29845</wp:posOffset>
                      </wp:positionV>
                      <wp:extent cx="2112010" cy="359410"/>
                      <wp:effectExtent l="0" t="0" r="0" b="0"/>
                      <wp:wrapNone/>
                      <wp:docPr id="134" name="Gruppieren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2010" cy="359410"/>
                                <a:chOff x="0" y="0"/>
                                <a:chExt cx="2112010" cy="359410"/>
                              </a:xfrm>
                            </wpg:grpSpPr>
                            <wps:wsp>
                              <wps:cNvPr id="135" name="Ellipse 73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6DA0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3">
                                    <a:shade val="50000"/>
                                  </a:schemeClr>
                                </a:lnRef>
                                <a:fillRef idx="1">
                                  <a:schemeClr val="accent3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D1C28A8" w14:textId="77777777" w:rsidR="00A91A35" w:rsidRPr="002B38F0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Ellipse 74"/>
                              <wps:cNvSpPr/>
                              <wps:spPr>
                                <a:xfrm>
                                  <a:off x="44704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78C80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50654A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Ellipse 75"/>
                              <wps:cNvSpPr/>
                              <wps:spPr>
                                <a:xfrm>
                                  <a:off x="863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DD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4A7A77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Ellipse 76"/>
                              <wps:cNvSpPr/>
                              <wps:spPr>
                                <a:xfrm>
                                  <a:off x="13208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9B0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2">
                                  <a:schemeClr val="accent2"/>
                                </a:fillRef>
                                <a:effectRef idx="1">
                                  <a:schemeClr val="accent2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48CBA5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Ellipse 77"/>
                              <wps:cNvSpPr/>
                              <wps:spPr>
                                <a:xfrm>
                                  <a:off x="1752600" y="0"/>
                                  <a:ext cx="359410" cy="35941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5026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B95D6D" w14:textId="77777777" w:rsidR="00A91A35" w:rsidRPr="000B15DD" w:rsidRDefault="00A91A35" w:rsidP="00A91A35">
                                    <w:pPr>
                                      <w:widowControl w:val="0"/>
                                      <w:spacing w:before="0" w:after="0"/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0B15DD">
                                      <w:rPr>
                                        <w:color w:val="FFFFFF" w:themeColor="background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2D68AD" id="Gruppieren 134" o:spid="_x0000_s1097" style="position:absolute;left:0;text-align:left;margin-left:9.8pt;margin-top:2.35pt;width:166.3pt;height:28.3pt;z-index:251658262" coordsize="21120,3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">
                      <v:oval id="_x0000_s1098" style="position:absolute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" fillcolor="#6da000" stroked="f" strokeweight="1pt">
                        <v:stroke joinstyle="miter"/>
                        <v:textbox>
                          <w:txbxContent>
                            <w:p w14:paraId="0D1C28A8" w14:textId="77777777" w:rsidR="00A91A35" w:rsidRPr="002B38F0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0</w:t>
                              </w:r>
                            </w:p>
                          </w:txbxContent>
                        </v:textbox>
                      </v:oval>
                      <v:oval id="_x0000_s1099" style="position:absolute;left:4470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" fillcolor="#78c800" stroked="f" strokeweight="1pt">
                        <v:stroke joinstyle="miter"/>
                        <v:textbox>
                          <w:txbxContent>
                            <w:p w14:paraId="0C50654A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v:textbox>
                      </v:oval>
                      <v:oval id="_x0000_s1100" style="position:absolute;left:863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" fillcolor="#ffdd32" stroked="f" strokeweight="1pt">
                        <v:stroke joinstyle="miter"/>
                        <v:textbox>
                          <w:txbxContent>
                            <w:p w14:paraId="034A7A77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oval id="_x0000_s1101" style="position:absolute;left:13208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" fillcolor="#ff9b0e" stroked="f" strokeweight=".5pt">
                        <v:stroke joinstyle="miter"/>
                        <v:textbox>
                          <w:txbxContent>
                            <w:p w14:paraId="5B48CBA5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</w:p>
                          </w:txbxContent>
                        </v:textbox>
                      </v:oval>
                      <v:oval id="_x0000_s1102" style="position:absolute;left:17526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" fillcolor="#ff5026" stroked="f" strokeweight="1pt">
                        <v:stroke joinstyle="miter"/>
                        <v:textbox>
                          <w:txbxContent>
                            <w:p w14:paraId="12B95D6D" w14:textId="77777777" w:rsidR="00A91A35" w:rsidRPr="000B15DD" w:rsidRDefault="00A91A35" w:rsidP="00A91A35">
                              <w:pPr>
                                <w:widowControl w:val="0"/>
                                <w:spacing w:before="0" w:after="0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0B15DD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</w:tc>
      </w:tr>
      <w:tr w:rsidR="00513848" w:rsidRPr="003D6591" w14:paraId="239A7E0D" w14:textId="77777777" w:rsidTr="00B85AB8">
        <w:trPr>
          <w:trHeight w:val="1709"/>
        </w:trPr>
        <w:tc>
          <w:tcPr>
            <w:tcW w:w="4757" w:type="dxa"/>
          </w:tcPr>
          <w:p w14:paraId="4B593EFA" w14:textId="59C26AE3" w:rsidR="00917EE1" w:rsidRDefault="00513848" w:rsidP="00B85AB8">
            <w:pPr>
              <w:pStyle w:val="Beschriftung"/>
            </w:pPr>
            <w:r>
              <w:t>Problem</w:t>
            </w:r>
          </w:p>
          <w:p w14:paraId="4D4D582F" w14:textId="77777777" w:rsidR="00513848" w:rsidRDefault="00513848" w:rsidP="00B85AB8"/>
          <w:p w14:paraId="285AC080" w14:textId="34F8F149" w:rsidR="00513848" w:rsidRPr="00513848" w:rsidRDefault="00513848" w:rsidP="00B85AB8"/>
        </w:tc>
        <w:tc>
          <w:tcPr>
            <w:tcW w:w="4757" w:type="dxa"/>
          </w:tcPr>
          <w:p w14:paraId="3F2EC0C9" w14:textId="71E828B1" w:rsidR="00513848" w:rsidRDefault="00513848" w:rsidP="00B85AB8">
            <w:pPr>
              <w:pStyle w:val="Beschriftung"/>
              <w:ind w:left="205"/>
            </w:pPr>
            <w:r>
              <w:t>Empfehlung</w:t>
            </w:r>
          </w:p>
          <w:p w14:paraId="3C97B8D4" w14:textId="77777777" w:rsidR="00513848" w:rsidRPr="00393170" w:rsidRDefault="00513848" w:rsidP="00B85AB8">
            <w:pPr>
              <w:pStyle w:val="Beschriftung"/>
              <w:ind w:left="205"/>
              <w:rPr>
                <w:sz w:val="4"/>
                <w:szCs w:val="8"/>
              </w:rPr>
            </w:pPr>
          </w:p>
        </w:tc>
      </w:tr>
    </w:tbl>
    <w:p w14:paraId="6D202224" w14:textId="0D3E7AE4" w:rsidR="00370B31" w:rsidRDefault="00370B31" w:rsidP="00370B31">
      <w:r>
        <w:t xml:space="preserve"> </w:t>
      </w:r>
    </w:p>
    <w:sectPr w:rsidR="00370B31" w:rsidSect="00E75FFF">
      <w:headerReference w:type="default" r:id="rId13"/>
      <w:footerReference w:type="default" r:id="rId14"/>
      <w:headerReference w:type="first" r:id="rId15"/>
      <w:pgSz w:w="11906" w:h="16838" w:code="9"/>
      <w:pgMar w:top="1985" w:right="1191" w:bottom="1440" w:left="119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806D1" w14:textId="77777777" w:rsidR="004A7C1A" w:rsidRDefault="004A7C1A">
      <w:r>
        <w:separator/>
      </w:r>
    </w:p>
    <w:p w14:paraId="088A7D49" w14:textId="77777777" w:rsidR="004A7C1A" w:rsidRDefault="004A7C1A"/>
  </w:endnote>
  <w:endnote w:type="continuationSeparator" w:id="0">
    <w:p w14:paraId="2A56CBF1" w14:textId="77777777" w:rsidR="004A7C1A" w:rsidRDefault="004A7C1A">
      <w:r>
        <w:continuationSeparator/>
      </w:r>
    </w:p>
    <w:p w14:paraId="5EDA9C8A" w14:textId="77777777" w:rsidR="004A7C1A" w:rsidRDefault="004A7C1A"/>
  </w:endnote>
  <w:endnote w:type="continuationNotice" w:id="1">
    <w:p w14:paraId="33ECE11D" w14:textId="77777777" w:rsidR="004A7C1A" w:rsidRDefault="004A7C1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3997A" w14:textId="0F139FB7" w:rsidR="00B95F91" w:rsidRPr="00B13BEE" w:rsidRDefault="00B95F91" w:rsidP="00CB1C69">
    <w:pPr>
      <w:pStyle w:val="Fuzeile"/>
      <w:tabs>
        <w:tab w:val="clear" w:pos="8931"/>
        <w:tab w:val="left" w:pos="8505"/>
      </w:tabs>
      <w:rPr>
        <w:rStyle w:val="Seitenzahl"/>
      </w:rPr>
    </w:pPr>
    <w:r w:rsidRPr="00B4362E">
      <w:t>© msg systems ag 20</w:t>
    </w:r>
    <w:r w:rsidR="00B4362E">
      <w:t>2</w:t>
    </w:r>
    <w:r w:rsidR="00C13718">
      <w:t xml:space="preserve">2 | </w:t>
    </w:r>
    <w:hyperlink r:id="rId1" w:history="1">
      <w:r w:rsidR="00C13718" w:rsidRPr="00C13718">
        <w:rPr>
          <w:rStyle w:val="Fett"/>
          <w:b w:val="0"/>
          <w:bCs w:val="0"/>
          <w:sz w:val="18"/>
          <w:szCs w:val="18"/>
          <w:u w:val="single"/>
        </w:rPr>
        <w:t>https://user-experience-methods.com/05_evaluate/heuristic-evaluation.html</w:t>
      </w:r>
    </w:hyperlink>
    <w:r w:rsidR="00C13718">
      <w:t xml:space="preserve"> </w:t>
    </w:r>
    <w:r w:rsidRPr="006D77B5">
      <w:tab/>
    </w:r>
    <w:r w:rsidRPr="006D77B5">
      <w:tab/>
    </w:r>
    <w:r w:rsidRPr="00B4362E">
      <w:rPr>
        <w:rStyle w:val="Seitenzahl"/>
        <w:rFonts w:cs="Calibri"/>
      </w:rPr>
      <w:t xml:space="preserve">Seite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PAGE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2</w:t>
    </w:r>
    <w:r w:rsidRPr="00B4362E">
      <w:rPr>
        <w:rStyle w:val="Seitenzahl"/>
        <w:rFonts w:cs="Calibri"/>
      </w:rPr>
      <w:fldChar w:fldCharType="end"/>
    </w:r>
    <w:r w:rsidRPr="00B4362E">
      <w:rPr>
        <w:rStyle w:val="Seitenzahl"/>
        <w:rFonts w:cs="Calibri"/>
      </w:rPr>
      <w:t xml:space="preserve"> von </w:t>
    </w:r>
    <w:r w:rsidRPr="00B4362E">
      <w:rPr>
        <w:rStyle w:val="Seitenzahl"/>
        <w:rFonts w:cs="Calibri"/>
      </w:rPr>
      <w:fldChar w:fldCharType="begin"/>
    </w:r>
    <w:r w:rsidRPr="00B4362E">
      <w:rPr>
        <w:rStyle w:val="Seitenzahl"/>
        <w:rFonts w:cs="Calibri"/>
      </w:rPr>
      <w:instrText xml:space="preserve"> </w:instrText>
    </w:r>
    <w:r w:rsidR="00D416B6" w:rsidRPr="00B4362E">
      <w:rPr>
        <w:rStyle w:val="Seitenzahl"/>
        <w:rFonts w:cs="Calibri"/>
      </w:rPr>
      <w:instrText>NUMPAGES</w:instrText>
    </w:r>
    <w:r w:rsidRPr="00B4362E">
      <w:rPr>
        <w:rStyle w:val="Seitenzahl"/>
        <w:rFonts w:cs="Calibri"/>
      </w:rPr>
      <w:instrText xml:space="preserve"> </w:instrText>
    </w:r>
    <w:r w:rsidRPr="00B4362E">
      <w:rPr>
        <w:rStyle w:val="Seitenzahl"/>
        <w:rFonts w:cs="Calibri"/>
      </w:rPr>
      <w:fldChar w:fldCharType="separate"/>
    </w:r>
    <w:r w:rsidR="00162496" w:rsidRPr="00B4362E">
      <w:rPr>
        <w:rStyle w:val="Seitenzahl"/>
        <w:rFonts w:cs="Calibri"/>
        <w:noProof/>
      </w:rPr>
      <w:t>9</w:t>
    </w:r>
    <w:r w:rsidRPr="00B4362E">
      <w:rPr>
        <w:rStyle w:val="Seitenzahl"/>
        <w:rFonts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BBBB0" w14:textId="77777777" w:rsidR="004A7C1A" w:rsidRDefault="004A7C1A">
      <w:r>
        <w:separator/>
      </w:r>
    </w:p>
    <w:p w14:paraId="000C2B07" w14:textId="77777777" w:rsidR="004A7C1A" w:rsidRDefault="004A7C1A"/>
  </w:footnote>
  <w:footnote w:type="continuationSeparator" w:id="0">
    <w:p w14:paraId="1534E4D8" w14:textId="77777777" w:rsidR="004A7C1A" w:rsidRDefault="004A7C1A">
      <w:r>
        <w:continuationSeparator/>
      </w:r>
    </w:p>
    <w:p w14:paraId="293BF349" w14:textId="77777777" w:rsidR="004A7C1A" w:rsidRDefault="004A7C1A"/>
  </w:footnote>
  <w:footnote w:type="continuationNotice" w:id="1">
    <w:p w14:paraId="6523626B" w14:textId="77777777" w:rsidR="004A7C1A" w:rsidRDefault="004A7C1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7BD6" w14:textId="1B54E354" w:rsidR="00B95F91" w:rsidRPr="00DE732C" w:rsidRDefault="00672467" w:rsidP="006D77B5">
    <w:pPr>
      <w:pStyle w:val="Kopfzeile"/>
      <w:rPr>
        <w:rFonts w:cs="Calibri"/>
        <w:color w:val="A01441"/>
      </w:rPr>
    </w:pPr>
    <w:r w:rsidRPr="00155ACC">
      <w:rPr>
        <w:rFonts w:cs="Calibri"/>
        <w:noProof/>
        <w:color w:val="A01441"/>
      </w:rPr>
      <w:drawing>
        <wp:anchor distT="0" distB="0" distL="114300" distR="114300" simplePos="0" relativeHeight="251658241" behindDoc="1" locked="1" layoutInCell="1" allowOverlap="1" wp14:anchorId="3471084F" wp14:editId="6F589D7B">
          <wp:simplePos x="0" y="0"/>
          <wp:positionH relativeFrom="page">
            <wp:posOffset>5292725</wp:posOffset>
          </wp:positionH>
          <wp:positionV relativeFrom="page">
            <wp:posOffset>450215</wp:posOffset>
          </wp:positionV>
          <wp:extent cx="1512000" cy="471600"/>
          <wp:effectExtent l="0" t="0" r="0" b="5080"/>
          <wp:wrapNone/>
          <wp:docPr id="11" name="Grafik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logo_msg_neu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20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0B31" w:rsidRPr="00DE732C">
      <w:rPr>
        <w:rFonts w:cs="Calibri"/>
        <w:color w:val="A01441"/>
      </w:rPr>
      <w:t>Heuristische Evaluation Template</w:t>
    </w:r>
  </w:p>
  <w:p w14:paraId="3BBC6D2D" w14:textId="5C0DC263" w:rsidR="00B95F91" w:rsidRPr="00370B31" w:rsidRDefault="00370B31" w:rsidP="006D77B5">
    <w:pPr>
      <w:pStyle w:val="Kopfzeile"/>
      <w:rPr>
        <w:rFonts w:cs="Calibri"/>
        <w:color w:val="A01441"/>
      </w:rPr>
    </w:pPr>
    <w:r w:rsidRPr="00370B31">
      <w:rPr>
        <w:rFonts w:cs="Calibri"/>
        <w:color w:val="A01441"/>
      </w:rPr>
      <w:t>10 Usability Heuristiken nach Jakob N</w:t>
    </w:r>
    <w:r>
      <w:rPr>
        <w:rFonts w:cs="Calibri"/>
        <w:color w:val="A01441"/>
      </w:rPr>
      <w:t>ielsen (1994)</w:t>
    </w:r>
  </w:p>
  <w:p w14:paraId="46B5262D" w14:textId="77777777" w:rsidR="00B95F91" w:rsidRPr="00370B31" w:rsidRDefault="00A0244B" w:rsidP="006D77B5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359E6F45" wp14:editId="1A1F8003">
              <wp:simplePos x="0" y="0"/>
              <wp:positionH relativeFrom="margin">
                <wp:align>left</wp:align>
              </wp:positionH>
              <wp:positionV relativeFrom="page">
                <wp:posOffset>791845</wp:posOffset>
              </wp:positionV>
              <wp:extent cx="4320000" cy="0"/>
              <wp:effectExtent l="0" t="0" r="23495" b="19050"/>
              <wp:wrapNone/>
              <wp:docPr id="3" name="Gerade Verbindung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20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0404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40000" dist="20000" dir="5400000" rotWithShape="0">
                                <a:srgbClr val="808080">
                                  <a:alpha val="37999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7CE09F" id="Gerade Verbindung 16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" from="0,62.35pt" to="340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" strokecolor="#404040" strokeweight=".5pt">
              <v:shadow opacity="24903f" origin=",.5" offset="0,.55556mm"/>
              <w10:wrap anchorx="margin" anchory="page"/>
              <w10:anchorlock/>
            </v:line>
          </w:pict>
        </mc:Fallback>
      </mc:AlternateContent>
    </w:r>
  </w:p>
  <w:p w14:paraId="2E865A20" w14:textId="77777777" w:rsidR="00B95F91" w:rsidRPr="00370B31" w:rsidRDefault="00B95F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2A10" w14:textId="77777777" w:rsidR="000021FE" w:rsidRDefault="000021FE">
    <w:pPr>
      <w:pStyle w:val="Kopfzeile"/>
      <w:rPr>
        <w:noProof/>
      </w:rPr>
    </w:pPr>
  </w:p>
  <w:p w14:paraId="37A39EB9" w14:textId="77777777" w:rsidR="007D2AA6" w:rsidRDefault="007D2AA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E0887F4"/>
    <w:lvl w:ilvl="0">
      <w:start w:val="1"/>
      <w:numFmt w:val="bullet"/>
      <w:pStyle w:val="Aufzhlungszeichen5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000000"/>
        <w:w w:val="120"/>
      </w:rPr>
    </w:lvl>
  </w:abstractNum>
  <w:abstractNum w:abstractNumId="1" w15:restartNumberingAfterBreak="0">
    <w:nsid w:val="FFFFFF81"/>
    <w:multiLevelType w:val="singleLevel"/>
    <w:tmpl w:val="3F0630C8"/>
    <w:lvl w:ilvl="0">
      <w:start w:val="1"/>
      <w:numFmt w:val="bullet"/>
      <w:pStyle w:val="Aufzhlungszeichen4"/>
      <w:lvlText w:val="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2" w15:restartNumberingAfterBreak="0">
    <w:nsid w:val="FFFFFF82"/>
    <w:multiLevelType w:val="singleLevel"/>
    <w:tmpl w:val="FBBCEE34"/>
    <w:lvl w:ilvl="0">
      <w:start w:val="1"/>
      <w:numFmt w:val="bullet"/>
      <w:pStyle w:val="Aufzhlungszeichen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000000"/>
        <w:w w:val="120"/>
      </w:rPr>
    </w:lvl>
  </w:abstractNum>
  <w:abstractNum w:abstractNumId="3" w15:restartNumberingAfterBreak="0">
    <w:nsid w:val="FFFFFF83"/>
    <w:multiLevelType w:val="singleLevel"/>
    <w:tmpl w:val="A41A0958"/>
    <w:lvl w:ilvl="0">
      <w:start w:val="1"/>
      <w:numFmt w:val="bullet"/>
      <w:pStyle w:val="Aufzhlungszeichen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000000"/>
        <w:sz w:val="20"/>
        <w:szCs w:val="20"/>
      </w:rPr>
    </w:lvl>
  </w:abstractNum>
  <w:abstractNum w:abstractNumId="4" w15:restartNumberingAfterBreak="0">
    <w:nsid w:val="FFFFFF88"/>
    <w:multiLevelType w:val="singleLevel"/>
    <w:tmpl w:val="EFB4742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BA29AE6"/>
    <w:lvl w:ilvl="0">
      <w:start w:val="1"/>
      <w:numFmt w:val="bullet"/>
      <w:pStyle w:val="Aufzhlungszeichen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0000"/>
        <w:w w:val="120"/>
      </w:rPr>
    </w:lvl>
  </w:abstractNum>
  <w:abstractNum w:abstractNumId="6" w15:restartNumberingAfterBreak="0">
    <w:nsid w:val="0EB97FA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5017F42"/>
    <w:multiLevelType w:val="hybridMultilevel"/>
    <w:tmpl w:val="B30C425A"/>
    <w:lvl w:ilvl="0" w:tplc="9E7094EC">
      <w:start w:val="1"/>
      <w:numFmt w:val="decimal"/>
      <w:pStyle w:val="Liste5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D3337D"/>
    <w:multiLevelType w:val="hybridMultilevel"/>
    <w:tmpl w:val="A6440688"/>
    <w:lvl w:ilvl="0" w:tplc="7CA2C654">
      <w:start w:val="1"/>
      <w:numFmt w:val="decimal"/>
      <w:pStyle w:val="Liste2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A7D35D4"/>
    <w:multiLevelType w:val="multilevel"/>
    <w:tmpl w:val="26CCAEC2"/>
    <w:styleLink w:val="Aufzhlung"/>
    <w:lvl w:ilvl="0"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  <w:w w:val="120"/>
        <w:sz w:val="20"/>
        <w:szCs w:val="20"/>
      </w:rPr>
    </w:lvl>
    <w:lvl w:ilvl="1">
      <w:start w:val="1"/>
      <w:numFmt w:val="bullet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191"/>
        </w:tabs>
        <w:ind w:left="1191" w:hanging="397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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  <w:color w:val="auto"/>
        <w:sz w:val="20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F93E2C"/>
    <w:multiLevelType w:val="multilevel"/>
    <w:tmpl w:val="6804C72C"/>
    <w:lvl w:ilvl="0">
      <w:start w:val="1"/>
      <w:numFmt w:val="decimal"/>
      <w:pStyle w:val="Liste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14"/>
        </w:tabs>
        <w:ind w:left="720" w:firstLine="7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CB51FC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9A203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F552EE6"/>
    <w:multiLevelType w:val="hybridMultilevel"/>
    <w:tmpl w:val="F998E934"/>
    <w:lvl w:ilvl="0" w:tplc="252A412C">
      <w:start w:val="1"/>
      <w:numFmt w:val="decimal"/>
      <w:pStyle w:val="Liste4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D57186F"/>
    <w:multiLevelType w:val="hybridMultilevel"/>
    <w:tmpl w:val="CE6472DA"/>
    <w:lvl w:ilvl="0" w:tplc="D2D024D2">
      <w:start w:val="2"/>
      <w:numFmt w:val="bullet"/>
      <w:pStyle w:val="AufzhlungTabelle1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Times New Roman" w:hint="default"/>
        <w:color w:val="841439"/>
        <w:w w:val="120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43F5E"/>
    <w:multiLevelType w:val="hybridMultilevel"/>
    <w:tmpl w:val="92927D3A"/>
    <w:lvl w:ilvl="0" w:tplc="A94E9CC6">
      <w:start w:val="1"/>
      <w:numFmt w:val="decimal"/>
      <w:pStyle w:val="Liste3"/>
      <w:lvlText w:val="%1.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0"/>
      </w:rPr>
    </w:lvl>
    <w:lvl w:ilvl="1" w:tplc="C352C64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5200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A8EDD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6833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A476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987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AC6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F2C9F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8"/>
  </w:num>
  <w:num w:numId="5">
    <w:abstractNumId w:val="15"/>
  </w:num>
  <w:num w:numId="6">
    <w:abstractNumId w:val="13"/>
  </w:num>
  <w:num w:numId="7">
    <w:abstractNumId w:val="7"/>
  </w:num>
  <w:num w:numId="8">
    <w:abstractNumId w:val="14"/>
  </w:num>
  <w:num w:numId="9">
    <w:abstractNumId w:val="9"/>
  </w:num>
  <w:num w:numId="10">
    <w:abstractNumId w:val="2"/>
  </w:num>
  <w:num w:numId="11">
    <w:abstractNumId w:val="4"/>
  </w:num>
  <w:num w:numId="12">
    <w:abstractNumId w:val="6"/>
  </w:num>
  <w:num w:numId="13">
    <w:abstractNumId w:val="1"/>
  </w:num>
  <w:num w:numId="14">
    <w:abstractNumId w:val="0"/>
  </w:num>
  <w:num w:numId="15">
    <w:abstractNumId w:val="12"/>
  </w:num>
  <w:num w:numId="16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31"/>
    <w:rsid w:val="000021FE"/>
    <w:rsid w:val="00006431"/>
    <w:rsid w:val="00012223"/>
    <w:rsid w:val="000125AF"/>
    <w:rsid w:val="000429E1"/>
    <w:rsid w:val="0004640A"/>
    <w:rsid w:val="00071FA8"/>
    <w:rsid w:val="00080020"/>
    <w:rsid w:val="000B15DD"/>
    <w:rsid w:val="000B5D91"/>
    <w:rsid w:val="000B6496"/>
    <w:rsid w:val="000B69FD"/>
    <w:rsid w:val="000C7811"/>
    <w:rsid w:val="000D739A"/>
    <w:rsid w:val="000E2F62"/>
    <w:rsid w:val="000E4910"/>
    <w:rsid w:val="000E59BD"/>
    <w:rsid w:val="000E61C6"/>
    <w:rsid w:val="000F1274"/>
    <w:rsid w:val="0010707E"/>
    <w:rsid w:val="00107949"/>
    <w:rsid w:val="001450CD"/>
    <w:rsid w:val="001539D6"/>
    <w:rsid w:val="00155ACC"/>
    <w:rsid w:val="00162496"/>
    <w:rsid w:val="0016343D"/>
    <w:rsid w:val="00165D4E"/>
    <w:rsid w:val="001815BD"/>
    <w:rsid w:val="0019131A"/>
    <w:rsid w:val="001A407F"/>
    <w:rsid w:val="001D0075"/>
    <w:rsid w:val="001E4982"/>
    <w:rsid w:val="001E5925"/>
    <w:rsid w:val="0020250E"/>
    <w:rsid w:val="00215975"/>
    <w:rsid w:val="00226823"/>
    <w:rsid w:val="002373CF"/>
    <w:rsid w:val="002517E1"/>
    <w:rsid w:val="00264032"/>
    <w:rsid w:val="00264477"/>
    <w:rsid w:val="00272F1E"/>
    <w:rsid w:val="00273AB9"/>
    <w:rsid w:val="00276853"/>
    <w:rsid w:val="00280017"/>
    <w:rsid w:val="00297ADD"/>
    <w:rsid w:val="002A5B09"/>
    <w:rsid w:val="002A6716"/>
    <w:rsid w:val="002B35E7"/>
    <w:rsid w:val="002B38F0"/>
    <w:rsid w:val="002C74C7"/>
    <w:rsid w:val="002D5780"/>
    <w:rsid w:val="002E73F4"/>
    <w:rsid w:val="002F49B9"/>
    <w:rsid w:val="00305A9E"/>
    <w:rsid w:val="00307791"/>
    <w:rsid w:val="00311A48"/>
    <w:rsid w:val="0032199E"/>
    <w:rsid w:val="00344E26"/>
    <w:rsid w:val="00370B31"/>
    <w:rsid w:val="00381366"/>
    <w:rsid w:val="003836AD"/>
    <w:rsid w:val="0039222F"/>
    <w:rsid w:val="00393170"/>
    <w:rsid w:val="003A39AD"/>
    <w:rsid w:val="003B2DBA"/>
    <w:rsid w:val="003B4D99"/>
    <w:rsid w:val="003D3A55"/>
    <w:rsid w:val="003D6591"/>
    <w:rsid w:val="003E35E7"/>
    <w:rsid w:val="003F7564"/>
    <w:rsid w:val="004040D8"/>
    <w:rsid w:val="0040416B"/>
    <w:rsid w:val="004557B3"/>
    <w:rsid w:val="00457D69"/>
    <w:rsid w:val="004779C9"/>
    <w:rsid w:val="00486382"/>
    <w:rsid w:val="00490A41"/>
    <w:rsid w:val="004A7C1A"/>
    <w:rsid w:val="004B2F38"/>
    <w:rsid w:val="004C42D3"/>
    <w:rsid w:val="004E291D"/>
    <w:rsid w:val="004E3DB1"/>
    <w:rsid w:val="004F1175"/>
    <w:rsid w:val="004F2606"/>
    <w:rsid w:val="004F3D1A"/>
    <w:rsid w:val="004F4A67"/>
    <w:rsid w:val="0051295B"/>
    <w:rsid w:val="00513848"/>
    <w:rsid w:val="00516C67"/>
    <w:rsid w:val="005228F8"/>
    <w:rsid w:val="00526342"/>
    <w:rsid w:val="0053071E"/>
    <w:rsid w:val="00536B05"/>
    <w:rsid w:val="005419FA"/>
    <w:rsid w:val="005525D1"/>
    <w:rsid w:val="00570FCC"/>
    <w:rsid w:val="00582111"/>
    <w:rsid w:val="005861E6"/>
    <w:rsid w:val="005901BD"/>
    <w:rsid w:val="00592DDC"/>
    <w:rsid w:val="00594D33"/>
    <w:rsid w:val="005A5D92"/>
    <w:rsid w:val="005B2DE7"/>
    <w:rsid w:val="005C106A"/>
    <w:rsid w:val="005D1FF4"/>
    <w:rsid w:val="005F16E9"/>
    <w:rsid w:val="00601428"/>
    <w:rsid w:val="00614A06"/>
    <w:rsid w:val="00620B29"/>
    <w:rsid w:val="006350DE"/>
    <w:rsid w:val="00644881"/>
    <w:rsid w:val="006514C7"/>
    <w:rsid w:val="00657F85"/>
    <w:rsid w:val="00662201"/>
    <w:rsid w:val="00666D0D"/>
    <w:rsid w:val="0067149F"/>
    <w:rsid w:val="00672467"/>
    <w:rsid w:val="0067441C"/>
    <w:rsid w:val="00675ED7"/>
    <w:rsid w:val="006819A3"/>
    <w:rsid w:val="00681F32"/>
    <w:rsid w:val="006915DD"/>
    <w:rsid w:val="006A3E33"/>
    <w:rsid w:val="006A4362"/>
    <w:rsid w:val="006A5364"/>
    <w:rsid w:val="006C0829"/>
    <w:rsid w:val="006C2474"/>
    <w:rsid w:val="006C7E09"/>
    <w:rsid w:val="006D04D9"/>
    <w:rsid w:val="006D77B5"/>
    <w:rsid w:val="006E5F83"/>
    <w:rsid w:val="006E76AE"/>
    <w:rsid w:val="006F432E"/>
    <w:rsid w:val="006F56F6"/>
    <w:rsid w:val="00714C3F"/>
    <w:rsid w:val="00726C67"/>
    <w:rsid w:val="007321A5"/>
    <w:rsid w:val="007473A3"/>
    <w:rsid w:val="00752A09"/>
    <w:rsid w:val="0075470B"/>
    <w:rsid w:val="0075721E"/>
    <w:rsid w:val="00790850"/>
    <w:rsid w:val="007963F6"/>
    <w:rsid w:val="007C2C8F"/>
    <w:rsid w:val="007C6BB2"/>
    <w:rsid w:val="007D2AA6"/>
    <w:rsid w:val="007E3650"/>
    <w:rsid w:val="00811FEF"/>
    <w:rsid w:val="00817456"/>
    <w:rsid w:val="0085325E"/>
    <w:rsid w:val="00861BAC"/>
    <w:rsid w:val="00867E79"/>
    <w:rsid w:val="00873CCD"/>
    <w:rsid w:val="00877FEB"/>
    <w:rsid w:val="00896C03"/>
    <w:rsid w:val="008C5263"/>
    <w:rsid w:val="008E5EBC"/>
    <w:rsid w:val="008F5DCB"/>
    <w:rsid w:val="008F5ECB"/>
    <w:rsid w:val="00917EE1"/>
    <w:rsid w:val="00932238"/>
    <w:rsid w:val="00950851"/>
    <w:rsid w:val="0095140B"/>
    <w:rsid w:val="00953684"/>
    <w:rsid w:val="009607E5"/>
    <w:rsid w:val="009716E5"/>
    <w:rsid w:val="00976538"/>
    <w:rsid w:val="00985CD4"/>
    <w:rsid w:val="00993E65"/>
    <w:rsid w:val="009A58ED"/>
    <w:rsid w:val="009A67FC"/>
    <w:rsid w:val="009B3363"/>
    <w:rsid w:val="009F00BE"/>
    <w:rsid w:val="009F3645"/>
    <w:rsid w:val="009F52A6"/>
    <w:rsid w:val="00A00864"/>
    <w:rsid w:val="00A0244B"/>
    <w:rsid w:val="00A026A3"/>
    <w:rsid w:val="00A07648"/>
    <w:rsid w:val="00A22B5F"/>
    <w:rsid w:val="00A2680F"/>
    <w:rsid w:val="00A27FF1"/>
    <w:rsid w:val="00A31A1F"/>
    <w:rsid w:val="00A3698E"/>
    <w:rsid w:val="00A55B3D"/>
    <w:rsid w:val="00A56665"/>
    <w:rsid w:val="00A60369"/>
    <w:rsid w:val="00A60C7D"/>
    <w:rsid w:val="00A7253F"/>
    <w:rsid w:val="00A73F83"/>
    <w:rsid w:val="00A779DF"/>
    <w:rsid w:val="00A84EF8"/>
    <w:rsid w:val="00A91A35"/>
    <w:rsid w:val="00A93E5E"/>
    <w:rsid w:val="00AA6CC2"/>
    <w:rsid w:val="00AB32BC"/>
    <w:rsid w:val="00AC3C20"/>
    <w:rsid w:val="00AD2D02"/>
    <w:rsid w:val="00AD7708"/>
    <w:rsid w:val="00AE3807"/>
    <w:rsid w:val="00AF5370"/>
    <w:rsid w:val="00B13BEE"/>
    <w:rsid w:val="00B26D12"/>
    <w:rsid w:val="00B4362E"/>
    <w:rsid w:val="00B614C0"/>
    <w:rsid w:val="00B63EC9"/>
    <w:rsid w:val="00B64FB5"/>
    <w:rsid w:val="00B85AB8"/>
    <w:rsid w:val="00B95F91"/>
    <w:rsid w:val="00BA364A"/>
    <w:rsid w:val="00BC54D2"/>
    <w:rsid w:val="00BC62D9"/>
    <w:rsid w:val="00BD5E36"/>
    <w:rsid w:val="00BE558C"/>
    <w:rsid w:val="00BE7CF6"/>
    <w:rsid w:val="00BF242C"/>
    <w:rsid w:val="00C0512A"/>
    <w:rsid w:val="00C13718"/>
    <w:rsid w:val="00C1412B"/>
    <w:rsid w:val="00C1464A"/>
    <w:rsid w:val="00C202FE"/>
    <w:rsid w:val="00C222A7"/>
    <w:rsid w:val="00C42D7F"/>
    <w:rsid w:val="00C4358D"/>
    <w:rsid w:val="00C65293"/>
    <w:rsid w:val="00C876F0"/>
    <w:rsid w:val="00CA7B86"/>
    <w:rsid w:val="00CB053E"/>
    <w:rsid w:val="00CB1C69"/>
    <w:rsid w:val="00CC6AF4"/>
    <w:rsid w:val="00CD6049"/>
    <w:rsid w:val="00CF5BF7"/>
    <w:rsid w:val="00CF5CC3"/>
    <w:rsid w:val="00D17611"/>
    <w:rsid w:val="00D370D7"/>
    <w:rsid w:val="00D416B6"/>
    <w:rsid w:val="00D64B6F"/>
    <w:rsid w:val="00D848F5"/>
    <w:rsid w:val="00D900CA"/>
    <w:rsid w:val="00D96E3E"/>
    <w:rsid w:val="00DA6EDB"/>
    <w:rsid w:val="00DA7F44"/>
    <w:rsid w:val="00DB04B2"/>
    <w:rsid w:val="00DB44CB"/>
    <w:rsid w:val="00DB6480"/>
    <w:rsid w:val="00DE17B1"/>
    <w:rsid w:val="00DE1FE1"/>
    <w:rsid w:val="00DE48D0"/>
    <w:rsid w:val="00DE732C"/>
    <w:rsid w:val="00DF11D1"/>
    <w:rsid w:val="00E12048"/>
    <w:rsid w:val="00E25FB5"/>
    <w:rsid w:val="00E4057B"/>
    <w:rsid w:val="00E50687"/>
    <w:rsid w:val="00E75FFF"/>
    <w:rsid w:val="00E873AE"/>
    <w:rsid w:val="00E92BFB"/>
    <w:rsid w:val="00E95760"/>
    <w:rsid w:val="00EA2C74"/>
    <w:rsid w:val="00EA3B2C"/>
    <w:rsid w:val="00EA5059"/>
    <w:rsid w:val="00EB6323"/>
    <w:rsid w:val="00EB67A3"/>
    <w:rsid w:val="00ED37E0"/>
    <w:rsid w:val="00EE5914"/>
    <w:rsid w:val="00EF28DB"/>
    <w:rsid w:val="00EF5656"/>
    <w:rsid w:val="00EF7B97"/>
    <w:rsid w:val="00F0668B"/>
    <w:rsid w:val="00F10338"/>
    <w:rsid w:val="00F319A2"/>
    <w:rsid w:val="00F53AEA"/>
    <w:rsid w:val="00F6139C"/>
    <w:rsid w:val="00F76219"/>
    <w:rsid w:val="00F76CD7"/>
    <w:rsid w:val="00F90FAD"/>
    <w:rsid w:val="00F94D0D"/>
    <w:rsid w:val="00FC3F3C"/>
    <w:rsid w:val="00FC7B62"/>
    <w:rsid w:val="00FE301E"/>
    <w:rsid w:val="00FE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7E9FA0"/>
  <w14:defaultImageDpi w14:val="300"/>
  <w15:docId w15:val="{8DB09F54-F251-4971-91D6-E4285DCA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13BEE"/>
    <w:pPr>
      <w:spacing w:before="120" w:after="120"/>
    </w:pPr>
    <w:rPr>
      <w:rFonts w:ascii="Calibri" w:hAnsi="Calibri"/>
      <w:sz w:val="22"/>
      <w:lang w:val="de-DE" w:eastAsia="de-DE"/>
    </w:rPr>
  </w:style>
  <w:style w:type="paragraph" w:styleId="berschrift1">
    <w:name w:val="heading 1"/>
    <w:basedOn w:val="Standard"/>
    <w:next w:val="Standard"/>
    <w:qFormat/>
    <w:rsid w:val="009607E5"/>
    <w:pPr>
      <w:keepNext/>
      <w:pageBreakBefore/>
      <w:spacing w:before="240" w:after="24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9607E5"/>
    <w:pPr>
      <w:keepNext/>
      <w:spacing w:before="240" w:after="24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9607E5"/>
    <w:pPr>
      <w:keepNext/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E95760"/>
    <w:pPr>
      <w:keepNext/>
      <w:tabs>
        <w:tab w:val="left" w:pos="1191"/>
      </w:tabs>
      <w:spacing w:before="240" w:after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rsid w:val="00E95760"/>
    <w:pPr>
      <w:tabs>
        <w:tab w:val="left" w:pos="1191"/>
      </w:tabs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rsid w:val="00E95760"/>
    <w:pPr>
      <w:tabs>
        <w:tab w:val="left" w:pos="1191"/>
      </w:tabs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rsid w:val="00E95760"/>
    <w:pPr>
      <w:tabs>
        <w:tab w:val="left" w:pos="1588"/>
      </w:tabs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rsid w:val="00E95760"/>
    <w:pPr>
      <w:tabs>
        <w:tab w:val="left" w:pos="1588"/>
      </w:tabs>
      <w:spacing w:before="240" w:after="60"/>
      <w:outlineLvl w:val="7"/>
    </w:pPr>
    <w:rPr>
      <w:iCs/>
      <w:szCs w:val="24"/>
    </w:rPr>
  </w:style>
  <w:style w:type="paragraph" w:styleId="berschrift9">
    <w:name w:val="heading 9"/>
    <w:basedOn w:val="Standard"/>
    <w:next w:val="Standard"/>
    <w:rsid w:val="00E95760"/>
    <w:pPr>
      <w:tabs>
        <w:tab w:val="left" w:pos="1588"/>
      </w:tabs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ispielkastenCourier">
    <w:name w:val="Beispielkasten Courier"/>
    <w:basedOn w:val="Standard"/>
    <w:qFormat/>
    <w:rsid w:val="002C74C7"/>
    <w:pPr>
      <w:pBdr>
        <w:top w:val="single" w:sz="4" w:space="1" w:color="404040"/>
        <w:left w:val="single" w:sz="4" w:space="4" w:color="404040"/>
        <w:bottom w:val="single" w:sz="4" w:space="1" w:color="404040"/>
        <w:right w:val="single" w:sz="4" w:space="4" w:color="404040"/>
      </w:pBdr>
      <w:shd w:val="clear" w:color="auto" w:fill="CBCBCB"/>
    </w:pPr>
    <w:rPr>
      <w:rFonts w:ascii="Courier" w:hAnsi="Courier"/>
      <w:sz w:val="18"/>
    </w:rPr>
  </w:style>
  <w:style w:type="paragraph" w:styleId="Fu-Endnotenberschrift">
    <w:name w:val="Note Heading"/>
    <w:basedOn w:val="Standard"/>
    <w:next w:val="Standard"/>
    <w:rsid w:val="002C74C7"/>
    <w:rPr>
      <w:color w:val="404040"/>
    </w:rPr>
  </w:style>
  <w:style w:type="paragraph" w:styleId="Unterschrift">
    <w:name w:val="Signature"/>
    <w:basedOn w:val="Standard"/>
    <w:rsid w:val="002C74C7"/>
    <w:pPr>
      <w:ind w:left="4252"/>
    </w:pPr>
  </w:style>
  <w:style w:type="paragraph" w:customStyle="1" w:styleId="BeispielkastenCourierfett">
    <w:name w:val="Beispielkasten Courier fett"/>
    <w:basedOn w:val="BeispielkastenCourier"/>
    <w:rsid w:val="00EF5656"/>
    <w:rPr>
      <w:b/>
    </w:rPr>
  </w:style>
  <w:style w:type="character" w:customStyle="1" w:styleId="StandardfettZchn">
    <w:name w:val="Standard fett Zchn"/>
    <w:link w:val="Standardfett"/>
    <w:rsid w:val="00EF28DB"/>
    <w:rPr>
      <w:rFonts w:ascii="Arial" w:hAnsi="Arial"/>
      <w:b/>
    </w:rPr>
  </w:style>
  <w:style w:type="paragraph" w:styleId="Funotentext">
    <w:name w:val="footnote text"/>
    <w:basedOn w:val="Standard"/>
    <w:semiHidden/>
    <w:rsid w:val="002C74C7"/>
    <w:pPr>
      <w:spacing w:line="280" w:lineRule="atLeast"/>
    </w:pPr>
    <w:rPr>
      <w:color w:val="404040"/>
      <w:sz w:val="16"/>
    </w:rPr>
  </w:style>
  <w:style w:type="character" w:styleId="Fett">
    <w:name w:val="Strong"/>
    <w:qFormat/>
    <w:rsid w:val="00B13BEE"/>
    <w:rPr>
      <w:rFonts w:ascii="Calibri" w:hAnsi="Calibri"/>
      <w:b/>
      <w:bCs/>
      <w:color w:val="841439"/>
      <w:sz w:val="22"/>
    </w:rPr>
  </w:style>
  <w:style w:type="paragraph" w:styleId="Datum">
    <w:name w:val="Date"/>
    <w:basedOn w:val="Standard"/>
    <w:next w:val="Standard"/>
    <w:link w:val="DatumZchn"/>
    <w:rsid w:val="00516C67"/>
  </w:style>
  <w:style w:type="character" w:customStyle="1" w:styleId="DatumZchn">
    <w:name w:val="Datum Zchn"/>
    <w:link w:val="Datum"/>
    <w:rsid w:val="00516C67"/>
    <w:rPr>
      <w:rFonts w:ascii="Arial" w:hAnsi="Arial"/>
    </w:rPr>
  </w:style>
  <w:style w:type="paragraph" w:styleId="Aufzhlungszeichen2">
    <w:name w:val="List Bullet 2"/>
    <w:basedOn w:val="Standard"/>
    <w:qFormat/>
    <w:rsid w:val="00B95F91"/>
    <w:pPr>
      <w:numPr>
        <w:numId w:val="2"/>
      </w:numPr>
      <w:contextualSpacing/>
    </w:pPr>
  </w:style>
  <w:style w:type="paragraph" w:styleId="Aufzhlungszeichen">
    <w:name w:val="List Bullet"/>
    <w:basedOn w:val="Standard"/>
    <w:qFormat/>
    <w:rsid w:val="00B95F91"/>
    <w:pPr>
      <w:numPr>
        <w:numId w:val="1"/>
      </w:numPr>
      <w:contextualSpacing/>
    </w:pPr>
  </w:style>
  <w:style w:type="paragraph" w:customStyle="1" w:styleId="TitelDeckblatt">
    <w:name w:val="Titel Deckblatt"/>
    <w:basedOn w:val="Standard"/>
    <w:autoRedefine/>
    <w:rsid w:val="00726C67"/>
    <w:pPr>
      <w:spacing w:line="340" w:lineRule="atLeast"/>
    </w:pPr>
    <w:rPr>
      <w:b/>
      <w:bCs/>
      <w:color w:val="841439"/>
      <w:sz w:val="48"/>
    </w:rPr>
  </w:style>
  <w:style w:type="paragraph" w:customStyle="1" w:styleId="UntertitelDeckblatt">
    <w:name w:val="Untertitel Deckblatt"/>
    <w:basedOn w:val="Standard"/>
    <w:autoRedefine/>
    <w:rsid w:val="00726C67"/>
    <w:pPr>
      <w:spacing w:line="340" w:lineRule="atLeast"/>
    </w:pPr>
    <w:rPr>
      <w:bCs/>
      <w:sz w:val="28"/>
    </w:rPr>
  </w:style>
  <w:style w:type="paragraph" w:customStyle="1" w:styleId="Dokumenttyp">
    <w:name w:val="Dokumenttyp"/>
    <w:basedOn w:val="Standard"/>
    <w:autoRedefine/>
    <w:rsid w:val="000B69FD"/>
    <w:pPr>
      <w:spacing w:line="340" w:lineRule="atLeast"/>
    </w:pPr>
    <w:rPr>
      <w:b/>
      <w:bCs/>
      <w:sz w:val="56"/>
    </w:rPr>
  </w:style>
  <w:style w:type="paragraph" w:customStyle="1" w:styleId="DokumenttypUntertitel">
    <w:name w:val="Dokumenttyp Untertitel"/>
    <w:basedOn w:val="Dokumenttyp"/>
    <w:autoRedefine/>
    <w:rsid w:val="002C74C7"/>
    <w:rPr>
      <w:sz w:val="28"/>
    </w:rPr>
  </w:style>
  <w:style w:type="paragraph" w:customStyle="1" w:styleId="DeckblattUntertitel">
    <w:name w:val="Deckblatt Untertitel"/>
    <w:basedOn w:val="Standard"/>
    <w:autoRedefine/>
    <w:rsid w:val="007D2AA6"/>
    <w:pPr>
      <w:spacing w:line="340" w:lineRule="atLeast"/>
    </w:pPr>
    <w:rPr>
      <w:bCs/>
      <w:sz w:val="28"/>
    </w:rPr>
  </w:style>
  <w:style w:type="paragraph" w:customStyle="1" w:styleId="DeckblattTitel">
    <w:name w:val="Deckblatt Titel"/>
    <w:basedOn w:val="Standard"/>
    <w:rsid w:val="007D2AA6"/>
    <w:rPr>
      <w:b/>
      <w:color w:val="841439"/>
      <w:sz w:val="48"/>
    </w:rPr>
  </w:style>
  <w:style w:type="paragraph" w:styleId="Verzeichnis3">
    <w:name w:val="toc 3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paragraph" w:customStyle="1" w:styleId="Standardfett">
    <w:name w:val="Standard fett"/>
    <w:basedOn w:val="Standard"/>
    <w:link w:val="StandardfettZchn"/>
    <w:rsid w:val="00EF28DB"/>
    <w:rPr>
      <w:b/>
    </w:rPr>
  </w:style>
  <w:style w:type="paragraph" w:styleId="Verzeichnis2">
    <w:name w:val="toc 2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iCs/>
      <w:szCs w:val="24"/>
    </w:rPr>
  </w:style>
  <w:style w:type="character" w:styleId="Hyperlink">
    <w:name w:val="Hyperlink"/>
    <w:uiPriority w:val="99"/>
    <w:qFormat/>
    <w:rsid w:val="0019131A"/>
    <w:rPr>
      <w:rFonts w:ascii="Calibri" w:hAnsi="Calibri"/>
      <w:b w:val="0"/>
      <w:color w:val="60A3BC"/>
      <w:sz w:val="22"/>
      <w:u w:val="single"/>
    </w:rPr>
  </w:style>
  <w:style w:type="paragraph" w:styleId="Verzeichnis1">
    <w:name w:val="toc 1"/>
    <w:basedOn w:val="Standard"/>
    <w:next w:val="Standard"/>
    <w:uiPriority w:val="39"/>
    <w:rsid w:val="00D370D7"/>
    <w:pPr>
      <w:tabs>
        <w:tab w:val="left" w:pos="1134"/>
        <w:tab w:val="left" w:pos="9072"/>
      </w:tabs>
      <w:spacing w:before="240"/>
    </w:pPr>
    <w:rPr>
      <w:b/>
      <w:bCs/>
      <w:sz w:val="24"/>
      <w:szCs w:val="24"/>
    </w:rPr>
  </w:style>
  <w:style w:type="paragraph" w:styleId="Verzeichnis4">
    <w:name w:val="toc 4"/>
    <w:basedOn w:val="Standard"/>
    <w:next w:val="Standard"/>
    <w:uiPriority w:val="39"/>
    <w:rsid w:val="00D370D7"/>
    <w:pPr>
      <w:tabs>
        <w:tab w:val="left" w:pos="1134"/>
        <w:tab w:val="left" w:pos="9072"/>
      </w:tabs>
    </w:pPr>
    <w:rPr>
      <w:szCs w:val="24"/>
    </w:rPr>
  </w:style>
  <w:style w:type="paragraph" w:styleId="Kopfzeile">
    <w:name w:val="header"/>
    <w:basedOn w:val="Standard"/>
    <w:rsid w:val="000B69FD"/>
    <w:pPr>
      <w:tabs>
        <w:tab w:val="center" w:pos="4536"/>
        <w:tab w:val="right" w:pos="9072"/>
      </w:tabs>
      <w:spacing w:before="0" w:after="0"/>
    </w:pPr>
    <w:rPr>
      <w:color w:val="841439"/>
    </w:rPr>
  </w:style>
  <w:style w:type="paragraph" w:styleId="Fuzeile">
    <w:name w:val="footer"/>
    <w:basedOn w:val="Standard"/>
    <w:autoRedefine/>
    <w:qFormat/>
    <w:rsid w:val="00666D0D"/>
    <w:pPr>
      <w:tabs>
        <w:tab w:val="center" w:pos="4536"/>
        <w:tab w:val="center" w:pos="4678"/>
        <w:tab w:val="left" w:pos="8931"/>
        <w:tab w:val="right" w:pos="9072"/>
      </w:tabs>
    </w:pPr>
    <w:rPr>
      <w:color w:val="404040"/>
      <w:sz w:val="18"/>
    </w:rPr>
  </w:style>
  <w:style w:type="character" w:styleId="Seitenzahl">
    <w:name w:val="page number"/>
    <w:qFormat/>
    <w:rsid w:val="00B13BEE"/>
    <w:rPr>
      <w:rFonts w:ascii="Calibri" w:hAnsi="Calibri"/>
      <w:color w:val="404040"/>
      <w:sz w:val="18"/>
    </w:rPr>
  </w:style>
  <w:style w:type="paragraph" w:styleId="E-Mail-Signatur">
    <w:name w:val="E-mail Signature"/>
    <w:basedOn w:val="Standard"/>
  </w:style>
  <w:style w:type="paragraph" w:styleId="Liste">
    <w:name w:val="List"/>
    <w:basedOn w:val="Standard"/>
    <w:rsid w:val="00D900CA"/>
    <w:pPr>
      <w:numPr>
        <w:numId w:val="3"/>
      </w:numPr>
    </w:pPr>
  </w:style>
  <w:style w:type="paragraph" w:styleId="Liste2">
    <w:name w:val="List 2"/>
    <w:basedOn w:val="Standard"/>
    <w:rsid w:val="00D900CA"/>
    <w:pPr>
      <w:numPr>
        <w:numId w:val="4"/>
      </w:numPr>
    </w:pPr>
  </w:style>
  <w:style w:type="paragraph" w:styleId="Liste3">
    <w:name w:val="List 3"/>
    <w:basedOn w:val="Standard"/>
    <w:rsid w:val="00D900CA"/>
    <w:pPr>
      <w:numPr>
        <w:numId w:val="5"/>
      </w:numPr>
    </w:pPr>
  </w:style>
  <w:style w:type="paragraph" w:styleId="Liste4">
    <w:name w:val="List 4"/>
    <w:basedOn w:val="Standard"/>
    <w:rsid w:val="00D900CA"/>
    <w:pPr>
      <w:numPr>
        <w:numId w:val="6"/>
      </w:numPr>
    </w:pPr>
  </w:style>
  <w:style w:type="paragraph" w:styleId="Liste5">
    <w:name w:val="List 5"/>
    <w:basedOn w:val="Standard"/>
    <w:rsid w:val="00D900CA"/>
    <w:pPr>
      <w:numPr>
        <w:numId w:val="7"/>
      </w:numPr>
    </w:pPr>
  </w:style>
  <w:style w:type="paragraph" w:customStyle="1" w:styleId="Tabelle">
    <w:name w:val="Tabelle"/>
    <w:basedOn w:val="Standard"/>
    <w:rsid w:val="002C74C7"/>
    <w:pPr>
      <w:spacing w:before="60" w:after="60"/>
    </w:pPr>
    <w:rPr>
      <w:bCs/>
      <w:sz w:val="18"/>
    </w:rPr>
  </w:style>
  <w:style w:type="paragraph" w:styleId="Verzeichnis5">
    <w:name w:val="toc 5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Beschriftung">
    <w:name w:val="caption"/>
    <w:basedOn w:val="Standard"/>
    <w:next w:val="Standard"/>
    <w:link w:val="BeschriftungZchn"/>
    <w:qFormat/>
    <w:rsid w:val="00E95760"/>
    <w:pPr>
      <w:spacing w:before="60" w:after="60"/>
    </w:pPr>
    <w:rPr>
      <w:bCs/>
      <w:color w:val="404040"/>
      <w:sz w:val="16"/>
    </w:rPr>
  </w:style>
  <w:style w:type="paragraph" w:styleId="Verzeichnis6">
    <w:name w:val="toc 6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7">
    <w:name w:val="toc 7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Verzeichnis8">
    <w:name w:val="toc 8"/>
    <w:basedOn w:val="Standard"/>
    <w:next w:val="Standard"/>
    <w:semiHidden/>
    <w:rsid w:val="000E4910"/>
    <w:pPr>
      <w:tabs>
        <w:tab w:val="left" w:pos="1134"/>
        <w:tab w:val="left" w:pos="8505"/>
      </w:tabs>
    </w:pPr>
    <w:rPr>
      <w:szCs w:val="24"/>
    </w:rPr>
  </w:style>
  <w:style w:type="paragraph" w:styleId="Verzeichnis9">
    <w:name w:val="toc 9"/>
    <w:basedOn w:val="Standard"/>
    <w:next w:val="Standard"/>
    <w:autoRedefine/>
    <w:semiHidden/>
    <w:rsid w:val="000E4910"/>
    <w:pPr>
      <w:spacing w:before="0" w:after="0"/>
    </w:pPr>
    <w:rPr>
      <w:szCs w:val="24"/>
    </w:rPr>
  </w:style>
  <w:style w:type="paragraph" w:styleId="Aufzhlungszeichen3">
    <w:name w:val="List Bullet 3"/>
    <w:basedOn w:val="Standard"/>
    <w:rsid w:val="00B95F91"/>
    <w:pPr>
      <w:numPr>
        <w:numId w:val="10"/>
      </w:numPr>
      <w:contextualSpacing/>
    </w:pPr>
  </w:style>
  <w:style w:type="paragraph" w:styleId="Listenfortsetzung2">
    <w:name w:val="List Continue 2"/>
    <w:basedOn w:val="Standard"/>
    <w:rsid w:val="0040416B"/>
    <w:pPr>
      <w:ind w:left="566"/>
      <w:contextualSpacing/>
    </w:pPr>
  </w:style>
  <w:style w:type="paragraph" w:styleId="Textkrper">
    <w:name w:val="Body Text"/>
    <w:basedOn w:val="Standard"/>
    <w:link w:val="TextkrperZchn"/>
    <w:rsid w:val="0040416B"/>
  </w:style>
  <w:style w:type="paragraph" w:customStyle="1" w:styleId="AufzhlungTabelle1">
    <w:name w:val="AufzählungTabelle1"/>
    <w:basedOn w:val="Standard"/>
    <w:rsid w:val="00D900CA"/>
    <w:pPr>
      <w:numPr>
        <w:numId w:val="8"/>
      </w:numPr>
    </w:pPr>
    <w:rPr>
      <w:sz w:val="18"/>
    </w:rPr>
  </w:style>
  <w:style w:type="character" w:customStyle="1" w:styleId="TextkrperZchn">
    <w:name w:val="Textkörper Zchn"/>
    <w:link w:val="Textkrper"/>
    <w:rsid w:val="0040416B"/>
    <w:rPr>
      <w:rFonts w:ascii="Arial" w:hAnsi="Arial"/>
    </w:rPr>
  </w:style>
  <w:style w:type="paragraph" w:customStyle="1" w:styleId="FormatvorlageTabelleFett">
    <w:name w:val="Formatvorlage Tabelle + Fett"/>
    <w:basedOn w:val="Tabelle"/>
    <w:pPr>
      <w:pBdr>
        <w:between w:val="single" w:sz="12" w:space="1" w:color="076BB2"/>
      </w:pBdr>
    </w:pPr>
    <w:rPr>
      <w:b/>
      <w:bCs w:val="0"/>
    </w:rPr>
  </w:style>
  <w:style w:type="paragraph" w:customStyle="1" w:styleId="Betreffzeile">
    <w:name w:val="Betreffzeile"/>
    <w:basedOn w:val="Standard"/>
    <w:rsid w:val="0040416B"/>
  </w:style>
  <w:style w:type="paragraph" w:customStyle="1" w:styleId="FormatvorlageDeckblattTitelRot">
    <w:name w:val="Formatvorlage Deckblatt Titel + Rot"/>
    <w:basedOn w:val="DeckblattTitel"/>
    <w:rsid w:val="002C74C7"/>
  </w:style>
  <w:style w:type="table" w:styleId="Tabellenraster">
    <w:name w:val="Table Grid"/>
    <w:basedOn w:val="NormaleTabelle"/>
    <w:rsid w:val="006819A3"/>
    <w:pPr>
      <w:spacing w:before="120" w:after="120"/>
    </w:pPr>
    <w:rPr>
      <w:rFonts w:ascii="Arial" w:hAnsi="Arial"/>
      <w:sz w:val="18"/>
    </w:rPr>
    <w:tblPr>
      <w:tblBorders>
        <w:top w:val="single" w:sz="4" w:space="0" w:color="404040"/>
        <w:left w:val="single" w:sz="4" w:space="0" w:color="404040"/>
        <w:bottom w:val="single" w:sz="4" w:space="0" w:color="404040"/>
        <w:right w:val="single" w:sz="4" w:space="0" w:color="404040"/>
        <w:insideH w:val="single" w:sz="4" w:space="0" w:color="404040"/>
        <w:insideV w:val="single" w:sz="4" w:space="0" w:color="404040"/>
      </w:tblBorders>
    </w:tblPr>
    <w:tblStylePr w:type="firstRow">
      <w:rPr>
        <w:rFonts w:asciiTheme="minorHAnsi" w:hAnsiTheme="minorHAnsi"/>
        <w:b/>
        <w:color w:val="auto"/>
        <w:sz w:val="20"/>
      </w:rPr>
      <w:tblPr/>
      <w:trPr>
        <w:tblHeader/>
      </w:trPr>
      <w:tcPr>
        <w:tcBorders>
          <w:bottom w:val="single" w:sz="24" w:space="0" w:color="841439"/>
        </w:tcBorders>
        <w:shd w:val="clear" w:color="auto" w:fill="CCCCCC"/>
      </w:tcPr>
    </w:tblStylePr>
    <w:tblStylePr w:type="lastRow">
      <w:rPr>
        <w:rFonts w:asciiTheme="minorHAnsi" w:hAnsiTheme="minorHAnsi"/>
        <w:sz w:val="18"/>
      </w:rPr>
      <w:tblPr/>
      <w:tcPr>
        <w:tcBorders>
          <w:top w:val="single" w:sz="12" w:space="0" w:color="841439" w:themeColor="accent2"/>
        </w:tcBorders>
        <w:shd w:val="clear" w:color="auto" w:fill="F2F2F2"/>
      </w:tcPr>
    </w:tblStylePr>
    <w:tblStylePr w:type="firstCol">
      <w:rPr>
        <w:b/>
        <w:sz w:val="20"/>
      </w:rPr>
      <w:tblPr/>
      <w:tcPr>
        <w:tcBorders>
          <w:right w:val="single" w:sz="24" w:space="0" w:color="800000"/>
        </w:tcBorders>
        <w:shd w:val="clear" w:color="auto" w:fill="D9D9D9"/>
      </w:tcPr>
    </w:tblStylePr>
    <w:tblStylePr w:type="lastCol">
      <w:tblPr/>
      <w:tcPr>
        <w:tcBorders>
          <w:left w:val="nil"/>
          <w:right w:val="single" w:sz="8" w:space="0" w:color="auto"/>
        </w:tcBorders>
        <w:shd w:val="clear" w:color="auto" w:fill="F4F4F4" w:themeFill="background2" w:themeFillTint="33"/>
      </w:tcPr>
    </w:tblStylePr>
  </w:style>
  <w:style w:type="paragraph" w:styleId="Listennummer">
    <w:name w:val="List Number"/>
    <w:basedOn w:val="Standard"/>
    <w:rsid w:val="00D900CA"/>
    <w:pPr>
      <w:numPr>
        <w:numId w:val="11"/>
      </w:numPr>
      <w:contextualSpacing/>
    </w:pPr>
  </w:style>
  <w:style w:type="character" w:customStyle="1" w:styleId="BeschriftungZchn">
    <w:name w:val="Beschriftung Zchn"/>
    <w:link w:val="Beschriftung"/>
    <w:rsid w:val="00E95760"/>
    <w:rPr>
      <w:rFonts w:ascii="Arial" w:hAnsi="Arial"/>
      <w:bCs/>
      <w:color w:val="404040"/>
      <w:sz w:val="16"/>
    </w:rPr>
  </w:style>
  <w:style w:type="numbering" w:customStyle="1" w:styleId="Aufzhlung">
    <w:name w:val="Aufzählung"/>
    <w:basedOn w:val="KeineListe"/>
    <w:rsid w:val="00D900CA"/>
    <w:pPr>
      <w:numPr>
        <w:numId w:val="9"/>
      </w:numPr>
    </w:pPr>
  </w:style>
  <w:style w:type="table" w:customStyle="1" w:styleId="Gitternetztabelle1hellAkzent11">
    <w:name w:val="Gitternetztabelle 1 hell  – Akzent 11"/>
    <w:basedOn w:val="NormaleTabelle"/>
    <w:uiPriority w:val="46"/>
    <w:rsid w:val="006E5F83"/>
    <w:tblPr>
      <w:tblStyleRowBandSize w:val="1"/>
      <w:tblStyleColBandSize w:val="1"/>
      <w:tblBorders>
        <w:top w:val="single" w:sz="4" w:space="0" w:color="BFDAE4" w:themeColor="accent1" w:themeTint="66"/>
        <w:left w:val="single" w:sz="4" w:space="0" w:color="BFDAE4" w:themeColor="accent1" w:themeTint="66"/>
        <w:bottom w:val="single" w:sz="4" w:space="0" w:color="BFDAE4" w:themeColor="accent1" w:themeTint="66"/>
        <w:right w:val="single" w:sz="4" w:space="0" w:color="BFDAE4" w:themeColor="accent1" w:themeTint="66"/>
        <w:insideH w:val="single" w:sz="4" w:space="0" w:color="BFDAE4" w:themeColor="accent1" w:themeTint="66"/>
        <w:insideV w:val="single" w:sz="4" w:space="0" w:color="BFDA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styleId="1ai">
    <w:name w:val="Outline List 1"/>
    <w:basedOn w:val="KeineListe"/>
    <w:rsid w:val="00D900CA"/>
    <w:pPr>
      <w:numPr>
        <w:numId w:val="12"/>
      </w:numPr>
    </w:pPr>
  </w:style>
  <w:style w:type="paragraph" w:styleId="Aufzhlungszeichen4">
    <w:name w:val="List Bullet 4"/>
    <w:basedOn w:val="Standard"/>
    <w:rsid w:val="00B95F91"/>
    <w:pPr>
      <w:numPr>
        <w:numId w:val="13"/>
      </w:numPr>
      <w:contextualSpacing/>
    </w:pPr>
  </w:style>
  <w:style w:type="character" w:customStyle="1" w:styleId="berschrift4Zchn">
    <w:name w:val="Überschrift 4 Zchn"/>
    <w:link w:val="berschrift4"/>
    <w:rsid w:val="00E95760"/>
    <w:rPr>
      <w:rFonts w:ascii="Calibri" w:hAnsi="Calibri"/>
      <w:b/>
      <w:bCs/>
      <w:sz w:val="22"/>
      <w:szCs w:val="28"/>
      <w:lang w:val="de-DE" w:eastAsia="de-DE"/>
    </w:rPr>
  </w:style>
  <w:style w:type="paragraph" w:styleId="Aufzhlungszeichen5">
    <w:name w:val="List Bullet 5"/>
    <w:basedOn w:val="Standard"/>
    <w:rsid w:val="00B95F91"/>
    <w:pPr>
      <w:numPr>
        <w:numId w:val="14"/>
      </w:numPr>
      <w:contextualSpacing/>
    </w:pPr>
  </w:style>
  <w:style w:type="paragraph" w:customStyle="1" w:styleId="Erklrung">
    <w:name w:val="Erklärung"/>
    <w:basedOn w:val="Standard"/>
    <w:next w:val="Standard"/>
    <w:qFormat/>
    <w:rsid w:val="00E95760"/>
    <w:rPr>
      <w:i/>
      <w:color w:val="60A3BC"/>
    </w:rPr>
  </w:style>
  <w:style w:type="character" w:customStyle="1" w:styleId="berschrift2Zchn">
    <w:name w:val="Überschrift 2 Zchn"/>
    <w:link w:val="berschrift2"/>
    <w:rsid w:val="009607E5"/>
    <w:rPr>
      <w:rFonts w:ascii="Calibri" w:hAnsi="Calibri" w:cs="Arial"/>
      <w:b/>
      <w:bCs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9607E5"/>
    <w:rPr>
      <w:rFonts w:ascii="Calibri" w:hAnsi="Calibri" w:cs="Arial"/>
      <w:b/>
      <w:bCs/>
      <w:sz w:val="24"/>
      <w:szCs w:val="26"/>
      <w:lang w:val="de-DE" w:eastAsia="de-DE"/>
    </w:rPr>
  </w:style>
  <w:style w:type="paragraph" w:customStyle="1" w:styleId="FarbigeListe-Akzent11">
    <w:name w:val="Farbige Liste - Akzent 11"/>
    <w:basedOn w:val="Standard"/>
    <w:uiPriority w:val="72"/>
    <w:rsid w:val="00E95760"/>
    <w:pPr>
      <w:ind w:left="708"/>
    </w:pPr>
  </w:style>
  <w:style w:type="paragraph" w:styleId="Inhaltsverzeichnisberschrift">
    <w:name w:val="TOC Heading"/>
    <w:basedOn w:val="berschrift1"/>
    <w:next w:val="Standard"/>
    <w:uiPriority w:val="39"/>
    <w:unhideWhenUsed/>
    <w:rsid w:val="001815BD"/>
    <w:pPr>
      <w:keepLines/>
      <w:pageBreakBefore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F7D95" w:themeColor="accent1" w:themeShade="BF"/>
      <w:kern w:val="0"/>
      <w:sz w:val="32"/>
      <w:lang w:val="en-US" w:eastAsia="en-US"/>
    </w:rPr>
  </w:style>
  <w:style w:type="character" w:styleId="Platzhaltertext">
    <w:name w:val="Placeholder Text"/>
    <w:basedOn w:val="Absatz-Standardschriftart"/>
    <w:uiPriority w:val="99"/>
    <w:unhideWhenUsed/>
    <w:rsid w:val="00307791"/>
    <w:rPr>
      <w:color w:val="808080"/>
    </w:rPr>
  </w:style>
  <w:style w:type="paragraph" w:customStyle="1" w:styleId="msgClassification">
    <w:name w:val="msg_Classification"/>
    <w:basedOn w:val="Standard"/>
    <w:autoRedefine/>
    <w:qFormat/>
    <w:rsid w:val="00307791"/>
    <w:rPr>
      <w:rFonts w:cs="Calibri"/>
      <w:i/>
    </w:rPr>
  </w:style>
  <w:style w:type="paragraph" w:styleId="Listenabsatz">
    <w:name w:val="List Paragraph"/>
    <w:basedOn w:val="Standard"/>
    <w:uiPriority w:val="72"/>
    <w:rsid w:val="003D6591"/>
    <w:pPr>
      <w:ind w:left="720"/>
      <w:contextualSpacing/>
    </w:pPr>
  </w:style>
  <w:style w:type="table" w:styleId="Listentabelle1hellAkzent1">
    <w:name w:val="List Table 1 Light Accent 1"/>
    <w:basedOn w:val="NormaleTabelle"/>
    <w:uiPriority w:val="46"/>
    <w:rsid w:val="003E35E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C7D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C7D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F1" w:themeFill="accent1" w:themeFillTint="33"/>
      </w:tcPr>
    </w:tblStylePr>
    <w:tblStylePr w:type="band1Horz">
      <w:tblPr/>
      <w:tcPr>
        <w:shd w:val="clear" w:color="auto" w:fill="DFECF1" w:themeFill="accent1" w:themeFillTint="33"/>
      </w:tcPr>
    </w:tblStylePr>
  </w:style>
  <w:style w:type="table" w:styleId="EinfacheTabelle2">
    <w:name w:val="Plain Table 2"/>
    <w:basedOn w:val="NormaleTabelle"/>
    <w:uiPriority w:val="42"/>
    <w:rsid w:val="003E35E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emithellemGitternetz">
    <w:name w:val="Grid Table Light"/>
    <w:basedOn w:val="NormaleTabelle"/>
    <w:uiPriority w:val="40"/>
    <w:rsid w:val="003E35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Kommentarzeichen">
    <w:name w:val="annotation reference"/>
    <w:basedOn w:val="Absatz-Standardschriftart"/>
    <w:semiHidden/>
    <w:unhideWhenUsed/>
    <w:rsid w:val="004B2F38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4B2F38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4B2F38"/>
    <w:rPr>
      <w:rFonts w:ascii="Calibri" w:hAnsi="Calibri"/>
      <w:lang w:val="de-DE" w:eastAsia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4B2F3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4B2F38"/>
    <w:rPr>
      <w:rFonts w:ascii="Calibri" w:hAnsi="Calibri"/>
      <w:b/>
      <w:bCs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13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user-experience-methods.com/05_evaluate/heuristic-evaluation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Vorlagen-Office\msgSystems\msg_Doku\Doku-ohne-Deckblatt.dotx" TargetMode="External"/></Relationships>
</file>

<file path=word/theme/theme1.xml><?xml version="1.0" encoding="utf-8"?>
<a:theme xmlns:a="http://schemas.openxmlformats.org/drawingml/2006/main" name="Office Theme">
  <a:themeElements>
    <a:clrScheme name="msg systems">
      <a:dk1>
        <a:srgbClr val="000000"/>
      </a:dk1>
      <a:lt1>
        <a:srgbClr val="FFFFFF"/>
      </a:lt1>
      <a:dk2>
        <a:srgbClr val="3F3F3F"/>
      </a:dk2>
      <a:lt2>
        <a:srgbClr val="CBCBCB"/>
      </a:lt2>
      <a:accent1>
        <a:srgbClr val="60A3BC"/>
      </a:accent1>
      <a:accent2>
        <a:srgbClr val="841439"/>
      </a:accent2>
      <a:accent3>
        <a:srgbClr val="1E4A35"/>
      </a:accent3>
      <a:accent4>
        <a:srgbClr val="8EA499"/>
      </a:accent4>
      <a:accent5>
        <a:srgbClr val="D08B01"/>
      </a:accent5>
      <a:accent6>
        <a:srgbClr val="E8B380"/>
      </a:accent6>
      <a:hlink>
        <a:srgbClr val="60A3BC"/>
      </a:hlink>
      <a:folHlink>
        <a:srgbClr val="60A3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sg_group_dokument" ma:contentTypeID="0x010100C7CE61CC9E288946BEFBDDE329B145E800E099B3B09A02E047B856306410CCD360" ma:contentTypeVersion="33" ma:contentTypeDescription="Ein neues Dokument erstellen." ma:contentTypeScope="" ma:versionID="1802f6f6bd39ed322181cebadc035169">
  <xsd:schema xmlns:xsd="http://www.w3.org/2001/XMLSchema" xmlns:xs="http://www.w3.org/2001/XMLSchema" xmlns:p="http://schemas.microsoft.com/office/2006/metadata/properties" xmlns:ns2="f719ecbf-a19d-4b01-ba1f-7ffa0d8a5235" xmlns:ns4="3c757777-1ef4-4ef1-8186-b47ba6172be4" targetNamespace="http://schemas.microsoft.com/office/2006/metadata/properties" ma:root="true" ma:fieldsID="e5aa37571a04c28a3dd4bcf43f61a63d" ns2:_="" ns4:_="">
    <xsd:import namespace="f719ecbf-a19d-4b01-ba1f-7ffa0d8a5235"/>
    <xsd:import namespace="3c757777-1ef4-4ef1-8186-b47ba6172be4"/>
    <xsd:element name="properties">
      <xsd:complexType>
        <xsd:sequence>
          <xsd:element name="documentManagement">
            <xsd:complexType>
              <xsd:all>
                <xsd:element ref="ns2:msg_Klassifizierung" minOccurs="0"/>
                <xsd:element ref="ns2:msg_Status" minOccurs="0"/>
                <xsd:element ref="ns2:msg_Version" minOccurs="0"/>
                <xsd:element ref="ns2:msg_Firma" minOccurs="0"/>
                <xsd:element ref="ns2:msg_Manager" minOccurs="0"/>
                <xsd:element ref="ns2:msg_Dokumententyp" minOccurs="0"/>
                <xsd:element ref="ns2:msg_Kommentar" minOccurs="0"/>
                <xsd:element ref="ns2:msg_gueltig_ab" minOccurs="0"/>
                <xsd:element ref="ns2:msg_gueltig_bis" minOccurs="0"/>
                <xsd:element ref="ns2:TaxCatchAll" minOccurs="0"/>
                <xsd:element ref="ns2:TaxCatchAllLabel" minOccurs="0"/>
                <xsd:element ref="ns4:Mappenstatus"/>
                <xsd:element ref="ns4:jec0c8c6f490443cb5bef598bc1f4264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9ecbf-a19d-4b01-ba1f-7ffa0d8a5235" elementFormDefault="qualified">
    <xsd:import namespace="http://schemas.microsoft.com/office/2006/documentManagement/types"/>
    <xsd:import namespace="http://schemas.microsoft.com/office/infopath/2007/PartnerControls"/>
    <xsd:element name="msg_Klassifizierung" ma:index="2" nillable="true" ma:displayName="msg_Klassifizierung" ma:default="internal" ma:format="Dropdown" ma:internalName="msg_Klassifizierung" ma:readOnly="false">
      <xsd:simpleType>
        <xsd:union memberTypes="dms:Text">
          <xsd:simpleType>
            <xsd:restriction base="dms:Choice">
              <xsd:enumeration value="public"/>
              <xsd:enumeration value="internal"/>
              <xsd:enumeration value="confidential"/>
              <xsd:enumeration value="strictly confidential"/>
            </xsd:restriction>
          </xsd:simpleType>
        </xsd:union>
      </xsd:simpleType>
    </xsd:element>
    <xsd:element name="msg_Status" ma:index="3" nillable="true" ma:displayName="msg_Status" ma:default="draft" ma:format="Dropdown" ma:internalName="msg_Status" ma:readOnly="false">
      <xsd:simpleType>
        <xsd:union memberTypes="dms:Text">
          <xsd:simpleType>
            <xsd:restriction base="dms:Choice">
              <xsd:enumeration value="draft"/>
              <xsd:enumeration value="final"/>
              <xsd:enumeration value="review"/>
            </xsd:restriction>
          </xsd:simpleType>
        </xsd:union>
      </xsd:simpleType>
    </xsd:element>
    <xsd:element name="msg_Version" ma:index="5" nillable="true" ma:displayName="msg_Version" ma:internalName="msg_Version" ma:readOnly="false">
      <xsd:simpleType>
        <xsd:restriction base="dms:Text">
          <xsd:maxLength value="255"/>
        </xsd:restriction>
      </xsd:simpleType>
    </xsd:element>
    <xsd:element name="msg_Firma" ma:index="6" nillable="true" ma:displayName="msg_Firma" ma:internalName="msg_Firma" ma:readOnly="false">
      <xsd:simpleType>
        <xsd:restriction base="dms:Text">
          <xsd:maxLength value="255"/>
        </xsd:restriction>
      </xsd:simpleType>
    </xsd:element>
    <xsd:element name="msg_Manager" ma:index="7" nillable="true" ma:displayName="msg_Manager" ma:internalName="msg_Manager" ma:readOnly="false">
      <xsd:simpleType>
        <xsd:restriction base="dms:Text">
          <xsd:maxLength value="255"/>
        </xsd:restriction>
      </xsd:simpleType>
    </xsd:element>
    <xsd:element name="msg_Dokumententyp" ma:index="8" nillable="true" ma:displayName="msg_Dokumententyp" ma:default="Schriftwechsel (allgemein)" ma:format="Dropdown" ma:internalName="msg_Dokumententyp" ma:readOnly="false">
      <xsd:simpleType>
        <xsd:restriction base="dms:Choice">
          <xsd:enumeration value="Angebote"/>
          <xsd:enumeration value="Ausgangsrechnungen"/>
          <xsd:enumeration value="Bestell- und Auftragsunterlagen"/>
          <xsd:enumeration value="Eingangsrechnungen"/>
          <xsd:enumeration value="Rechnungen"/>
          <xsd:enumeration value="Reisekostenabrechnungen"/>
          <xsd:enumeration value="Schriftwechsel (allgemein)"/>
          <xsd:enumeration value="Telefonkostennachweise (soweit Buchungsbelege)"/>
          <xsd:enumeration value="Überstundenlisten"/>
          <xsd:enumeration value="Verträge (soweit nicht Buchungsgrundlage)"/>
          <xsd:enumeration value="Projektunterlagen"/>
        </xsd:restriction>
      </xsd:simpleType>
    </xsd:element>
    <xsd:element name="msg_Kommentar" ma:index="9" nillable="true" ma:displayName="msg_Kommentar" ma:internalName="msg_Kommentar" ma:readOnly="false">
      <xsd:simpleType>
        <xsd:restriction base="dms:Note"/>
      </xsd:simpleType>
    </xsd:element>
    <xsd:element name="msg_gueltig_ab" ma:index="10" nillable="true" ma:displayName="msg_gueltig_ab" ma:format="DateOnly" ma:internalName="msg_gueltig_ab" ma:readOnly="false">
      <xsd:simpleType>
        <xsd:restriction base="dms:DateTime"/>
      </xsd:simpleType>
    </xsd:element>
    <xsd:element name="msg_gueltig_bis" ma:index="11" nillable="true" ma:displayName="msg_gueltig_bis" ma:format="DateOnly" ma:internalName="msg_gueltig_bis" ma:readOnly="false">
      <xsd:simpleType>
        <xsd:restriction base="dms:DateTime"/>
      </xsd:simpleType>
    </xsd:element>
    <xsd:element name="TaxCatchAll" ma:index="18" nillable="true" ma:displayName="Taxonomy Catch All Column" ma:hidden="true" ma:list="{c9e4e77b-c84a-4b10-a896-f56a931cdefc}" ma:internalName="TaxCatchAll" ma:showField="CatchAllData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c9e4e77b-c84a-4b10-a896-f56a931cdefc}" ma:internalName="TaxCatchAllLabel" ma:readOnly="true" ma:showField="CatchAllDataLabel" ma:web="3c757777-1ef4-4ef1-8186-b47ba6172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57777-1ef4-4ef1-8186-b47ba6172be4" elementFormDefault="qualified">
    <xsd:import namespace="http://schemas.microsoft.com/office/2006/documentManagement/types"/>
    <xsd:import namespace="http://schemas.microsoft.com/office/infopath/2007/PartnerControls"/>
    <xsd:element name="Mappenstatus" ma:index="21" ma:displayName="Mappenstatus" ma:default="OPEN" ma:description="Spiegelt den Status einer Dokumentenmappe wieder." ma:format="Dropdown" ma:internalName="Mappenstatus" ma:readOnly="false">
      <xsd:simpleType>
        <xsd:restriction base="dms:Choice">
          <xsd:enumeration value="OPEN"/>
          <xsd:enumeration value="CLOSED"/>
          <xsd:enumeration value="ARCHIVED"/>
          <xsd:enumeration value="DISCARDED"/>
        </xsd:restriction>
      </xsd:simpleType>
    </xsd:element>
    <xsd:element name="jec0c8c6f490443cb5bef598bc1f4264" ma:index="22" nillable="true" ma:taxonomy="true" ma:internalName="jec0c8c6f490443cb5bef598bc1f4264" ma:taxonomyFieldName="Bezug" ma:displayName="Bezug" ma:readOnly="false" ma:fieldId="{3ec0c8c6-f490-443c-b5be-f598bc1f4264}" ma:taxonomyMulti="true" ma:sspId="a53a62bb-fe8c-40a9-b721-69dc556ec299" ma:termSetId="bc19e16c-5bf5-4037-9da8-c9c82bbbc802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_dlc_DocId" ma:index="23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24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Beständige ID" ma:description="ID beim Hinzufügen beibehalten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4" ma:displayName="Autor"/>
        <xsd:element ref="dcterms:created" minOccurs="0" maxOccurs="1"/>
        <xsd:element ref="dc:identifier" minOccurs="0" maxOccurs="1"/>
        <xsd:element name="contentType" minOccurs="0" maxOccurs="1" type="xsd:string" ma:index="13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a53a62bb-fe8c-40a9-b721-69dc556ec299" ContentTypeId="0x010100C7CE61CC9E288946BEFBDDE329B145E8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sg_Klassifizierung xmlns="f719ecbf-a19d-4b01-ba1f-7ffa0d8a5235">internal</msg_Klassifizierung>
    <msg_Status xmlns="f719ecbf-a19d-4b01-ba1f-7ffa0d8a5235">draft</msg_Status>
    <msg_Firma xmlns="f719ecbf-a19d-4b01-ba1f-7ffa0d8a5235">msg systems ag</msg_Firma>
    <msg_Version xmlns="f719ecbf-a19d-4b01-ba1f-7ffa0d8a5235">0.1</msg_Version>
    <msg_gueltig_bis xmlns="f719ecbf-a19d-4b01-ba1f-7ffa0d8a5235">2026-12-31T12:00:00+00:00</msg_gueltig_bis>
    <msg_gueltig_ab xmlns="f719ecbf-a19d-4b01-ba1f-7ffa0d8a5235">2020-10-19T12:00:00+00:00</msg_gueltig_ab>
    <msg_Kommentar xmlns="f719ecbf-a19d-4b01-ba1f-7ffa0d8a5235">Neues Dokument erstellt.</msg_Kommentar>
    <msg_Manager xmlns="f719ecbf-a19d-4b01-ba1f-7ffa0d8a5235">[Dokumentverantwortlicher]</msg_Manager>
    <msg_Dokumententyp xmlns="f719ecbf-a19d-4b01-ba1f-7ffa0d8a5235">Schriftwechsel (allgemein)</msg_Dokumententyp>
    <jec0c8c6f490443cb5bef598bc1f4264 xmlns="3c757777-1ef4-4ef1-8186-b47ba6172be4">
      <Terms xmlns="http://schemas.microsoft.com/office/infopath/2007/PartnerControls"/>
    </jec0c8c6f490443cb5bef598bc1f4264>
    <Mappenstatus xmlns="3c757777-1ef4-4ef1-8186-b47ba6172be4">OPEN</Mappenstatus>
    <_dlc_DocIdPersistId xmlns="3c757777-1ef4-4ef1-8186-b47ba6172be4" xsi:nil="true"/>
    <_dlc_DocId xmlns="3c757777-1ef4-4ef1-8186-b47ba6172be4">XTDOC-210768851-138039</_dlc_DocId>
    <_dlc_DocIdUrl xmlns="3c757777-1ef4-4ef1-8186-b47ba6172be4">
      <Url>https://msggroup.sharepoint.com/sites/msg-research/_layouts/15/DocIdRedir.aspx?ID=XTDOC-210768851-138039</Url>
      <Description>XTDOC-210768851-138039</Description>
    </_dlc_DocIdUrl>
    <TaxCatchAllLabel xmlns="f719ecbf-a19d-4b01-ba1f-7ffa0d8a5235" xsi:nil="true"/>
    <TaxCatchAll xmlns="f719ecbf-a19d-4b01-ba1f-7ffa0d8a5235" xsi:nil="true"/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78C5C99-AAEB-4406-89A6-59488F2ECB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B45CB1-D578-43F5-A808-A93AAF9E96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36BA6-93FD-4B74-B6B9-87E57F6FBB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9ecbf-a19d-4b01-ba1f-7ffa0d8a5235"/>
    <ds:schemaRef ds:uri="3c757777-1ef4-4ef1-8186-b47ba6172b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994D7E-09DD-4AB2-89E2-404F4C0C03C4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3B2C871E-E8FC-4F05-B006-6A0B03DF2605}">
  <ds:schemaRefs>
    <ds:schemaRef ds:uri="http://purl.org/dc/terms/"/>
    <ds:schemaRef ds:uri="f719ecbf-a19d-4b01-ba1f-7ffa0d8a5235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3c757777-1ef4-4ef1-8186-b47ba6172be4"/>
    <ds:schemaRef ds:uri="http://www.w3.org/XML/1998/namespace"/>
    <ds:schemaRef ds:uri="http://purl.org/dc/dcmitype/"/>
  </ds:schemaRefs>
</ds:datastoreItem>
</file>

<file path=customXml/itemProps6.xml><?xml version="1.0" encoding="utf-8"?>
<ds:datastoreItem xmlns:ds="http://schemas.openxmlformats.org/officeDocument/2006/customXml" ds:itemID="{D38D8806-52A3-4A4B-9FDA-4985ED83487F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b563a01-caf2-48ed-8708-7300e4e42e72}" enabled="1" method="Privileged" siteId="{763b2760-45c5-46d3-883e-29705bba49b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Doku-ohne-Deckblatt.dotx</Template>
  <TotalTime>0</TotalTime>
  <Pages>4</Pages>
  <Words>353</Words>
  <Characters>2651</Characters>
  <Application>Microsoft Office Word</Application>
  <DocSecurity>0</DocSecurity>
  <Lines>22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Heuristische Evaluation Template</vt:lpstr>
    </vt:vector>
  </TitlesOfParts>
  <Manager>[Dokumentverantwortlicher]</Manager>
  <Company>msg systems ag</Company>
  <LinksUpToDate>false</LinksUpToDate>
  <CharactersWithSpaces>2999</CharactersWithSpaces>
  <SharedDoc>false</SharedDoc>
  <HyperlinkBase/>
  <HLinks>
    <vt:vector size="18" baseType="variant">
      <vt:variant>
        <vt:i4>7209072</vt:i4>
      </vt:variant>
      <vt:variant>
        <vt:i4>25984</vt:i4>
      </vt:variant>
      <vt:variant>
        <vt:i4>1026</vt:i4>
      </vt:variant>
      <vt:variant>
        <vt:i4>1</vt:i4>
      </vt:variant>
      <vt:variant>
        <vt:lpwstr>logo_msg_final</vt:lpwstr>
      </vt:variant>
      <vt:variant>
        <vt:lpwstr/>
      </vt:variant>
      <vt:variant>
        <vt:i4>7209072</vt:i4>
      </vt:variant>
      <vt:variant>
        <vt:i4>25987</vt:i4>
      </vt:variant>
      <vt:variant>
        <vt:i4>1027</vt:i4>
      </vt:variant>
      <vt:variant>
        <vt:i4>1</vt:i4>
      </vt:variant>
      <vt:variant>
        <vt:lpwstr>logo_msg_final</vt:lpwstr>
      </vt:variant>
      <vt:variant>
        <vt:lpwstr/>
      </vt:variant>
      <vt:variant>
        <vt:i4>3932209</vt:i4>
      </vt:variant>
      <vt:variant>
        <vt:i4>-1</vt:i4>
      </vt:variant>
      <vt:variant>
        <vt:i4>2073</vt:i4>
      </vt:variant>
      <vt:variant>
        <vt:i4>1</vt:i4>
      </vt:variant>
      <vt:variant>
        <vt:lpwstr>2013-03-26_Deckblatt_final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Heuristische Evaluation Template</dc:title>
  <dc:creator>Andrea Nutsi</dc:creator>
  <cp:lastModifiedBy>Andrea Nutsi</cp:lastModifiedBy>
  <cp:revision>10</cp:revision>
  <cp:lastPrinted>2022-12-07T09:46:00Z</cp:lastPrinted>
  <dcterms:created xsi:type="dcterms:W3CDTF">2021-09-07T06:16:00Z</dcterms:created>
  <dcterms:modified xsi:type="dcterms:W3CDTF">2022-12-07T09:46:00Z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g_AssistantVisibility">
    <vt:bool>true</vt:bool>
  </property>
  <property fmtid="{D5CDD505-2E9C-101B-9397-08002B2CF9AE}" pid="3" name="msg_DueDateChanged">
    <vt:filetime>2020-10-19T08:37:54Z</vt:filetime>
  </property>
  <property fmtid="{D5CDD505-2E9C-101B-9397-08002B2CF9AE}" pid="4" name="Bezug">
    <vt:lpwstr/>
  </property>
  <property fmtid="{D5CDD505-2E9C-101B-9397-08002B2CF9AE}" pid="5" name="ContentTypeId">
    <vt:lpwstr>0x010100C7CE61CC9E288946BEFBDDE329B145E800E099B3B09A02E047B856306410CCD360</vt:lpwstr>
  </property>
  <property fmtid="{D5CDD505-2E9C-101B-9397-08002B2CF9AE}" pid="6" name="_dlc_DocIdItemGuid">
    <vt:lpwstr>6b318931-ab72-4bd8-bc6a-051cdefa0923</vt:lpwstr>
  </property>
  <property fmtid="{D5CDD505-2E9C-101B-9397-08002B2CF9AE}" pid="7" name="MediaServiceImageTags">
    <vt:lpwstr/>
  </property>
  <property fmtid="{D5CDD505-2E9C-101B-9397-08002B2CF9AE}" pid="8" name="lcf76f155ced4ddcb4097134ff3c332f">
    <vt:lpwstr/>
  </property>
  <property fmtid="{D5CDD505-2E9C-101B-9397-08002B2CF9AE}" pid="9" name="msg_status0">
    <vt:lpwstr/>
  </property>
  <property fmtid="{D5CDD505-2E9C-101B-9397-08002B2CF9AE}" pid="10" name="msg_firma0">
    <vt:lpwstr/>
  </property>
  <property fmtid="{D5CDD505-2E9C-101B-9397-08002B2CF9AE}" pid="11" name="h3f1b06ce09f48098d4991f35ddb7359">
    <vt:lpwstr/>
  </property>
  <property fmtid="{D5CDD505-2E9C-101B-9397-08002B2CF9AE}" pid="12" name="f16d888152304445aa5b35ba4716d4a8">
    <vt:lpwstr/>
  </property>
</Properties>
</file>