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6543" w14:textId="77385185" w:rsidR="00C1208C" w:rsidRDefault="00A52915" w:rsidP="00527C95">
      <w:pPr>
        <w:pStyle w:val="berschrift1"/>
        <w:spacing w:before="0"/>
        <w:ind w:left="737" w:hanging="737"/>
      </w:pPr>
      <w:r w:rsidRPr="00A52915">
        <w:t>First Impression</w:t>
      </w:r>
    </w:p>
    <w:p w14:paraId="5EB3B09F" w14:textId="46A9DA6E" w:rsidR="00A838C0" w:rsidRDefault="008C6AFA" w:rsidP="00EE61AB">
      <w:p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8D2906" wp14:editId="4C6160FE">
                <wp:simplePos x="0" y="0"/>
                <wp:positionH relativeFrom="column">
                  <wp:posOffset>0</wp:posOffset>
                </wp:positionH>
                <wp:positionV relativeFrom="paragraph">
                  <wp:posOffset>109454</wp:posOffset>
                </wp:positionV>
                <wp:extent cx="6043930" cy="2519045"/>
                <wp:effectExtent l="0" t="0" r="10160" b="8255"/>
                <wp:wrapNone/>
                <wp:docPr id="44" name="Textfel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1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68824DFE" w14:textId="06C04D02" w:rsidR="009D7E82" w:rsidRPr="00A52915" w:rsidRDefault="00EE61AB" w:rsidP="00EE61AB">
                            <w:pPr>
                              <w:rPr>
                                <w:lang w:val="en-US"/>
                              </w:rPr>
                            </w:pPr>
                            <w:r w:rsidRPr="00C62947">
                              <w:rPr>
                                <w:lang w:val="en-US"/>
                              </w:rPr>
                              <w:t xml:space="preserve">1.   </w:t>
                            </w:r>
                            <w:r w:rsidR="00A52915" w:rsidRPr="00A52915">
                              <w:rPr>
                                <w:lang w:val="en-US"/>
                              </w:rPr>
                              <w:t>What does the test person notice first? What does the test person do first?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D2906" id="_x0000_t202" coordsize="21600,21600" o:spt="202" path="m,l,21600r21600,l21600,xe">
                <v:stroke joinstyle="miter"/>
                <v:path gradientshapeok="t" o:connecttype="rect"/>
              </v:shapetype>
              <v:shape id="Textfeld 44" o:spid="_x0000_s1026" type="#_x0000_t202" style="position:absolute;margin-left:0;margin-top:8.6pt;width:475.9pt;height:198.35pt;z-index:251658241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" fillcolor="white [3201]" strokecolor="#3f3f3f [3215]" strokeweight=".5pt">
                <v:textbox inset="4mm,0,,1.3mm">
                  <w:txbxContent>
                    <w:p w14:paraId="68824DFE" w14:textId="06C04D02" w:rsidR="009D7E82" w:rsidRPr="00A52915" w:rsidRDefault="00EE61AB" w:rsidP="00EE61AB">
                      <w:pPr>
                        <w:rPr>
                          <w:lang w:val="en-US"/>
                        </w:rPr>
                      </w:pPr>
                      <w:r w:rsidRPr="00C62947">
                        <w:rPr>
                          <w:lang w:val="en-US"/>
                        </w:rPr>
                        <w:t xml:space="preserve">1.   </w:t>
                      </w:r>
                      <w:r w:rsidR="00A52915" w:rsidRPr="00A52915">
                        <w:rPr>
                          <w:lang w:val="en-US"/>
                        </w:rPr>
                        <w:t>What does the test person notice first? What does the test person do first?</w:t>
                      </w:r>
                    </w:p>
                  </w:txbxContent>
                </v:textbox>
              </v:shape>
            </w:pict>
          </mc:Fallback>
        </mc:AlternateContent>
      </w:r>
      <w:r w:rsidR="004F24E2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7D27791" wp14:editId="544171DB">
                <wp:simplePos x="0" y="0"/>
                <wp:positionH relativeFrom="column">
                  <wp:posOffset>0</wp:posOffset>
                </wp:positionH>
                <wp:positionV relativeFrom="paragraph">
                  <wp:posOffset>5370033</wp:posOffset>
                </wp:positionV>
                <wp:extent cx="6044400" cy="2520000"/>
                <wp:effectExtent l="0" t="0" r="10160" b="7620"/>
                <wp:wrapNone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F9EF2F4" w14:textId="35C70EB6" w:rsidR="007D394B" w:rsidRPr="00A52915" w:rsidRDefault="00EE61AB" w:rsidP="00EE61AB">
                            <w:pPr>
                              <w:rPr>
                                <w:lang w:val="en-US"/>
                              </w:rPr>
                            </w:pPr>
                            <w:r w:rsidRPr="00A52915">
                              <w:rPr>
                                <w:lang w:val="en-US"/>
                              </w:rPr>
                              <w:t xml:space="preserve">3.   </w:t>
                            </w:r>
                            <w:r w:rsidR="00A52915" w:rsidRPr="00A52915">
                              <w:rPr>
                                <w:lang w:val="en-US"/>
                              </w:rPr>
                              <w:t>What stands out negatively? Where are problems at the beginning of the interaction?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27791" id="Textfeld 15" o:spid="_x0000_s1027" type="#_x0000_t202" style="position:absolute;margin-left:0;margin-top:422.85pt;width:475.95pt;height:198.45pt;z-index:251658248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" fillcolor="white [3201]" strokecolor="#3f3f3f [3215]" strokeweight=".5pt">
                <v:textbox inset="4mm,0,,1.3mm">
                  <w:txbxContent>
                    <w:p w14:paraId="0F9EF2F4" w14:textId="35C70EB6" w:rsidR="007D394B" w:rsidRPr="00A52915" w:rsidRDefault="00EE61AB" w:rsidP="00EE61AB">
                      <w:pPr>
                        <w:rPr>
                          <w:lang w:val="en-US"/>
                        </w:rPr>
                      </w:pPr>
                      <w:r w:rsidRPr="00A52915">
                        <w:rPr>
                          <w:lang w:val="en-US"/>
                        </w:rPr>
                        <w:t xml:space="preserve">3.   </w:t>
                      </w:r>
                      <w:r w:rsidR="00A52915" w:rsidRPr="00A52915">
                        <w:rPr>
                          <w:lang w:val="en-US"/>
                        </w:rPr>
                        <w:t>What stands out negatively? Where are problems at the beginning of the interaction?</w:t>
                      </w:r>
                    </w:p>
                  </w:txbxContent>
                </v:textbox>
              </v:shape>
            </w:pict>
          </mc:Fallback>
        </mc:AlternateContent>
      </w:r>
      <w:r w:rsidR="00A838C0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E790855" wp14:editId="007F1055">
                <wp:simplePos x="0" y="0"/>
                <wp:positionH relativeFrom="column">
                  <wp:posOffset>-3175</wp:posOffset>
                </wp:positionH>
                <wp:positionV relativeFrom="paragraph">
                  <wp:posOffset>10390505</wp:posOffset>
                </wp:positionV>
                <wp:extent cx="6043930" cy="2519680"/>
                <wp:effectExtent l="0" t="0" r="13970" b="762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1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2E8BB953" w14:textId="77777777" w:rsidR="00A838C0" w:rsidRPr="007D394B" w:rsidRDefault="00A838C0" w:rsidP="008C6AFA">
                            <w:pPr>
                              <w:pStyle w:val="Liste"/>
                              <w:numPr>
                                <w:ilvl w:val="0"/>
                                <w:numId w:val="26"/>
                              </w:numPr>
                            </w:pPr>
                            <w:r>
                              <w:t>Was fällt negativ auf? Wo gibt es Probleme zu Beginn der Interaktion?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90855" id="Textfeld 27" o:spid="_x0000_s1028" type="#_x0000_t202" style="position:absolute;margin-left:-.25pt;margin-top:818.15pt;width:475.9pt;height:198.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" fillcolor="white [3201]" strokecolor="#3f3f3f [3215]" strokeweight=".5pt">
                <v:textbox inset="4mm,0,,1.3mm">
                  <w:txbxContent>
                    <w:p w14:paraId="2E8BB953" w14:textId="77777777" w:rsidR="00A838C0" w:rsidRPr="007D394B" w:rsidRDefault="00A838C0" w:rsidP="008C6AFA">
                      <w:pPr>
                        <w:pStyle w:val="Liste"/>
                        <w:numPr>
                          <w:ilvl w:val="0"/>
                          <w:numId w:val="26"/>
                        </w:numPr>
                      </w:pPr>
                      <w:r>
                        <w:t>Was fällt negativ auf? Wo gibt es Probleme zu Beginn der Interaktion?</w:t>
                      </w:r>
                    </w:p>
                  </w:txbxContent>
                </v:textbox>
              </v:shape>
            </w:pict>
          </mc:Fallback>
        </mc:AlternateContent>
      </w:r>
      <w:r w:rsidR="007D394B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BDFE334" wp14:editId="50989B08">
                <wp:simplePos x="0" y="0"/>
                <wp:positionH relativeFrom="column">
                  <wp:align>center</wp:align>
                </wp:positionH>
                <wp:positionV relativeFrom="paragraph">
                  <wp:posOffset>2731982</wp:posOffset>
                </wp:positionV>
                <wp:extent cx="6043930" cy="2519045"/>
                <wp:effectExtent l="0" t="0" r="10160" b="8255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1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DCD7CBE" w14:textId="4EC13F91" w:rsidR="007D394B" w:rsidRPr="00EE61AB" w:rsidRDefault="00EE61AB" w:rsidP="00EE61AB">
                            <w:r>
                              <w:t xml:space="preserve">2.   </w:t>
                            </w:r>
                            <w:proofErr w:type="spellStart"/>
                            <w:r w:rsidR="00A52915" w:rsidRPr="00A52915">
                              <w:t>What</w:t>
                            </w:r>
                            <w:proofErr w:type="spellEnd"/>
                            <w:r w:rsidR="00A52915" w:rsidRPr="00A52915">
                              <w:t xml:space="preserve"> stands out </w:t>
                            </w:r>
                            <w:proofErr w:type="spellStart"/>
                            <w:r w:rsidR="00A52915" w:rsidRPr="00A52915">
                              <w:t>positively</w:t>
                            </w:r>
                            <w:proofErr w:type="spellEnd"/>
                            <w:r w:rsidR="00A52915" w:rsidRPr="00A52915"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FE334" id="Textfeld 21" o:spid="_x0000_s1029" type="#_x0000_t202" style="position:absolute;margin-left:0;margin-top:215.1pt;width:475.9pt;height:198.35pt;z-index:251658249;visibility:visible;mso-wrap-style:square;mso-width-percent:100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" fillcolor="white [3201]" strokecolor="#3f3f3f [3215]" strokeweight=".5pt">
                <v:textbox inset="4mm,0,,1.3mm">
                  <w:txbxContent>
                    <w:p w14:paraId="5DCD7CBE" w14:textId="4EC13F91" w:rsidR="007D394B" w:rsidRPr="00EE61AB" w:rsidRDefault="00EE61AB" w:rsidP="00EE61AB">
                      <w:r>
                        <w:t xml:space="preserve">2.   </w:t>
                      </w:r>
                      <w:proofErr w:type="spellStart"/>
                      <w:r w:rsidR="00A52915" w:rsidRPr="00A52915">
                        <w:t>What</w:t>
                      </w:r>
                      <w:proofErr w:type="spellEnd"/>
                      <w:r w:rsidR="00A52915" w:rsidRPr="00A52915">
                        <w:t xml:space="preserve"> stands out </w:t>
                      </w:r>
                      <w:proofErr w:type="spellStart"/>
                      <w:r w:rsidR="00A52915" w:rsidRPr="00A52915">
                        <w:t>positively</w:t>
                      </w:r>
                      <w:proofErr w:type="spellEnd"/>
                      <w:r w:rsidR="00A52915" w:rsidRPr="00A52915"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C1208C">
        <w:br w:type="page"/>
      </w:r>
    </w:p>
    <w:p w14:paraId="0BC0F901" w14:textId="72A2AE7B" w:rsidR="00C1208C" w:rsidRDefault="00A52915" w:rsidP="00200985">
      <w:pPr>
        <w:pStyle w:val="berschrift1"/>
      </w:pPr>
      <w:r w:rsidRPr="00A52915">
        <w:lastRenderedPageBreak/>
        <w:t>Working on Tasks</w:t>
      </w:r>
      <w:r w:rsidR="00E47E1D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656155" wp14:editId="333D3BAB">
                <wp:simplePos x="0" y="0"/>
                <wp:positionH relativeFrom="column">
                  <wp:posOffset>0</wp:posOffset>
                </wp:positionH>
                <wp:positionV relativeFrom="paragraph">
                  <wp:posOffset>5752908</wp:posOffset>
                </wp:positionV>
                <wp:extent cx="6043930" cy="2520000"/>
                <wp:effectExtent l="0" t="0" r="10160" b="7620"/>
                <wp:wrapNone/>
                <wp:docPr id="52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F59AE1F" w14:textId="58A45394" w:rsidR="009D7E82" w:rsidRPr="00EE61AB" w:rsidRDefault="00EE61AB" w:rsidP="00EE61AB">
                            <w:r>
                              <w:t xml:space="preserve">6.   </w:t>
                            </w:r>
                            <w:proofErr w:type="spellStart"/>
                            <w:r w:rsidR="00A52915" w:rsidRPr="00A52915">
                              <w:t>Observations</w:t>
                            </w:r>
                            <w:proofErr w:type="spellEnd"/>
                            <w:r w:rsidR="00A52915" w:rsidRPr="00A52915">
                              <w:t xml:space="preserve"> </w:t>
                            </w:r>
                            <w:proofErr w:type="spellStart"/>
                            <w:r w:rsidR="00A52915" w:rsidRPr="00A52915">
                              <w:t>for</w:t>
                            </w:r>
                            <w:proofErr w:type="spellEnd"/>
                            <w:r w:rsidR="00A52915" w:rsidRPr="00A52915">
                              <w:t xml:space="preserve"> </w:t>
                            </w:r>
                            <w:proofErr w:type="spellStart"/>
                            <w:r w:rsidR="00A52915">
                              <w:t>t</w:t>
                            </w:r>
                            <w:r w:rsidR="00A52915" w:rsidRPr="00A52915">
                              <w:t>ask</w:t>
                            </w:r>
                            <w:proofErr w:type="spellEnd"/>
                            <w:r w:rsidR="00A52915" w:rsidRPr="00A52915"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6155" id="Textfeld 52" o:spid="_x0000_s1030" type="#_x0000_t202" style="position:absolute;left:0;text-align:left;margin-left:0;margin-top:453pt;width:475.9pt;height:198.45pt;z-index:251658240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" fillcolor="white [3201]" strokecolor="#3f3f3f [3215]" strokeweight=".5pt">
                <v:textbox inset="4mm,0,,1.3mm">
                  <w:txbxContent>
                    <w:p w14:paraId="0F59AE1F" w14:textId="58A45394" w:rsidR="009D7E82" w:rsidRPr="00EE61AB" w:rsidRDefault="00EE61AB" w:rsidP="00EE61AB">
                      <w:r>
                        <w:t xml:space="preserve">6.   </w:t>
                      </w:r>
                      <w:proofErr w:type="spellStart"/>
                      <w:r w:rsidR="00A52915" w:rsidRPr="00A52915">
                        <w:t>Observations</w:t>
                      </w:r>
                      <w:proofErr w:type="spellEnd"/>
                      <w:r w:rsidR="00A52915" w:rsidRPr="00A52915">
                        <w:t xml:space="preserve"> </w:t>
                      </w:r>
                      <w:proofErr w:type="spellStart"/>
                      <w:r w:rsidR="00A52915" w:rsidRPr="00A52915">
                        <w:t>for</w:t>
                      </w:r>
                      <w:proofErr w:type="spellEnd"/>
                      <w:r w:rsidR="00A52915" w:rsidRPr="00A52915">
                        <w:t xml:space="preserve"> </w:t>
                      </w:r>
                      <w:proofErr w:type="spellStart"/>
                      <w:r w:rsidR="00A52915">
                        <w:t>t</w:t>
                      </w:r>
                      <w:r w:rsidR="00A52915" w:rsidRPr="00A52915">
                        <w:t>ask</w:t>
                      </w:r>
                      <w:proofErr w:type="spellEnd"/>
                      <w:r w:rsidR="00A52915" w:rsidRPr="00A52915"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 w:rsidR="005E228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880104E" wp14:editId="44BB8053">
                <wp:simplePos x="0" y="0"/>
                <wp:positionH relativeFrom="page">
                  <wp:posOffset>753745</wp:posOffset>
                </wp:positionH>
                <wp:positionV relativeFrom="paragraph">
                  <wp:posOffset>496806</wp:posOffset>
                </wp:positionV>
                <wp:extent cx="6037200" cy="2520000"/>
                <wp:effectExtent l="0" t="0" r="8255" b="7620"/>
                <wp:wrapNone/>
                <wp:docPr id="56" name="Textfel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70B03" w14:textId="05BF2E99" w:rsidR="005E228F" w:rsidRPr="00A52915" w:rsidRDefault="00EE61AB" w:rsidP="00EE61AB">
                            <w:pPr>
                              <w:ind w:left="340" w:hanging="340"/>
                              <w:rPr>
                                <w:lang w:val="en-US"/>
                              </w:rPr>
                            </w:pPr>
                            <w:r w:rsidRPr="00C62947">
                              <w:rPr>
                                <w:lang w:val="en-US"/>
                              </w:rPr>
                              <w:t xml:space="preserve">4.   </w:t>
                            </w:r>
                            <w:r w:rsidR="00A52915" w:rsidRPr="00A52915">
                              <w:rPr>
                                <w:lang w:val="en-US"/>
                              </w:rPr>
                              <w:t xml:space="preserve">Observations for </w:t>
                            </w:r>
                            <w:r w:rsidR="00C62947">
                              <w:rPr>
                                <w:lang w:val="en-US"/>
                              </w:rPr>
                              <w:t>t</w:t>
                            </w:r>
                            <w:r w:rsidR="00A52915" w:rsidRPr="00A52915">
                              <w:rPr>
                                <w:lang w:val="en-US"/>
                              </w:rPr>
                              <w:t>ask 1: which steps does the test person perform, what stands out, where are obstacles?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104E" id="Textfeld 56" o:spid="_x0000_s1031" type="#_x0000_t202" style="position:absolute;left:0;text-align:left;margin-left:59.35pt;margin-top:39.1pt;width:475.35pt;height:198.4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" fillcolor="white [3201]" strokeweight=".5pt">
                <v:textbox inset="4mm">
                  <w:txbxContent>
                    <w:p w14:paraId="6C470B03" w14:textId="05BF2E99" w:rsidR="005E228F" w:rsidRPr="00A52915" w:rsidRDefault="00EE61AB" w:rsidP="00EE61AB">
                      <w:pPr>
                        <w:ind w:left="340" w:hanging="340"/>
                        <w:rPr>
                          <w:lang w:val="en-US"/>
                        </w:rPr>
                      </w:pPr>
                      <w:r w:rsidRPr="00C62947">
                        <w:rPr>
                          <w:lang w:val="en-US"/>
                        </w:rPr>
                        <w:t xml:space="preserve">4.   </w:t>
                      </w:r>
                      <w:r w:rsidR="00A52915" w:rsidRPr="00A52915">
                        <w:rPr>
                          <w:lang w:val="en-US"/>
                        </w:rPr>
                        <w:t xml:space="preserve">Observations for </w:t>
                      </w:r>
                      <w:r w:rsidR="00C62947">
                        <w:rPr>
                          <w:lang w:val="en-US"/>
                        </w:rPr>
                        <w:t>t</w:t>
                      </w:r>
                      <w:r w:rsidR="00A52915" w:rsidRPr="00A52915">
                        <w:rPr>
                          <w:lang w:val="en-US"/>
                        </w:rPr>
                        <w:t>ask 1: which steps does the test person perform, what stands out, where are obstacles?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5D11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D1B2598" wp14:editId="6A712D15">
                <wp:simplePos x="0" y="0"/>
                <wp:positionH relativeFrom="column">
                  <wp:posOffset>-2752</wp:posOffset>
                </wp:positionH>
                <wp:positionV relativeFrom="paragraph">
                  <wp:posOffset>3125258</wp:posOffset>
                </wp:positionV>
                <wp:extent cx="6036734" cy="2520000"/>
                <wp:effectExtent l="0" t="0" r="8890" b="7620"/>
                <wp:wrapNone/>
                <wp:docPr id="46" name="Textfel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734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63BA39D3" w14:textId="0038E7DF" w:rsidR="009D7E82" w:rsidRPr="00EE61AB" w:rsidRDefault="00EE61AB" w:rsidP="00EE61AB">
                            <w:r>
                              <w:t xml:space="preserve">5.   </w:t>
                            </w:r>
                            <w:proofErr w:type="spellStart"/>
                            <w:r w:rsidR="00A52915" w:rsidRPr="00A52915">
                              <w:t>Observations</w:t>
                            </w:r>
                            <w:proofErr w:type="spellEnd"/>
                            <w:r w:rsidR="00A52915" w:rsidRPr="00A52915">
                              <w:t xml:space="preserve"> </w:t>
                            </w:r>
                            <w:proofErr w:type="spellStart"/>
                            <w:r w:rsidR="00A52915" w:rsidRPr="00A52915">
                              <w:t>for</w:t>
                            </w:r>
                            <w:proofErr w:type="spellEnd"/>
                            <w:r w:rsidR="00A52915" w:rsidRPr="00A52915">
                              <w:t xml:space="preserve"> </w:t>
                            </w:r>
                            <w:proofErr w:type="spellStart"/>
                            <w:r w:rsidR="00A52915">
                              <w:t>t</w:t>
                            </w:r>
                            <w:r w:rsidR="00A52915" w:rsidRPr="00A52915">
                              <w:t>ask</w:t>
                            </w:r>
                            <w:proofErr w:type="spellEnd"/>
                            <w:r w:rsidR="00A52915" w:rsidRPr="00A52915">
                              <w:t xml:space="preserve"> </w:t>
                            </w:r>
                            <w:r w:rsidR="00A52915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2598" id="Textfeld 46" o:spid="_x0000_s1032" type="#_x0000_t202" style="position:absolute;left:0;text-align:left;margin-left:-.2pt;margin-top:246.1pt;width:475.35pt;height:198.4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" fillcolor="white [3201]" strokecolor="#3f3f3f [3215]" strokeweight=".5pt">
                <v:textbox inset="4mm,0,,1.3mm">
                  <w:txbxContent>
                    <w:p w14:paraId="63BA39D3" w14:textId="0038E7DF" w:rsidR="009D7E82" w:rsidRPr="00EE61AB" w:rsidRDefault="00EE61AB" w:rsidP="00EE61AB">
                      <w:r>
                        <w:t xml:space="preserve">5.   </w:t>
                      </w:r>
                      <w:proofErr w:type="spellStart"/>
                      <w:r w:rsidR="00A52915" w:rsidRPr="00A52915">
                        <w:t>Observations</w:t>
                      </w:r>
                      <w:proofErr w:type="spellEnd"/>
                      <w:r w:rsidR="00A52915" w:rsidRPr="00A52915">
                        <w:t xml:space="preserve"> </w:t>
                      </w:r>
                      <w:proofErr w:type="spellStart"/>
                      <w:r w:rsidR="00A52915" w:rsidRPr="00A52915">
                        <w:t>for</w:t>
                      </w:r>
                      <w:proofErr w:type="spellEnd"/>
                      <w:r w:rsidR="00A52915" w:rsidRPr="00A52915">
                        <w:t xml:space="preserve"> </w:t>
                      </w:r>
                      <w:proofErr w:type="spellStart"/>
                      <w:r w:rsidR="00A52915">
                        <w:t>t</w:t>
                      </w:r>
                      <w:r w:rsidR="00A52915" w:rsidRPr="00A52915">
                        <w:t>ask</w:t>
                      </w:r>
                      <w:proofErr w:type="spellEnd"/>
                      <w:r w:rsidR="00A52915" w:rsidRPr="00A52915">
                        <w:t xml:space="preserve"> </w:t>
                      </w:r>
                      <w:r w:rsidR="00A52915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E7E3B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CC35EEC" wp14:editId="12DB649C">
                <wp:simplePos x="0" y="0"/>
                <wp:positionH relativeFrom="column">
                  <wp:posOffset>4713605</wp:posOffset>
                </wp:positionH>
                <wp:positionV relativeFrom="paragraph">
                  <wp:posOffset>7900035</wp:posOffset>
                </wp:positionV>
                <wp:extent cx="1320800" cy="372110"/>
                <wp:effectExtent l="0" t="0" r="0" b="0"/>
                <wp:wrapNone/>
                <wp:docPr id="45" name="Textfel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EB707C" w14:textId="689B3AE8" w:rsidR="009D7E82" w:rsidRDefault="00A52915">
                            <w:r>
                              <w:t>Duration</w:t>
                            </w:r>
                            <w:r w:rsidR="009D7E82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35EEC" id="Textfeld 45" o:spid="_x0000_s1033" type="#_x0000_t202" style="position:absolute;left:0;text-align:left;margin-left:371.15pt;margin-top:622.05pt;width:104pt;height:29.3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" filled="f" stroked="f" strokeweight=".5pt">
                <v:textbox>
                  <w:txbxContent>
                    <w:p w14:paraId="6BEB707C" w14:textId="689B3AE8" w:rsidR="009D7E82" w:rsidRDefault="00A52915">
                      <w:r>
                        <w:t>Duration</w:t>
                      </w:r>
                      <w:r w:rsidR="009D7E82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D7E82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5478491" wp14:editId="29DCDD11">
                <wp:simplePos x="0" y="0"/>
                <wp:positionH relativeFrom="column">
                  <wp:posOffset>4715510</wp:posOffset>
                </wp:positionH>
                <wp:positionV relativeFrom="paragraph">
                  <wp:posOffset>5267325</wp:posOffset>
                </wp:positionV>
                <wp:extent cx="1320800" cy="372110"/>
                <wp:effectExtent l="0" t="0" r="0" b="0"/>
                <wp:wrapNone/>
                <wp:docPr id="47" name="Textfel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9520E" w14:textId="596CFFE4" w:rsidR="009D7E82" w:rsidRDefault="00A52915" w:rsidP="009D7E82">
                            <w:r>
                              <w:t>Duration</w:t>
                            </w:r>
                            <w:r w:rsidR="009D7E82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78491" id="Textfeld 47" o:spid="_x0000_s1034" type="#_x0000_t202" style="position:absolute;left:0;text-align:left;margin-left:371.3pt;margin-top:414.75pt;width:104pt;height:29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" filled="f" stroked="f" strokeweight=".5pt">
                <v:textbox>
                  <w:txbxContent>
                    <w:p w14:paraId="7A49520E" w14:textId="596CFFE4" w:rsidR="009D7E82" w:rsidRDefault="00A52915" w:rsidP="009D7E82">
                      <w:r>
                        <w:t>Duration</w:t>
                      </w:r>
                      <w:r w:rsidR="009D7E82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D7E82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B2A68CD" wp14:editId="32C676CB">
                <wp:simplePos x="0" y="0"/>
                <wp:positionH relativeFrom="column">
                  <wp:posOffset>4710641</wp:posOffset>
                </wp:positionH>
                <wp:positionV relativeFrom="paragraph">
                  <wp:posOffset>2633768</wp:posOffset>
                </wp:positionV>
                <wp:extent cx="1320800" cy="372110"/>
                <wp:effectExtent l="0" t="0" r="0" b="0"/>
                <wp:wrapNone/>
                <wp:docPr id="53" name="Textfel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997A7" w14:textId="3574AEB5" w:rsidR="009D7E82" w:rsidRPr="009D7E82" w:rsidRDefault="00A52915" w:rsidP="009D7E82">
                            <w:r>
                              <w:t>Duration</w:t>
                            </w:r>
                            <w:r w:rsidR="009D7E82" w:rsidRPr="009D7E82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A68CD" id="Textfeld 53" o:spid="_x0000_s1035" type="#_x0000_t202" style="position:absolute;left:0;text-align:left;margin-left:370.9pt;margin-top:207.4pt;width:104pt;height:29.3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" filled="f" stroked="f" strokeweight=".5pt">
                <v:textbox>
                  <w:txbxContent>
                    <w:p w14:paraId="7E7997A7" w14:textId="3574AEB5" w:rsidR="009D7E82" w:rsidRPr="009D7E82" w:rsidRDefault="00A52915" w:rsidP="009D7E82">
                      <w:r>
                        <w:t>Duration</w:t>
                      </w:r>
                      <w:r w:rsidR="009D7E82" w:rsidRPr="009D7E82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2535D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2D19A7A" wp14:editId="02C81A73">
                <wp:simplePos x="0" y="0"/>
                <wp:positionH relativeFrom="margin">
                  <wp:posOffset>-3810</wp:posOffset>
                </wp:positionH>
                <wp:positionV relativeFrom="paragraph">
                  <wp:posOffset>14817725</wp:posOffset>
                </wp:positionV>
                <wp:extent cx="6019800" cy="1593850"/>
                <wp:effectExtent l="0" t="0" r="19050" b="25400"/>
                <wp:wrapNone/>
                <wp:docPr id="13" name="Rechteck: abgerundete Eck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159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C6FB3" w14:textId="7AD8AAF8" w:rsidR="0082535D" w:rsidRDefault="0082535D" w:rsidP="0082535D">
                            <w:pPr>
                              <w:pStyle w:val="Verzeichnis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19A7A" id="Rechteck: abgerundete Ecken 13" o:spid="_x0000_s1036" style="position:absolute;left:0;text-align:left;margin-left:-.3pt;margin-top:1166.75pt;width:474pt;height:125.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" fillcolor="white [3201]" strokecolor="#841439 [3205]" strokeweight="1pt">
                <v:stroke joinstyle="miter"/>
                <v:textbox inset="4mm,0">
                  <w:txbxContent>
                    <w:p w14:paraId="11AC6FB3" w14:textId="7AD8AAF8" w:rsidR="0082535D" w:rsidRDefault="0082535D" w:rsidP="0082535D">
                      <w:pPr>
                        <w:pStyle w:val="Verzeichnis4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1AE9EF" w14:textId="77777777" w:rsidR="00A03737" w:rsidRDefault="00A03737">
      <w:pPr>
        <w:spacing w:before="0" w:after="0"/>
        <w:rPr>
          <w:rFonts w:cs="Arial"/>
          <w:b/>
          <w:bCs/>
          <w:kern w:val="32"/>
          <w:sz w:val="36"/>
          <w:szCs w:val="32"/>
        </w:rPr>
      </w:pPr>
      <w:r>
        <w:br w:type="page"/>
      </w:r>
    </w:p>
    <w:p w14:paraId="5BA51A10" w14:textId="2A82C2AD" w:rsidR="00A03737" w:rsidRPr="00A52915" w:rsidRDefault="00A52915" w:rsidP="00A03737">
      <w:pPr>
        <w:pStyle w:val="berschrift1"/>
        <w:rPr>
          <w:lang w:val="en-US"/>
        </w:rPr>
      </w:pPr>
      <w:r w:rsidRPr="00A52915">
        <w:rPr>
          <w:lang w:val="en-US"/>
        </w:rPr>
        <w:lastRenderedPageBreak/>
        <w:t>Working on Tasks – Individual Steps [optional]</w:t>
      </w:r>
    </w:p>
    <w:p w14:paraId="3C2D41AA" w14:textId="59898C48" w:rsidR="000002B8" w:rsidRPr="000002B8" w:rsidRDefault="00A52915" w:rsidP="000002B8">
      <w:r>
        <w:t>Task</w:t>
      </w:r>
      <w:r w:rsidR="000002B8">
        <w:t xml:space="preserve"> 1</w:t>
      </w:r>
    </w:p>
    <w:tbl>
      <w:tblPr>
        <w:tblStyle w:val="TabellemithellemGitternetz"/>
        <w:tblW w:w="5000" w:type="pct"/>
        <w:tblLook w:val="04A0" w:firstRow="1" w:lastRow="0" w:firstColumn="1" w:lastColumn="0" w:noHBand="0" w:noVBand="1"/>
      </w:tblPr>
      <w:tblGrid>
        <w:gridCol w:w="847"/>
        <w:gridCol w:w="3117"/>
        <w:gridCol w:w="5550"/>
      </w:tblGrid>
      <w:tr w:rsidR="008C7101" w:rsidRPr="002F7F6B" w14:paraId="638D0450" w14:textId="77777777" w:rsidTr="009B056F">
        <w:trPr>
          <w:trHeight w:val="499"/>
          <w:tblHeader/>
        </w:trPr>
        <w:tc>
          <w:tcPr>
            <w:tcW w:w="445" w:type="pct"/>
            <w:vAlign w:val="center"/>
          </w:tcPr>
          <w:p w14:paraId="244B336C" w14:textId="463B9E6F" w:rsidR="008C7101" w:rsidRPr="001E06C6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proofErr w:type="spellStart"/>
            <w:r>
              <w:rPr>
                <w:rFonts w:cs="Calibri"/>
                <w:b/>
                <w:bCs/>
                <w:szCs w:val="22"/>
              </w:rPr>
              <w:t>N</w:t>
            </w:r>
            <w:r w:rsidR="00A52915">
              <w:rPr>
                <w:rFonts w:cs="Calibri"/>
                <w:b/>
                <w:bCs/>
                <w:szCs w:val="22"/>
              </w:rPr>
              <w:t>o</w:t>
            </w:r>
            <w:proofErr w:type="spellEnd"/>
            <w:r>
              <w:rPr>
                <w:rFonts w:cs="Calibri"/>
                <w:b/>
                <w:bCs/>
                <w:szCs w:val="22"/>
              </w:rPr>
              <w:t>.</w:t>
            </w:r>
          </w:p>
        </w:tc>
        <w:tc>
          <w:tcPr>
            <w:tcW w:w="1638" w:type="pct"/>
            <w:vAlign w:val="center"/>
          </w:tcPr>
          <w:p w14:paraId="74007BD7" w14:textId="27F9DD65" w:rsidR="008C7101" w:rsidRPr="001E06C6" w:rsidRDefault="00A52915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>
              <w:rPr>
                <w:rFonts w:cs="Calibri"/>
                <w:b/>
                <w:bCs/>
                <w:szCs w:val="22"/>
              </w:rPr>
              <w:t xml:space="preserve">Test </w:t>
            </w:r>
            <w:proofErr w:type="spellStart"/>
            <w:r>
              <w:rPr>
                <w:rFonts w:cs="Calibri"/>
                <w:b/>
                <w:bCs/>
                <w:szCs w:val="22"/>
              </w:rPr>
              <w:t>step</w:t>
            </w:r>
            <w:proofErr w:type="spellEnd"/>
          </w:p>
        </w:tc>
        <w:tc>
          <w:tcPr>
            <w:tcW w:w="2917" w:type="pct"/>
            <w:vAlign w:val="center"/>
          </w:tcPr>
          <w:p w14:paraId="519BDD7E" w14:textId="5F6C578B" w:rsidR="008C7101" w:rsidRPr="001E06C6" w:rsidRDefault="00A52915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A52915">
              <w:rPr>
                <w:rFonts w:cs="Calibri"/>
                <w:b/>
                <w:bCs/>
                <w:szCs w:val="22"/>
              </w:rPr>
              <w:t>Observation</w:t>
            </w:r>
          </w:p>
        </w:tc>
      </w:tr>
      <w:tr w:rsidR="008C7101" w:rsidRPr="002F7F6B" w14:paraId="4D3B2820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33EB4D3A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1</w:t>
            </w:r>
          </w:p>
        </w:tc>
        <w:tc>
          <w:tcPr>
            <w:tcW w:w="1638" w:type="pct"/>
            <w:vAlign w:val="center"/>
          </w:tcPr>
          <w:p w14:paraId="64FE6D94" w14:textId="77777777" w:rsidR="008C7101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  <w:p w14:paraId="14D5E953" w14:textId="5A6767D4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  <w:tc>
          <w:tcPr>
            <w:tcW w:w="2917" w:type="pct"/>
            <w:vAlign w:val="center"/>
          </w:tcPr>
          <w:p w14:paraId="6D64C089" w14:textId="77777777" w:rsidR="008C7101" w:rsidRPr="008A4171" w:rsidRDefault="008C7101" w:rsidP="009B056F">
            <w:pPr>
              <w:tabs>
                <w:tab w:val="left" w:pos="1170"/>
              </w:tabs>
              <w:rPr>
                <w:rFonts w:cs="Calibri"/>
                <w:szCs w:val="22"/>
              </w:rPr>
            </w:pPr>
          </w:p>
        </w:tc>
      </w:tr>
      <w:tr w:rsidR="008C7101" w:rsidRPr="002F7F6B" w14:paraId="60E8144E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717F443D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2</w:t>
            </w:r>
          </w:p>
        </w:tc>
        <w:tc>
          <w:tcPr>
            <w:tcW w:w="1638" w:type="pct"/>
            <w:vAlign w:val="center"/>
          </w:tcPr>
          <w:p w14:paraId="3A69D897" w14:textId="4C07254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  <w:tc>
          <w:tcPr>
            <w:tcW w:w="2917" w:type="pct"/>
            <w:vAlign w:val="center"/>
          </w:tcPr>
          <w:p w14:paraId="09A6D939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  <w:tr w:rsidR="008C7101" w:rsidRPr="002F7F6B" w14:paraId="66507FAD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425FE1CE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3</w:t>
            </w:r>
          </w:p>
        </w:tc>
        <w:tc>
          <w:tcPr>
            <w:tcW w:w="1638" w:type="pct"/>
            <w:vAlign w:val="center"/>
          </w:tcPr>
          <w:p w14:paraId="73668422" w14:textId="492DF8E6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  <w:tc>
          <w:tcPr>
            <w:tcW w:w="2917" w:type="pct"/>
            <w:vAlign w:val="center"/>
          </w:tcPr>
          <w:p w14:paraId="3EE8068F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  <w:tr w:rsidR="008C7101" w:rsidRPr="002F7F6B" w14:paraId="0097CB53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393F06FC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4</w:t>
            </w:r>
          </w:p>
        </w:tc>
        <w:tc>
          <w:tcPr>
            <w:tcW w:w="1638" w:type="pct"/>
            <w:vAlign w:val="center"/>
          </w:tcPr>
          <w:p w14:paraId="41FBC40B" w14:textId="03B25CCF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  <w:tc>
          <w:tcPr>
            <w:tcW w:w="2917" w:type="pct"/>
            <w:vAlign w:val="center"/>
          </w:tcPr>
          <w:p w14:paraId="729CB34F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  <w:tr w:rsidR="008C7101" w:rsidRPr="002F7F6B" w14:paraId="282BE232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5A5FD8BC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5</w:t>
            </w:r>
          </w:p>
        </w:tc>
        <w:tc>
          <w:tcPr>
            <w:tcW w:w="1638" w:type="pct"/>
            <w:vAlign w:val="center"/>
          </w:tcPr>
          <w:p w14:paraId="2A0A9D3C" w14:textId="6C9F2F16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  <w:tc>
          <w:tcPr>
            <w:tcW w:w="2917" w:type="pct"/>
            <w:vAlign w:val="center"/>
          </w:tcPr>
          <w:p w14:paraId="743ECC2D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</w:tbl>
    <w:p w14:paraId="65CF3120" w14:textId="77777777" w:rsidR="00A03737" w:rsidRDefault="00A03737">
      <w:pPr>
        <w:spacing w:before="0" w:after="0"/>
        <w:rPr>
          <w:rFonts w:cs="Arial"/>
          <w:b/>
          <w:bCs/>
          <w:kern w:val="32"/>
          <w:sz w:val="36"/>
          <w:szCs w:val="32"/>
        </w:rPr>
      </w:pPr>
      <w:r>
        <w:br w:type="page"/>
      </w:r>
    </w:p>
    <w:p w14:paraId="051D548A" w14:textId="61D5049E" w:rsidR="00C1208C" w:rsidRPr="00A52915" w:rsidRDefault="00A52915" w:rsidP="00C1208C">
      <w:pPr>
        <w:pStyle w:val="berschrift1"/>
        <w:spacing w:before="0" w:after="0"/>
        <w:rPr>
          <w:lang w:val="en-US"/>
        </w:rPr>
      </w:pPr>
      <w:r w:rsidRPr="00A52915">
        <w:rPr>
          <w:lang w:val="en-US"/>
        </w:rPr>
        <w:lastRenderedPageBreak/>
        <w:t xml:space="preserve">Statements from the </w:t>
      </w:r>
      <w:r>
        <w:rPr>
          <w:lang w:val="en-US"/>
        </w:rPr>
        <w:t>participant</w:t>
      </w:r>
    </w:p>
    <w:p w14:paraId="054647CB" w14:textId="3E261396" w:rsidR="00CF69E9" w:rsidRPr="00A52915" w:rsidRDefault="005E228F" w:rsidP="00CF69E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E57F1F6" wp14:editId="6836C8B7">
                <wp:simplePos x="0" y="0"/>
                <wp:positionH relativeFrom="column">
                  <wp:align>center</wp:align>
                </wp:positionH>
                <wp:positionV relativeFrom="paragraph">
                  <wp:posOffset>153459</wp:posOffset>
                </wp:positionV>
                <wp:extent cx="6036945" cy="2519680"/>
                <wp:effectExtent l="0" t="0" r="8255" b="7620"/>
                <wp:wrapNone/>
                <wp:docPr id="55" name="Textfel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945" cy="251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8442D" w14:textId="2E376BF1" w:rsidR="00725D11" w:rsidRPr="00EE61AB" w:rsidRDefault="00EE61AB" w:rsidP="00EE61AB">
                            <w:r>
                              <w:t xml:space="preserve">7.   </w:t>
                            </w:r>
                            <w:r w:rsidR="00A52915" w:rsidRPr="00A52915">
                              <w:t xml:space="preserve">Positive </w:t>
                            </w:r>
                            <w:proofErr w:type="spellStart"/>
                            <w:r w:rsidR="00A52915" w:rsidRPr="00A52915">
                              <w:t>comments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44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7F1F6" id="Textfeld 55" o:spid="_x0000_s1037" type="#_x0000_t202" style="position:absolute;margin-left:0;margin-top:12.1pt;width:475.35pt;height:198.4pt;z-index:251658243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" fillcolor="white [3201]" strokeweight=".5pt">
                <v:textbox inset="4mm">
                  <w:txbxContent>
                    <w:p w14:paraId="3DE8442D" w14:textId="2E376BF1" w:rsidR="00725D11" w:rsidRPr="00EE61AB" w:rsidRDefault="00EE61AB" w:rsidP="00EE61AB">
                      <w:r>
                        <w:t xml:space="preserve">7.   </w:t>
                      </w:r>
                      <w:r w:rsidR="00A52915" w:rsidRPr="00A52915">
                        <w:t xml:space="preserve">Positive </w:t>
                      </w:r>
                      <w:proofErr w:type="spellStart"/>
                      <w:r w:rsidR="00A52915" w:rsidRPr="00A52915">
                        <w:t>comments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DC5DF6D" w14:textId="55CA3D47" w:rsidR="002D1972" w:rsidRPr="00A52915" w:rsidRDefault="00934E6D">
      <w:pPr>
        <w:spacing w:before="0" w:after="0"/>
        <w:rPr>
          <w:rFonts w:cs="Arial"/>
          <w:b/>
          <w:bCs/>
          <w:kern w:val="32"/>
          <w:sz w:val="36"/>
          <w:szCs w:val="3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26260D1" wp14:editId="18BF0926">
                <wp:simplePos x="0" y="0"/>
                <wp:positionH relativeFrom="column">
                  <wp:posOffset>1905</wp:posOffset>
                </wp:positionH>
                <wp:positionV relativeFrom="paragraph">
                  <wp:posOffset>2470923</wp:posOffset>
                </wp:positionV>
                <wp:extent cx="6036945" cy="2519680"/>
                <wp:effectExtent l="0" t="0" r="8255" b="762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945" cy="251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CF5DB" w14:textId="0A1F5958" w:rsidR="00934E6D" w:rsidRPr="00A52915" w:rsidRDefault="00934E6D" w:rsidP="00934E6D">
                            <w:pPr>
                              <w:ind w:left="312" w:hanging="312"/>
                              <w:rPr>
                                <w:lang w:val="en-US"/>
                              </w:rPr>
                            </w:pPr>
                            <w:r w:rsidRPr="00C62947">
                              <w:rPr>
                                <w:lang w:val="en-US"/>
                              </w:rPr>
                              <w:t xml:space="preserve">8.   </w:t>
                            </w:r>
                            <w:r w:rsidR="00A52915" w:rsidRPr="00A52915">
                              <w:rPr>
                                <w:lang w:val="en-US"/>
                              </w:rPr>
                              <w:t>Negative comments – what bothered the test person about the application or the interaction?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260D1" id="Textfeld 1" o:spid="_x0000_s1038" type="#_x0000_t202" style="position:absolute;margin-left:.15pt;margin-top:194.55pt;width:475.35pt;height:198.4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" fillcolor="white [3201]" strokeweight=".5pt">
                <v:textbox inset="4mm">
                  <w:txbxContent>
                    <w:p w14:paraId="322CF5DB" w14:textId="0A1F5958" w:rsidR="00934E6D" w:rsidRPr="00A52915" w:rsidRDefault="00934E6D" w:rsidP="00934E6D">
                      <w:pPr>
                        <w:ind w:left="312" w:hanging="312"/>
                        <w:rPr>
                          <w:lang w:val="en-US"/>
                        </w:rPr>
                      </w:pPr>
                      <w:r w:rsidRPr="00C62947">
                        <w:rPr>
                          <w:lang w:val="en-US"/>
                        </w:rPr>
                        <w:t xml:space="preserve">8.   </w:t>
                      </w:r>
                      <w:r w:rsidR="00A52915" w:rsidRPr="00A52915">
                        <w:rPr>
                          <w:lang w:val="en-US"/>
                        </w:rPr>
                        <w:t>Negative comments – what bothered the test person about the application or the interaction?</w:t>
                      </w:r>
                    </w:p>
                  </w:txbxContent>
                </v:textbox>
              </v:shape>
            </w:pict>
          </mc:Fallback>
        </mc:AlternateContent>
      </w:r>
      <w:r w:rsidR="009A37BD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C85C6C3" wp14:editId="73CEA329">
                <wp:simplePos x="0" y="0"/>
                <wp:positionH relativeFrom="column">
                  <wp:posOffset>0</wp:posOffset>
                </wp:positionH>
                <wp:positionV relativeFrom="paragraph">
                  <wp:posOffset>5090633</wp:posOffset>
                </wp:positionV>
                <wp:extent cx="6043930" cy="2520000"/>
                <wp:effectExtent l="0" t="0" r="10160" b="7620"/>
                <wp:wrapNone/>
                <wp:docPr id="61" name="Textfeld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31E63FB1" w14:textId="061E367E" w:rsidR="005E228F" w:rsidRPr="00A52915" w:rsidRDefault="00934E6D" w:rsidP="00934E6D">
                            <w:pPr>
                              <w:ind w:left="312" w:hanging="312"/>
                              <w:rPr>
                                <w:lang w:val="en-US"/>
                              </w:rPr>
                            </w:pPr>
                            <w:r w:rsidRPr="00C62947">
                              <w:rPr>
                                <w:lang w:val="en-US"/>
                              </w:rPr>
                              <w:t xml:space="preserve">9.   </w:t>
                            </w:r>
                            <w:r w:rsidR="00A52915" w:rsidRPr="00A52915">
                              <w:rPr>
                                <w:lang w:val="en-US"/>
                              </w:rPr>
                              <w:t>Which neutral comments did the test person make, e.g., suggestions to improve the application?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5C6C3" id="Textfeld 61" o:spid="_x0000_s1039" type="#_x0000_t202" style="position:absolute;margin-left:0;margin-top:400.85pt;width:475.9pt;height:198.45pt;z-index:251658252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" fillcolor="white [3201]" strokecolor="#3f3f3f [3215]" strokeweight=".5pt">
                <v:textbox inset="4mm,0,,1.3mm">
                  <w:txbxContent>
                    <w:p w14:paraId="31E63FB1" w14:textId="061E367E" w:rsidR="005E228F" w:rsidRPr="00A52915" w:rsidRDefault="00934E6D" w:rsidP="00934E6D">
                      <w:pPr>
                        <w:ind w:left="312" w:hanging="312"/>
                        <w:rPr>
                          <w:lang w:val="en-US"/>
                        </w:rPr>
                      </w:pPr>
                      <w:r w:rsidRPr="00C62947">
                        <w:rPr>
                          <w:lang w:val="en-US"/>
                        </w:rPr>
                        <w:t xml:space="preserve">9.   </w:t>
                      </w:r>
                      <w:r w:rsidR="00A52915" w:rsidRPr="00A52915">
                        <w:rPr>
                          <w:lang w:val="en-US"/>
                        </w:rPr>
                        <w:t>Which neutral comments did the test person make, e.g., suggestions to improve the application?</w:t>
                      </w:r>
                    </w:p>
                  </w:txbxContent>
                </v:textbox>
              </v:shape>
            </w:pict>
          </mc:Fallback>
        </mc:AlternateContent>
      </w:r>
    </w:p>
    <w:p w14:paraId="15DD489A" w14:textId="4C2B6872" w:rsidR="00F90007" w:rsidRPr="00F90007" w:rsidRDefault="001A5776" w:rsidP="004231F6">
      <w:pPr>
        <w:pStyle w:val="berschrift1"/>
      </w:pPr>
      <w:r w:rsidRPr="0020098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1F404BD" wp14:editId="339B07A1">
                <wp:simplePos x="0" y="0"/>
                <wp:positionH relativeFrom="column">
                  <wp:posOffset>6350</wp:posOffset>
                </wp:positionH>
                <wp:positionV relativeFrom="paragraph">
                  <wp:posOffset>483235</wp:posOffset>
                </wp:positionV>
                <wp:extent cx="6043930" cy="8111067"/>
                <wp:effectExtent l="0" t="0" r="10160" b="17145"/>
                <wp:wrapNone/>
                <wp:docPr id="62" name="Textfel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8111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AB42A78" w14:textId="6EE56E7E" w:rsidR="001A5776" w:rsidRPr="00EE61AB" w:rsidRDefault="001A5776" w:rsidP="00EE61AB"/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404BD" id="Textfeld 62" o:spid="_x0000_s1040" type="#_x0000_t202" style="position:absolute;left:0;text-align:left;margin-left:.5pt;margin-top:38.05pt;width:475.9pt;height:638.65pt;z-index:251658253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" fillcolor="white [3201]" strokecolor="#3f3f3f [3215]" strokeweight=".5pt">
                <v:textbox inset="4mm,0,,1.3mm">
                  <w:txbxContent>
                    <w:p w14:paraId="0AB42A78" w14:textId="6EE56E7E" w:rsidR="001A5776" w:rsidRPr="00EE61AB" w:rsidRDefault="001A5776" w:rsidP="00EE61AB"/>
                  </w:txbxContent>
                </v:textbox>
              </v:shape>
            </w:pict>
          </mc:Fallback>
        </mc:AlternateContent>
      </w:r>
      <w:r w:rsidR="00A52915" w:rsidRPr="00A52915">
        <w:t xml:space="preserve"> </w:t>
      </w:r>
      <w:r w:rsidR="00A52915" w:rsidRPr="00A52915">
        <w:rPr>
          <w:noProof/>
        </w:rPr>
        <w:t>Other Observations and Remarks</w:t>
      </w:r>
    </w:p>
    <w:sectPr w:rsidR="00F90007" w:rsidRPr="00F90007" w:rsidSect="00A52915">
      <w:headerReference w:type="default" r:id="rId13"/>
      <w:footerReference w:type="default" r:id="rId14"/>
      <w:headerReference w:type="first" r:id="rId15"/>
      <w:pgSz w:w="11906" w:h="16838" w:code="9"/>
      <w:pgMar w:top="2279" w:right="1191" w:bottom="1440" w:left="119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99BF1" w14:textId="77777777" w:rsidR="00A56538" w:rsidRDefault="00A56538">
      <w:r>
        <w:separator/>
      </w:r>
    </w:p>
    <w:p w14:paraId="53E01D71" w14:textId="77777777" w:rsidR="00A56538" w:rsidRDefault="00A56538"/>
  </w:endnote>
  <w:endnote w:type="continuationSeparator" w:id="0">
    <w:p w14:paraId="542E981B" w14:textId="77777777" w:rsidR="00A56538" w:rsidRDefault="00A56538">
      <w:r>
        <w:continuationSeparator/>
      </w:r>
    </w:p>
    <w:p w14:paraId="1A8E14CF" w14:textId="77777777" w:rsidR="00A56538" w:rsidRDefault="00A56538"/>
  </w:endnote>
  <w:endnote w:type="continuationNotice" w:id="1">
    <w:p w14:paraId="23B2931D" w14:textId="77777777" w:rsidR="00A56538" w:rsidRDefault="00A5653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DB86" w14:textId="66E6B169" w:rsidR="00B95F91" w:rsidRPr="00B13BEE" w:rsidRDefault="00B95F91" w:rsidP="00672467">
    <w:pPr>
      <w:pStyle w:val="Fuzeile"/>
      <w:tabs>
        <w:tab w:val="clear" w:pos="9072"/>
        <w:tab w:val="left" w:pos="4800"/>
        <w:tab w:val="right" w:pos="9498"/>
      </w:tabs>
      <w:rPr>
        <w:rStyle w:val="Seitenzahl"/>
      </w:rPr>
    </w:pPr>
    <w:r w:rsidRPr="00B4362E">
      <w:rPr>
        <w:rFonts w:cs="Calibri"/>
      </w:rPr>
      <w:t xml:space="preserve">© </w:t>
    </w:r>
    <w:proofErr w:type="spellStart"/>
    <w:r w:rsidRPr="00B4362E">
      <w:rPr>
        <w:rFonts w:cs="Calibri"/>
      </w:rPr>
      <w:t>msg</w:t>
    </w:r>
    <w:proofErr w:type="spellEnd"/>
    <w:r w:rsidRPr="00B4362E">
      <w:rPr>
        <w:rFonts w:cs="Calibri"/>
      </w:rPr>
      <w:t xml:space="preserve"> </w:t>
    </w:r>
    <w:proofErr w:type="spellStart"/>
    <w:r w:rsidRPr="00B4362E">
      <w:rPr>
        <w:rFonts w:cs="Calibri"/>
      </w:rPr>
      <w:t>systems</w:t>
    </w:r>
    <w:proofErr w:type="spellEnd"/>
    <w:r w:rsidRPr="00B4362E">
      <w:rPr>
        <w:rFonts w:cs="Calibri"/>
      </w:rPr>
      <w:t xml:space="preserve"> </w:t>
    </w:r>
    <w:proofErr w:type="spellStart"/>
    <w:r w:rsidRPr="00B4362E">
      <w:rPr>
        <w:rFonts w:cs="Calibri"/>
      </w:rPr>
      <w:t>ag</w:t>
    </w:r>
    <w:proofErr w:type="spellEnd"/>
    <w:r w:rsidRPr="00B4362E">
      <w:rPr>
        <w:rFonts w:cs="Calibri"/>
      </w:rPr>
      <w:t xml:space="preserve"> 20</w:t>
    </w:r>
    <w:r w:rsidR="00B4362E">
      <w:rPr>
        <w:rFonts w:cs="Calibri"/>
      </w:rPr>
      <w:t>2</w:t>
    </w:r>
    <w:r w:rsidR="00A52915">
      <w:rPr>
        <w:rFonts w:cs="Calibri"/>
      </w:rPr>
      <w:t>6</w:t>
    </w:r>
    <w:r w:rsidRPr="006D77B5">
      <w:tab/>
    </w:r>
    <w:r w:rsidRPr="006D77B5">
      <w:tab/>
    </w:r>
    <w:r w:rsidRPr="006D77B5">
      <w:tab/>
    </w:r>
    <w:r w:rsidRPr="006D77B5">
      <w:tab/>
    </w:r>
    <w:r w:rsidR="00672467" w:rsidRPr="00B4362E">
      <w:rPr>
        <w:rFonts w:cs="Calibri"/>
      </w:rPr>
      <w:t xml:space="preserve">     </w:t>
    </w:r>
    <w:r w:rsidR="009A5716">
      <w:rPr>
        <w:rFonts w:cs="Calibri"/>
      </w:rPr>
      <w:t>P</w:t>
    </w:r>
    <w:r w:rsidR="009A5716">
      <w:rPr>
        <w:rStyle w:val="Seitenzahl"/>
        <w:rFonts w:cs="Calibri"/>
      </w:rPr>
      <w:t>age</w:t>
    </w:r>
    <w:r w:rsidRPr="00B4362E">
      <w:rPr>
        <w:rStyle w:val="Seitenzahl"/>
        <w:rFonts w:cs="Calibri"/>
      </w:rPr>
      <w:t xml:space="preserve"> </w:t>
    </w:r>
    <w:r w:rsidRPr="00B4362E">
      <w:rPr>
        <w:rStyle w:val="Seitenzahl"/>
        <w:rFonts w:cs="Calibri"/>
      </w:rPr>
      <w:fldChar w:fldCharType="begin"/>
    </w:r>
    <w:r w:rsidRPr="00B4362E">
      <w:rPr>
        <w:rStyle w:val="Seitenzahl"/>
        <w:rFonts w:cs="Calibri"/>
      </w:rPr>
      <w:instrText xml:space="preserve"> </w:instrText>
    </w:r>
    <w:r w:rsidR="00D416B6" w:rsidRPr="00B4362E">
      <w:rPr>
        <w:rStyle w:val="Seitenzahl"/>
        <w:rFonts w:cs="Calibri"/>
      </w:rPr>
      <w:instrText>PAGE</w:instrText>
    </w:r>
    <w:r w:rsidRPr="00B4362E">
      <w:rPr>
        <w:rStyle w:val="Seitenzahl"/>
        <w:rFonts w:cs="Calibri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B4362E">
      <w:rPr>
        <w:rStyle w:val="Seitenzahl"/>
        <w:rFonts w:cs="Calibri"/>
        <w:noProof/>
      </w:rPr>
      <w:t>2</w:t>
    </w:r>
    <w:r w:rsidRPr="00B4362E">
      <w:rPr>
        <w:rStyle w:val="Seitenzahl"/>
        <w:rFonts w:cs="Calibri"/>
      </w:rPr>
      <w:fldChar w:fldCharType="end"/>
    </w:r>
    <w:r w:rsidRPr="00B4362E">
      <w:rPr>
        <w:rStyle w:val="Seitenzahl"/>
        <w:rFonts w:cs="Calibri"/>
      </w:rPr>
      <w:t xml:space="preserve"> </w:t>
    </w:r>
    <w:proofErr w:type="spellStart"/>
    <w:r w:rsidR="009A5716">
      <w:rPr>
        <w:rStyle w:val="Seitenzahl"/>
        <w:rFonts w:cs="Calibri"/>
      </w:rPr>
      <w:t>of</w:t>
    </w:r>
    <w:proofErr w:type="spellEnd"/>
    <w:r w:rsidRPr="00B4362E">
      <w:rPr>
        <w:rStyle w:val="Seitenzahl"/>
        <w:rFonts w:cs="Calibri"/>
      </w:rPr>
      <w:t xml:space="preserve"> </w:t>
    </w:r>
    <w:r w:rsidRPr="00B4362E">
      <w:rPr>
        <w:rStyle w:val="Seitenzahl"/>
        <w:rFonts w:cs="Calibri"/>
      </w:rPr>
      <w:fldChar w:fldCharType="begin"/>
    </w:r>
    <w:r w:rsidRPr="00B4362E">
      <w:rPr>
        <w:rStyle w:val="Seitenzahl"/>
        <w:rFonts w:cs="Calibri"/>
      </w:rPr>
      <w:instrText xml:space="preserve"> </w:instrText>
    </w:r>
    <w:r w:rsidR="00D416B6" w:rsidRPr="00B4362E">
      <w:rPr>
        <w:rStyle w:val="Seitenzahl"/>
        <w:rFonts w:cs="Calibri"/>
      </w:rPr>
      <w:instrText>NUMPAGES</w:instrText>
    </w:r>
    <w:r w:rsidRPr="00B4362E">
      <w:rPr>
        <w:rStyle w:val="Seitenzahl"/>
        <w:rFonts w:cs="Calibri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B4362E">
      <w:rPr>
        <w:rStyle w:val="Seitenzahl"/>
        <w:rFonts w:cs="Calibri"/>
        <w:noProof/>
      </w:rPr>
      <w:t>9</w:t>
    </w:r>
    <w:r w:rsidRPr="00B4362E">
      <w:rPr>
        <w:rStyle w:val="Seitenzahl"/>
        <w:rFonts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0CF1" w14:textId="77777777" w:rsidR="00A56538" w:rsidRDefault="00A56538">
      <w:r>
        <w:separator/>
      </w:r>
    </w:p>
    <w:p w14:paraId="6E334BAB" w14:textId="77777777" w:rsidR="00A56538" w:rsidRDefault="00A56538"/>
  </w:footnote>
  <w:footnote w:type="continuationSeparator" w:id="0">
    <w:p w14:paraId="0DF93FBB" w14:textId="77777777" w:rsidR="00A56538" w:rsidRDefault="00A56538">
      <w:r>
        <w:continuationSeparator/>
      </w:r>
    </w:p>
    <w:p w14:paraId="2E0E978A" w14:textId="77777777" w:rsidR="00A56538" w:rsidRDefault="00A56538"/>
  </w:footnote>
  <w:footnote w:type="continuationNotice" w:id="1">
    <w:p w14:paraId="083CFD6D" w14:textId="77777777" w:rsidR="00A56538" w:rsidRDefault="00A5653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F96E3" w14:textId="04A83521" w:rsidR="00B95F91" w:rsidRPr="00A52915" w:rsidRDefault="00A52915" w:rsidP="00F822CA">
    <w:pPr>
      <w:pStyle w:val="Kopfzeile"/>
      <w:rPr>
        <w:lang w:val="en-US"/>
      </w:rPr>
    </w:pPr>
    <w:r w:rsidRPr="00A52915">
      <w:rPr>
        <w:lang w:val="en-US"/>
      </w:rPr>
      <w:t>Observation Sheet for a Usability Test</w:t>
    </w:r>
    <w:r w:rsidR="00672467" w:rsidRPr="00F822CA">
      <w:rPr>
        <w:noProof/>
      </w:rPr>
      <w:drawing>
        <wp:anchor distT="0" distB="0" distL="114300" distR="114300" simplePos="0" relativeHeight="251658241" behindDoc="1" locked="1" layoutInCell="1" allowOverlap="1" wp14:anchorId="2C6955F7" wp14:editId="60139ECC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244B" w:rsidRPr="00F822CA"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6BBFEF8B" wp14:editId="3D5595DE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80A1B3" id="Gerade Verbindung 16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2.35pt" to="340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 strokecolor="#404040" strokeweight=".5pt">
              <v:shadow opacity="24903f" origin=",.5" offset="0,.55556mm"/>
              <w10:wrap anchorx="margin" anchory="page"/>
              <w10:anchorlock/>
            </v:line>
          </w:pict>
        </mc:Fallback>
      </mc:AlternateContent>
    </w:r>
  </w:p>
  <w:p w14:paraId="7BEE0BD2" w14:textId="731434BE" w:rsidR="000002B8" w:rsidRPr="00A52915" w:rsidRDefault="000002B8" w:rsidP="00F822CA">
    <w:pPr>
      <w:pStyle w:val="Kopfzeile"/>
      <w:rPr>
        <w:lang w:val="en-US"/>
      </w:rPr>
    </w:pPr>
    <w:r w:rsidRPr="00A52915">
      <w:rPr>
        <w:lang w:val="en-US"/>
      </w:rPr>
      <w:t>Proje</w:t>
    </w:r>
    <w:r w:rsidR="00A52915" w:rsidRPr="00A52915">
      <w:rPr>
        <w:lang w:val="en-US"/>
      </w:rPr>
      <w:t>c</w:t>
    </w:r>
    <w:r w:rsidRPr="00A52915">
      <w:rPr>
        <w:lang w:val="en-US"/>
      </w:rPr>
      <w:t>t:</w:t>
    </w:r>
  </w:p>
  <w:p w14:paraId="3D44DF49" w14:textId="17261AB8" w:rsidR="00B10462" w:rsidRPr="00A52915" w:rsidRDefault="00EE61AB" w:rsidP="00B10462">
    <w:pPr>
      <w:rPr>
        <w:color w:val="3F3F3F" w:themeColor="text2"/>
        <w:lang w:val="en-US"/>
      </w:rPr>
    </w:pPr>
    <w:r w:rsidRPr="00A52915">
      <w:rPr>
        <w:color w:val="3F3F3F" w:themeColor="text2"/>
        <w:lang w:val="en-US"/>
      </w:rPr>
      <w:br/>
    </w:r>
    <w:r w:rsidR="00A52915" w:rsidRPr="00A52915">
      <w:rPr>
        <w:color w:val="3F3F3F" w:themeColor="text2"/>
        <w:lang w:val="en-US"/>
      </w:rPr>
      <w:t>Date</w:t>
    </w:r>
    <w:r w:rsidR="00B10462" w:rsidRPr="00A52915">
      <w:rPr>
        <w:color w:val="3F3F3F" w:themeColor="text2"/>
        <w:lang w:val="en-US"/>
      </w:rPr>
      <w:t xml:space="preserve">:                                   </w:t>
    </w:r>
    <w:r w:rsidR="00A52915" w:rsidRPr="00A52915">
      <w:rPr>
        <w:color w:val="3F3F3F" w:themeColor="text2"/>
        <w:lang w:val="en-US"/>
      </w:rPr>
      <w:t>Time</w:t>
    </w:r>
    <w:r w:rsidR="00B10462" w:rsidRPr="00A52915">
      <w:rPr>
        <w:color w:val="3F3F3F" w:themeColor="text2"/>
        <w:lang w:val="en-US"/>
      </w:rPr>
      <w:t xml:space="preserve">:                               </w:t>
    </w:r>
    <w:r w:rsidR="00A52915" w:rsidRPr="00A52915">
      <w:rPr>
        <w:color w:val="3F3F3F" w:themeColor="text2"/>
        <w:lang w:val="en-US"/>
      </w:rPr>
      <w:t xml:space="preserve">Participant </w:t>
    </w:r>
    <w:r w:rsidR="00B10462" w:rsidRPr="00A52915">
      <w:rPr>
        <w:color w:val="3F3F3F" w:themeColor="text2"/>
        <w:lang w:val="en-US"/>
      </w:rPr>
      <w:t>ID: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75CB" w14:textId="77777777" w:rsidR="000021FE" w:rsidRDefault="000021FE">
    <w:pPr>
      <w:pStyle w:val="Kopfzeile"/>
      <w:rPr>
        <w:noProof/>
      </w:rPr>
    </w:pPr>
  </w:p>
  <w:p w14:paraId="0B62C41E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1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2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3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4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883E22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6" w15:restartNumberingAfterBreak="0">
    <w:nsid w:val="0DE53092"/>
    <w:multiLevelType w:val="hybridMultilevel"/>
    <w:tmpl w:val="618CB2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DD6D34"/>
    <w:multiLevelType w:val="singleLevel"/>
    <w:tmpl w:val="5986F64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0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8737AE"/>
    <w:multiLevelType w:val="singleLevel"/>
    <w:tmpl w:val="0C9C17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2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413A3"/>
    <w:multiLevelType w:val="singleLevel"/>
    <w:tmpl w:val="5938354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4" w15:restartNumberingAfterBreak="0">
    <w:nsid w:val="2EF93E2C"/>
    <w:multiLevelType w:val="multilevel"/>
    <w:tmpl w:val="CB004134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3CA12BD3"/>
    <w:multiLevelType w:val="hybridMultilevel"/>
    <w:tmpl w:val="514EB0FA"/>
    <w:lvl w:ilvl="0" w:tplc="7326038C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A203D"/>
    <w:multiLevelType w:val="multilevel"/>
    <w:tmpl w:val="B2E48C1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E083C89"/>
    <w:multiLevelType w:val="singleLevel"/>
    <w:tmpl w:val="9F3C4DF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8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8B76E8"/>
    <w:multiLevelType w:val="singleLevel"/>
    <w:tmpl w:val="594C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22" w15:restartNumberingAfterBreak="0">
    <w:nsid w:val="780D6919"/>
    <w:multiLevelType w:val="singleLevel"/>
    <w:tmpl w:val="7BBEB70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num w:numId="1" w16cid:durableId="826673894">
    <w:abstractNumId w:val="5"/>
  </w:num>
  <w:num w:numId="2" w16cid:durableId="785200120">
    <w:abstractNumId w:val="3"/>
  </w:num>
  <w:num w:numId="3" w16cid:durableId="1704942787">
    <w:abstractNumId w:val="14"/>
  </w:num>
  <w:num w:numId="4" w16cid:durableId="652835905">
    <w:abstractNumId w:val="10"/>
  </w:num>
  <w:num w:numId="5" w16cid:durableId="892237084">
    <w:abstractNumId w:val="20"/>
  </w:num>
  <w:num w:numId="6" w16cid:durableId="1310670759">
    <w:abstractNumId w:val="18"/>
  </w:num>
  <w:num w:numId="7" w16cid:durableId="1339040666">
    <w:abstractNumId w:val="8"/>
  </w:num>
  <w:num w:numId="8" w16cid:durableId="347222125">
    <w:abstractNumId w:val="19"/>
  </w:num>
  <w:num w:numId="9" w16cid:durableId="373698430">
    <w:abstractNumId w:val="12"/>
  </w:num>
  <w:num w:numId="10" w16cid:durableId="60059097">
    <w:abstractNumId w:val="2"/>
  </w:num>
  <w:num w:numId="11" w16cid:durableId="1328244419">
    <w:abstractNumId w:val="4"/>
  </w:num>
  <w:num w:numId="12" w16cid:durableId="34355834">
    <w:abstractNumId w:val="7"/>
  </w:num>
  <w:num w:numId="13" w16cid:durableId="2082436750">
    <w:abstractNumId w:val="1"/>
  </w:num>
  <w:num w:numId="14" w16cid:durableId="1658147624">
    <w:abstractNumId w:val="0"/>
  </w:num>
  <w:num w:numId="15" w16cid:durableId="127749453">
    <w:abstractNumId w:val="16"/>
  </w:num>
  <w:num w:numId="16" w16cid:durableId="454980149">
    <w:abstractNumId w:val="15"/>
  </w:num>
  <w:num w:numId="17" w16cid:durableId="1635257752">
    <w:abstractNumId w:val="9"/>
  </w:num>
  <w:num w:numId="18" w16cid:durableId="2085252663">
    <w:abstractNumId w:val="21"/>
  </w:num>
  <w:num w:numId="19" w16cid:durableId="430320727">
    <w:abstractNumId w:val="16"/>
  </w:num>
  <w:num w:numId="20" w16cid:durableId="1177158997">
    <w:abstractNumId w:val="11"/>
  </w:num>
  <w:num w:numId="21" w16cid:durableId="1856457512">
    <w:abstractNumId w:val="17"/>
  </w:num>
  <w:num w:numId="22" w16cid:durableId="1783305170">
    <w:abstractNumId w:val="13"/>
  </w:num>
  <w:num w:numId="23" w16cid:durableId="1203443458">
    <w:abstractNumId w:val="22"/>
  </w:num>
  <w:num w:numId="24" w16cid:durableId="7281872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493074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51919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77509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519884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3493204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67"/>
    <w:rsid w:val="000002B8"/>
    <w:rsid w:val="000021FE"/>
    <w:rsid w:val="00004A52"/>
    <w:rsid w:val="00012223"/>
    <w:rsid w:val="000125AF"/>
    <w:rsid w:val="00032B67"/>
    <w:rsid w:val="000429E1"/>
    <w:rsid w:val="000516B1"/>
    <w:rsid w:val="00071FA8"/>
    <w:rsid w:val="00080020"/>
    <w:rsid w:val="000B5D91"/>
    <w:rsid w:val="000B6496"/>
    <w:rsid w:val="000B69FD"/>
    <w:rsid w:val="000C7811"/>
    <w:rsid w:val="000D06AA"/>
    <w:rsid w:val="000D739A"/>
    <w:rsid w:val="000E2F62"/>
    <w:rsid w:val="000E4910"/>
    <w:rsid w:val="000E59BD"/>
    <w:rsid w:val="000E61C6"/>
    <w:rsid w:val="000F1274"/>
    <w:rsid w:val="0010707E"/>
    <w:rsid w:val="00107949"/>
    <w:rsid w:val="00147857"/>
    <w:rsid w:val="001539D6"/>
    <w:rsid w:val="00155ACC"/>
    <w:rsid w:val="00161F02"/>
    <w:rsid w:val="00162496"/>
    <w:rsid w:val="0016343D"/>
    <w:rsid w:val="00165C38"/>
    <w:rsid w:val="001815BD"/>
    <w:rsid w:val="001839B0"/>
    <w:rsid w:val="0019131A"/>
    <w:rsid w:val="001A407F"/>
    <w:rsid w:val="001A5776"/>
    <w:rsid w:val="001C3E0C"/>
    <w:rsid w:val="001D0075"/>
    <w:rsid w:val="001D4F28"/>
    <w:rsid w:val="001E0E95"/>
    <w:rsid w:val="001E5925"/>
    <w:rsid w:val="00200985"/>
    <w:rsid w:val="0020250E"/>
    <w:rsid w:val="00215975"/>
    <w:rsid w:val="00226823"/>
    <w:rsid w:val="002373CF"/>
    <w:rsid w:val="002517E1"/>
    <w:rsid w:val="00264032"/>
    <w:rsid w:val="00264477"/>
    <w:rsid w:val="002678B9"/>
    <w:rsid w:val="00272F1E"/>
    <w:rsid w:val="00273AB9"/>
    <w:rsid w:val="00280017"/>
    <w:rsid w:val="0029545E"/>
    <w:rsid w:val="002A5B09"/>
    <w:rsid w:val="002A6716"/>
    <w:rsid w:val="002B35E7"/>
    <w:rsid w:val="002C74C7"/>
    <w:rsid w:val="002D1972"/>
    <w:rsid w:val="002D5780"/>
    <w:rsid w:val="002E73F4"/>
    <w:rsid w:val="002F49B9"/>
    <w:rsid w:val="00305A9E"/>
    <w:rsid w:val="00307791"/>
    <w:rsid w:val="00311A48"/>
    <w:rsid w:val="0033483C"/>
    <w:rsid w:val="00344E26"/>
    <w:rsid w:val="00370105"/>
    <w:rsid w:val="00381366"/>
    <w:rsid w:val="003836AD"/>
    <w:rsid w:val="00390766"/>
    <w:rsid w:val="0039222F"/>
    <w:rsid w:val="003A39AD"/>
    <w:rsid w:val="003B2DBA"/>
    <w:rsid w:val="003B4D99"/>
    <w:rsid w:val="003C7EBD"/>
    <w:rsid w:val="003D0C55"/>
    <w:rsid w:val="003D3A55"/>
    <w:rsid w:val="003F7564"/>
    <w:rsid w:val="004040D8"/>
    <w:rsid w:val="0040416B"/>
    <w:rsid w:val="004231F6"/>
    <w:rsid w:val="004557B3"/>
    <w:rsid w:val="00457D69"/>
    <w:rsid w:val="004779C9"/>
    <w:rsid w:val="00486382"/>
    <w:rsid w:val="00490A41"/>
    <w:rsid w:val="004C42D3"/>
    <w:rsid w:val="004E291D"/>
    <w:rsid w:val="004E3DB1"/>
    <w:rsid w:val="004F24E2"/>
    <w:rsid w:val="004F2606"/>
    <w:rsid w:val="004F3D1A"/>
    <w:rsid w:val="004F4A67"/>
    <w:rsid w:val="00501E8A"/>
    <w:rsid w:val="0051295B"/>
    <w:rsid w:val="00516C67"/>
    <w:rsid w:val="00526342"/>
    <w:rsid w:val="00527C95"/>
    <w:rsid w:val="0053071E"/>
    <w:rsid w:val="00540F05"/>
    <w:rsid w:val="005419FA"/>
    <w:rsid w:val="00570FCC"/>
    <w:rsid w:val="005901BD"/>
    <w:rsid w:val="00592DDC"/>
    <w:rsid w:val="00594D33"/>
    <w:rsid w:val="005A5D92"/>
    <w:rsid w:val="005B2DE7"/>
    <w:rsid w:val="005C106A"/>
    <w:rsid w:val="005D1FF4"/>
    <w:rsid w:val="005E228F"/>
    <w:rsid w:val="005F16E9"/>
    <w:rsid w:val="005F2F69"/>
    <w:rsid w:val="00601428"/>
    <w:rsid w:val="00614A06"/>
    <w:rsid w:val="00620B29"/>
    <w:rsid w:val="006350DE"/>
    <w:rsid w:val="00635E57"/>
    <w:rsid w:val="00662201"/>
    <w:rsid w:val="00672467"/>
    <w:rsid w:val="0067441C"/>
    <w:rsid w:val="00675ED7"/>
    <w:rsid w:val="006819A3"/>
    <w:rsid w:val="00681F32"/>
    <w:rsid w:val="00685D21"/>
    <w:rsid w:val="006915DD"/>
    <w:rsid w:val="006A007E"/>
    <w:rsid w:val="006A3E33"/>
    <w:rsid w:val="006A4362"/>
    <w:rsid w:val="006A52B6"/>
    <w:rsid w:val="006A5364"/>
    <w:rsid w:val="006C0829"/>
    <w:rsid w:val="006C2474"/>
    <w:rsid w:val="006C7A6A"/>
    <w:rsid w:val="006C7E09"/>
    <w:rsid w:val="006D04D9"/>
    <w:rsid w:val="006D77B5"/>
    <w:rsid w:val="006E57FA"/>
    <w:rsid w:val="006E5F83"/>
    <w:rsid w:val="006E76AE"/>
    <w:rsid w:val="006F1A81"/>
    <w:rsid w:val="006F432E"/>
    <w:rsid w:val="006F56F6"/>
    <w:rsid w:val="00714C3F"/>
    <w:rsid w:val="00722521"/>
    <w:rsid w:val="00725D11"/>
    <w:rsid w:val="00726628"/>
    <w:rsid w:val="00726C67"/>
    <w:rsid w:val="007473A3"/>
    <w:rsid w:val="00752A09"/>
    <w:rsid w:val="0075470B"/>
    <w:rsid w:val="0075721E"/>
    <w:rsid w:val="00790850"/>
    <w:rsid w:val="007963F6"/>
    <w:rsid w:val="007C6BB2"/>
    <w:rsid w:val="007D2AA6"/>
    <w:rsid w:val="007D394B"/>
    <w:rsid w:val="007E3650"/>
    <w:rsid w:val="007E61A9"/>
    <w:rsid w:val="0082072F"/>
    <w:rsid w:val="0082535D"/>
    <w:rsid w:val="0085325E"/>
    <w:rsid w:val="00861BAC"/>
    <w:rsid w:val="00867E79"/>
    <w:rsid w:val="00877FEB"/>
    <w:rsid w:val="00896C03"/>
    <w:rsid w:val="008C5263"/>
    <w:rsid w:val="008C6AFA"/>
    <w:rsid w:val="008C7101"/>
    <w:rsid w:val="008D1820"/>
    <w:rsid w:val="008E5EBC"/>
    <w:rsid w:val="008F5DCB"/>
    <w:rsid w:val="00932238"/>
    <w:rsid w:val="00934E6D"/>
    <w:rsid w:val="0095140B"/>
    <w:rsid w:val="00953684"/>
    <w:rsid w:val="009607E5"/>
    <w:rsid w:val="0097003D"/>
    <w:rsid w:val="009716E5"/>
    <w:rsid w:val="00976538"/>
    <w:rsid w:val="00985CD4"/>
    <w:rsid w:val="0099317D"/>
    <w:rsid w:val="00993E65"/>
    <w:rsid w:val="009A37BD"/>
    <w:rsid w:val="009A5716"/>
    <w:rsid w:val="009A58ED"/>
    <w:rsid w:val="009B3363"/>
    <w:rsid w:val="009D7E82"/>
    <w:rsid w:val="009F00BE"/>
    <w:rsid w:val="009F3645"/>
    <w:rsid w:val="009F52A6"/>
    <w:rsid w:val="00A00864"/>
    <w:rsid w:val="00A0244B"/>
    <w:rsid w:val="00A026A3"/>
    <w:rsid w:val="00A03737"/>
    <w:rsid w:val="00A0530E"/>
    <w:rsid w:val="00A07648"/>
    <w:rsid w:val="00A24E2F"/>
    <w:rsid w:val="00A2680F"/>
    <w:rsid w:val="00A27FF1"/>
    <w:rsid w:val="00A31A1F"/>
    <w:rsid w:val="00A3698E"/>
    <w:rsid w:val="00A52915"/>
    <w:rsid w:val="00A55B3D"/>
    <w:rsid w:val="00A56538"/>
    <w:rsid w:val="00A56665"/>
    <w:rsid w:val="00A60369"/>
    <w:rsid w:val="00A60C7D"/>
    <w:rsid w:val="00A7253F"/>
    <w:rsid w:val="00A73F83"/>
    <w:rsid w:val="00A768B1"/>
    <w:rsid w:val="00A779DF"/>
    <w:rsid w:val="00A838C0"/>
    <w:rsid w:val="00A84EF8"/>
    <w:rsid w:val="00A92947"/>
    <w:rsid w:val="00A93E5E"/>
    <w:rsid w:val="00AA561A"/>
    <w:rsid w:val="00AA6CC2"/>
    <w:rsid w:val="00AB18E2"/>
    <w:rsid w:val="00AB32BC"/>
    <w:rsid w:val="00AC3C20"/>
    <w:rsid w:val="00AD6EF3"/>
    <w:rsid w:val="00AD7708"/>
    <w:rsid w:val="00AE30D7"/>
    <w:rsid w:val="00AE3807"/>
    <w:rsid w:val="00AF5370"/>
    <w:rsid w:val="00B02234"/>
    <w:rsid w:val="00B10462"/>
    <w:rsid w:val="00B13BEE"/>
    <w:rsid w:val="00B26D12"/>
    <w:rsid w:val="00B4362E"/>
    <w:rsid w:val="00B614C0"/>
    <w:rsid w:val="00B63EC9"/>
    <w:rsid w:val="00B64FB5"/>
    <w:rsid w:val="00B95F91"/>
    <w:rsid w:val="00BC54D2"/>
    <w:rsid w:val="00BC62D9"/>
    <w:rsid w:val="00BC6958"/>
    <w:rsid w:val="00BE558C"/>
    <w:rsid w:val="00BE7CF6"/>
    <w:rsid w:val="00BF242C"/>
    <w:rsid w:val="00BF53F0"/>
    <w:rsid w:val="00C0512A"/>
    <w:rsid w:val="00C1208C"/>
    <w:rsid w:val="00C1412B"/>
    <w:rsid w:val="00C1464A"/>
    <w:rsid w:val="00C202FE"/>
    <w:rsid w:val="00C222A7"/>
    <w:rsid w:val="00C34CDB"/>
    <w:rsid w:val="00C4358D"/>
    <w:rsid w:val="00C62947"/>
    <w:rsid w:val="00C77121"/>
    <w:rsid w:val="00C876F0"/>
    <w:rsid w:val="00CA67F2"/>
    <w:rsid w:val="00CA7B86"/>
    <w:rsid w:val="00CB053E"/>
    <w:rsid w:val="00CC6AF4"/>
    <w:rsid w:val="00CD6049"/>
    <w:rsid w:val="00CE7E3B"/>
    <w:rsid w:val="00CF1650"/>
    <w:rsid w:val="00CF5BF7"/>
    <w:rsid w:val="00CF69E9"/>
    <w:rsid w:val="00D06DB9"/>
    <w:rsid w:val="00D17611"/>
    <w:rsid w:val="00D370D7"/>
    <w:rsid w:val="00D416B6"/>
    <w:rsid w:val="00D63F6A"/>
    <w:rsid w:val="00D64B6F"/>
    <w:rsid w:val="00D848F5"/>
    <w:rsid w:val="00D900CA"/>
    <w:rsid w:val="00D96E3E"/>
    <w:rsid w:val="00DA6EDB"/>
    <w:rsid w:val="00DB04B2"/>
    <w:rsid w:val="00DB3FEF"/>
    <w:rsid w:val="00DB44CB"/>
    <w:rsid w:val="00DB6480"/>
    <w:rsid w:val="00DE1FE1"/>
    <w:rsid w:val="00DE48D0"/>
    <w:rsid w:val="00DF11D1"/>
    <w:rsid w:val="00DF477A"/>
    <w:rsid w:val="00DF7492"/>
    <w:rsid w:val="00E12723"/>
    <w:rsid w:val="00E47E1D"/>
    <w:rsid w:val="00E50687"/>
    <w:rsid w:val="00E529F2"/>
    <w:rsid w:val="00E72BC9"/>
    <w:rsid w:val="00E75FFF"/>
    <w:rsid w:val="00E864AC"/>
    <w:rsid w:val="00E873AE"/>
    <w:rsid w:val="00E90267"/>
    <w:rsid w:val="00E92BFB"/>
    <w:rsid w:val="00E95760"/>
    <w:rsid w:val="00EA2C74"/>
    <w:rsid w:val="00EA3B2C"/>
    <w:rsid w:val="00EB6323"/>
    <w:rsid w:val="00EB67A3"/>
    <w:rsid w:val="00ED37E0"/>
    <w:rsid w:val="00EE5914"/>
    <w:rsid w:val="00EE61AB"/>
    <w:rsid w:val="00EF28DB"/>
    <w:rsid w:val="00EF5656"/>
    <w:rsid w:val="00EF7B97"/>
    <w:rsid w:val="00F0668B"/>
    <w:rsid w:val="00F10338"/>
    <w:rsid w:val="00F319A2"/>
    <w:rsid w:val="00F41E73"/>
    <w:rsid w:val="00F53AEA"/>
    <w:rsid w:val="00F6139C"/>
    <w:rsid w:val="00F64B6E"/>
    <w:rsid w:val="00F76219"/>
    <w:rsid w:val="00F76CD7"/>
    <w:rsid w:val="00F822CA"/>
    <w:rsid w:val="00F90007"/>
    <w:rsid w:val="00F90FAD"/>
    <w:rsid w:val="00FC3F3C"/>
    <w:rsid w:val="00FC7B62"/>
    <w:rsid w:val="00FE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EDED71"/>
  <w14:defaultImageDpi w14:val="300"/>
  <w15:docId w15:val="{27F5C0CA-466F-4B30-BAE0-A3D061BD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13BEE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numPr>
        <w:numId w:val="15"/>
      </w:numPr>
      <w:spacing w:before="240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numPr>
        <w:ilvl w:val="1"/>
        <w:numId w:val="15"/>
      </w:numPr>
      <w:spacing w:before="240" w:after="240"/>
      <w:ind w:left="737" w:hanging="73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numPr>
        <w:ilvl w:val="2"/>
        <w:numId w:val="15"/>
      </w:numPr>
      <w:spacing w:before="240" w:after="240"/>
      <w:ind w:left="737" w:hanging="737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numPr>
        <w:ilvl w:val="3"/>
        <w:numId w:val="15"/>
      </w:numPr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numPr>
        <w:ilvl w:val="4"/>
        <w:numId w:val="15"/>
      </w:num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numPr>
        <w:ilvl w:val="5"/>
        <w:numId w:val="15"/>
      </w:num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numPr>
        <w:ilvl w:val="6"/>
        <w:numId w:val="15"/>
      </w:num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numPr>
        <w:ilvl w:val="7"/>
        <w:numId w:val="15"/>
      </w:num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numPr>
        <w:ilvl w:val="8"/>
        <w:numId w:val="15"/>
      </w:num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B13BEE"/>
    <w:pPr>
      <w:tabs>
        <w:tab w:val="center" w:pos="4536"/>
        <w:tab w:val="center" w:pos="4678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8C6AFA"/>
    <w:pPr>
      <w:numPr>
        <w:numId w:val="3"/>
      </w:numPr>
    </w:pPr>
  </w:style>
  <w:style w:type="paragraph" w:styleId="Liste2">
    <w:name w:val="List 2"/>
    <w:basedOn w:val="Standard"/>
    <w:rsid w:val="00D900CA"/>
    <w:pPr>
      <w:numPr>
        <w:numId w:val="4"/>
      </w:numPr>
    </w:pPr>
  </w:style>
  <w:style w:type="paragraph" w:styleId="Liste3">
    <w:name w:val="List 3"/>
    <w:basedOn w:val="Standard"/>
    <w:rsid w:val="00D900CA"/>
    <w:pPr>
      <w:numPr>
        <w:numId w:val="5"/>
      </w:numPr>
    </w:pPr>
  </w:style>
  <w:style w:type="paragraph" w:styleId="Liste4">
    <w:name w:val="List 4"/>
    <w:basedOn w:val="Standard"/>
    <w:rsid w:val="00D900CA"/>
    <w:pPr>
      <w:numPr>
        <w:numId w:val="6"/>
      </w:numPr>
    </w:pPr>
  </w:style>
  <w:style w:type="paragraph" w:styleId="Liste5">
    <w:name w:val="List 5"/>
    <w:basedOn w:val="Standard"/>
    <w:rsid w:val="00D900CA"/>
    <w:pPr>
      <w:numPr>
        <w:numId w:val="7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0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8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1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9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2"/>
      </w:numPr>
    </w:pPr>
  </w:style>
  <w:style w:type="paragraph" w:styleId="Aufzhlungszeichen4">
    <w:name w:val="List Bullet 4"/>
    <w:basedOn w:val="Standard"/>
    <w:rsid w:val="00B95F91"/>
    <w:pPr>
      <w:numPr>
        <w:numId w:val="13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Calibri" w:hAnsi="Calibri"/>
      <w:b/>
      <w:bCs/>
      <w:sz w:val="22"/>
      <w:szCs w:val="28"/>
      <w:lang w:val="de-DE" w:eastAsia="de-DE"/>
    </w:rPr>
  </w:style>
  <w:style w:type="paragraph" w:styleId="Aufzhlungszeichen5">
    <w:name w:val="List Bullet 5"/>
    <w:basedOn w:val="Standard"/>
    <w:rsid w:val="00B95F91"/>
    <w:pPr>
      <w:numPr>
        <w:numId w:val="14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Calibri" w:hAnsi="Calibri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Calibri" w:hAnsi="Calibri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paragraph" w:styleId="Listenabsatz">
    <w:name w:val="List Paragraph"/>
    <w:basedOn w:val="Standard"/>
    <w:uiPriority w:val="72"/>
    <w:rsid w:val="00032B67"/>
    <w:pPr>
      <w:ind w:left="720"/>
      <w:contextualSpacing/>
    </w:pPr>
  </w:style>
  <w:style w:type="character" w:styleId="Kommentarzeichen">
    <w:name w:val="annotation reference"/>
    <w:basedOn w:val="Absatz-Standardschriftart"/>
    <w:semiHidden/>
    <w:unhideWhenUsed/>
    <w:rsid w:val="001E0E95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1E0E95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1E0E95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1E0E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1E0E95"/>
    <w:rPr>
      <w:rFonts w:ascii="Calibri" w:hAnsi="Calibri"/>
      <w:b/>
      <w:bCs/>
      <w:lang w:val="de-DE" w:eastAsia="de-DE"/>
    </w:rPr>
  </w:style>
  <w:style w:type="table" w:styleId="TabellemithellemGitternetz">
    <w:name w:val="Grid Table Light"/>
    <w:basedOn w:val="NormaleTabelle"/>
    <w:uiPriority w:val="40"/>
    <w:rsid w:val="008C710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Vorlagen-Office\msgSystems\msg_Doku\Doku-ohne-Deckblatt.dotx" TargetMode="External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477A7775AE44C04EA43B3B39BCDC10AF" ma:contentTypeVersion="14" ma:contentTypeDescription="Ein neues Dokument erstellen." ma:contentTypeScope="" ma:versionID="104b7c82e4d7be69fb1525a523c35377">
  <xsd:schema xmlns:xsd="http://www.w3.org/2001/XMLSchema" xmlns:xs="http://www.w3.org/2001/XMLSchema" xmlns:p="http://schemas.microsoft.com/office/2006/metadata/properties" xmlns:ns2="f719ecbf-a19d-4b01-ba1f-7ffa0d8a5235" xmlns:ns4="65cbc5ff-7a68-4d82-abbd-976d8b1041ac" targetNamespace="http://schemas.microsoft.com/office/2006/metadata/properties" ma:root="true" ma:fieldsID="d26105292bc6d9778bfea2bb553feae7" ns2:_="" ns4:_="">
    <xsd:import namespace="f719ecbf-a19d-4b01-ba1f-7ffa0d8a5235"/>
    <xsd:import namespace="65cbc5ff-7a68-4d82-abbd-976d8b1041ac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bc5ff-7a68-4d82-abbd-976d8b1041ac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1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public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_dlc_DocIdPersistId xmlns="65cbc5ff-7a68-4d82-abbd-976d8b1041ac" xsi:nil="true"/>
    <_dlc_DocId xmlns="65cbc5ff-7a68-4d82-abbd-976d8b1041ac">SOC-ANALYSIS-1583615271-1845</_dlc_DocId>
    <_dlc_DocIdUrl xmlns="65cbc5ff-7a68-4d82-abbd-976d8b1041ac">
      <Url>https://msggroup.sharepoint.com/sites/SOC-ANALYSIS/_layouts/15/DocIdRedir.aspx?ID=SOC-ANALYSIS-1583615271-1845</Url>
      <Description>SOC-ANALYSIS-1583615271-1845</Description>
    </_dlc_DocIdUrl>
  </documentManagement>
</p:properties>
</file>

<file path=customXml/itemProps1.xml><?xml version="1.0" encoding="utf-8"?>
<ds:datastoreItem xmlns:ds="http://schemas.openxmlformats.org/officeDocument/2006/customXml" ds:itemID="{190F8390-6E32-4497-B91A-BA68500281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B05EC-7126-4CA3-94D8-6762B4FD0F6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BD976BB-4E28-43F1-9389-446A4A4ECBFD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A1FB21D-2078-455E-9067-9B2C3265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65cbc5ff-7a68-4d82-abbd-976d8b104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B2C871E-E8FC-4F05-B006-6A0B03DF2605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65cbc5ff-7a68-4d82-abbd-976d8b1041ac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Doku-ohne-Deckblatt.dotx</Template>
  <TotalTime>0</TotalTime>
  <Pages>5</Pages>
  <Words>35</Words>
  <Characters>161</Characters>
  <Application>Microsoft Office Word</Application>
  <DocSecurity>0</DocSecurity>
  <Lines>30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Beobachtungsbogen für einen Usability Test</vt:lpstr>
    </vt:vector>
  </TitlesOfParts>
  <Manager>[Dokumentverantwortlicher]</Manager>
  <Company>msg systems ag</Company>
  <LinksUpToDate>false</LinksUpToDate>
  <CharactersWithSpaces>184</CharactersWithSpaces>
  <SharedDoc>false</SharedDoc>
  <HyperlinkBase/>
  <HLinks>
    <vt:vector size="18" baseType="variant">
      <vt:variant>
        <vt:i4>7209072</vt:i4>
      </vt:variant>
      <vt:variant>
        <vt:i4>25984</vt:i4>
      </vt:variant>
      <vt:variant>
        <vt:i4>1026</vt:i4>
      </vt:variant>
      <vt:variant>
        <vt:i4>1</vt:i4>
      </vt:variant>
      <vt:variant>
        <vt:lpwstr>logo_msg_final</vt:lpwstr>
      </vt:variant>
      <vt:variant>
        <vt:lpwstr/>
      </vt:variant>
      <vt:variant>
        <vt:i4>7209072</vt:i4>
      </vt:variant>
      <vt:variant>
        <vt:i4>25987</vt:i4>
      </vt:variant>
      <vt:variant>
        <vt:i4>1027</vt:i4>
      </vt:variant>
      <vt:variant>
        <vt:i4>1</vt:i4>
      </vt:variant>
      <vt:variant>
        <vt:lpwstr>logo_msg_final</vt:lpwstr>
      </vt:variant>
      <vt:variant>
        <vt:lpwstr/>
      </vt:variant>
      <vt:variant>
        <vt:i4>3932209</vt:i4>
      </vt:variant>
      <vt:variant>
        <vt:i4>-1</vt:i4>
      </vt:variant>
      <vt:variant>
        <vt:i4>2073</vt:i4>
      </vt:variant>
      <vt:variant>
        <vt:i4>1</vt:i4>
      </vt:variant>
      <vt:variant>
        <vt:lpwstr>2013-03-26_Deckblatt_final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Beobachtungsbogen für einen Usability Test</dc:title>
  <dc:creator>Andrea Nutsi</dc:creator>
  <cp:lastModifiedBy>Andrea Nutsi</cp:lastModifiedBy>
  <cp:revision>7</cp:revision>
  <cp:lastPrinted>2026-01-14T12:19:00Z</cp:lastPrinted>
  <dcterms:created xsi:type="dcterms:W3CDTF">2026-01-14T12:10:00Z</dcterms:created>
  <dcterms:modified xsi:type="dcterms:W3CDTF">2026-01-14T12:19:00Z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ContentTypeId">
    <vt:lpwstr>0x010100C7CE61CC9E288946BEFBDDE329B145E800477A7775AE44C04EA43B3B39BCDC10AF</vt:lpwstr>
  </property>
  <property fmtid="{D5CDD505-2E9C-101B-9397-08002B2CF9AE}" pid="5" name="Bezug">
    <vt:lpwstr/>
  </property>
  <property fmtid="{D5CDD505-2E9C-101B-9397-08002B2CF9AE}" pid="6" name="_dlc_DocIdItemGuid">
    <vt:lpwstr>caeeb167-800d-40b8-a614-61ff5545993d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h3f1b06ce09f48098d4991f35ddb7359">
    <vt:lpwstr/>
  </property>
  <property fmtid="{D5CDD505-2E9C-101B-9397-08002B2CF9AE}" pid="11" name="f16d888152304445aa5b35ba4716d4a8">
    <vt:lpwstr/>
  </property>
  <property fmtid="{D5CDD505-2E9C-101B-9397-08002B2CF9AE}" pid="12" name="msg_firma0">
    <vt:lpwstr/>
  </property>
  <property fmtid="{D5CDD505-2E9C-101B-9397-08002B2CF9AE}" pid="13" name="TaxCatchAll">
    <vt:lpwstr/>
  </property>
</Properties>
</file>