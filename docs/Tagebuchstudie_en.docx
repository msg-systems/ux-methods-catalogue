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CABC" w14:textId="44C7A64C" w:rsidR="00CC5607" w:rsidRDefault="00CC5607" w:rsidP="00CC5607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531AF7C" wp14:editId="4CA682E9">
                <wp:simplePos x="0" y="0"/>
                <wp:positionH relativeFrom="column">
                  <wp:posOffset>-1270</wp:posOffset>
                </wp:positionH>
                <wp:positionV relativeFrom="paragraph">
                  <wp:posOffset>98950</wp:posOffset>
                </wp:positionV>
                <wp:extent cx="6019800" cy="1478943"/>
                <wp:effectExtent l="0" t="0" r="12700" b="6985"/>
                <wp:wrapNone/>
                <wp:docPr id="25" name="Textfel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14789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5647A2DF" w14:textId="101612F9" w:rsidR="00CC5607" w:rsidRPr="001A66F3" w:rsidRDefault="0039735C" w:rsidP="001A66F3">
                            <w:pPr>
                              <w:pStyle w:val="Standardfett"/>
                            </w:pPr>
                            <w:r w:rsidRPr="0039735C">
                              <w:t>General Information</w:t>
                            </w:r>
                          </w:p>
                          <w:p w14:paraId="3D648AA5" w14:textId="77777777" w:rsidR="00CC5607" w:rsidRDefault="00CC5607" w:rsidP="00C50451"/>
                          <w:p w14:paraId="521B7B92" w14:textId="77134ADF" w:rsidR="00C50451" w:rsidRPr="0039735C" w:rsidRDefault="0039735C" w:rsidP="001A66F3">
                            <w:pPr>
                              <w:tabs>
                                <w:tab w:val="left" w:pos="4678"/>
                              </w:tabs>
                              <w:rPr>
                                <w:lang w:val="en-US"/>
                              </w:rPr>
                            </w:pPr>
                            <w:r w:rsidRPr="0039735C">
                              <w:rPr>
                                <w:lang w:val="en-US"/>
                              </w:rPr>
                              <w:t>Date</w:t>
                            </w:r>
                            <w:r w:rsidR="00C50451" w:rsidRPr="0039735C">
                              <w:rPr>
                                <w:lang w:val="en-US"/>
                              </w:rPr>
                              <w:t xml:space="preserve">: </w:t>
                            </w:r>
                            <w:r w:rsidR="001A66F3" w:rsidRPr="0039735C">
                              <w:rPr>
                                <w:lang w:val="en-US"/>
                              </w:rPr>
                              <w:tab/>
                            </w:r>
                            <w:r w:rsidRPr="0039735C">
                              <w:rPr>
                                <w:lang w:val="en-US"/>
                              </w:rPr>
                              <w:t>Time</w:t>
                            </w:r>
                            <w:r w:rsidR="00C50451" w:rsidRPr="0039735C">
                              <w:rPr>
                                <w:lang w:val="en-US"/>
                              </w:rPr>
                              <w:t>:</w:t>
                            </w:r>
                            <w:r w:rsidR="006B39C4" w:rsidRPr="0039735C"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  <w:r w:rsidR="00C50451" w:rsidRPr="0039735C">
                              <w:rPr>
                                <w:lang w:val="en-US"/>
                              </w:rPr>
                              <w:tab/>
                            </w:r>
                            <w:r w:rsidR="00C50451" w:rsidRPr="0039735C">
                              <w:rPr>
                                <w:lang w:val="en-US"/>
                              </w:rPr>
                              <w:tab/>
                            </w:r>
                            <w:r w:rsidR="00C50451" w:rsidRPr="0039735C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2496F0BD" w14:textId="1AD58F2E" w:rsidR="00C50451" w:rsidRPr="0039735C" w:rsidRDefault="00E9476C" w:rsidP="00C50451">
                            <w:pPr>
                              <w:rPr>
                                <w:lang w:val="en-US"/>
                              </w:rPr>
                            </w:pPr>
                            <w:r w:rsidRPr="0039735C">
                              <w:rPr>
                                <w:lang w:val="en-US"/>
                              </w:rPr>
                              <w:br/>
                            </w:r>
                            <w:r w:rsidR="0039735C" w:rsidRPr="0039735C">
                              <w:rPr>
                                <w:lang w:val="en-US"/>
                              </w:rPr>
                              <w:t>Where are you right now?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1AF7C" id="_x0000_t202" coordsize="21600,21600" o:spt="202" path="m,l,21600r21600,l21600,xe">
                <v:stroke joinstyle="miter"/>
                <v:path gradientshapeok="t" o:connecttype="rect"/>
              </v:shapetype>
              <v:shape id="Textfeld 25" o:spid="_x0000_s1026" type="#_x0000_t202" style="position:absolute;margin-left:-.1pt;margin-top:7.8pt;width:474pt;height:116.4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" filled="f" strokecolor="#3f3f3f [3215]" strokeweight=".5pt">
                <v:textbox inset=",2mm,,2mm">
                  <w:txbxContent>
                    <w:p w14:paraId="5647A2DF" w14:textId="101612F9" w:rsidR="00CC5607" w:rsidRPr="001A66F3" w:rsidRDefault="0039735C" w:rsidP="001A66F3">
                      <w:pPr>
                        <w:pStyle w:val="Standardfett"/>
                      </w:pPr>
                      <w:r w:rsidRPr="0039735C">
                        <w:t>General Information</w:t>
                      </w:r>
                    </w:p>
                    <w:p w14:paraId="3D648AA5" w14:textId="77777777" w:rsidR="00CC5607" w:rsidRDefault="00CC5607" w:rsidP="00C50451"/>
                    <w:p w14:paraId="521B7B92" w14:textId="77134ADF" w:rsidR="00C50451" w:rsidRPr="0039735C" w:rsidRDefault="0039735C" w:rsidP="001A66F3">
                      <w:pPr>
                        <w:tabs>
                          <w:tab w:val="left" w:pos="4678"/>
                        </w:tabs>
                        <w:rPr>
                          <w:lang w:val="en-US"/>
                        </w:rPr>
                      </w:pPr>
                      <w:r w:rsidRPr="0039735C">
                        <w:rPr>
                          <w:lang w:val="en-US"/>
                        </w:rPr>
                        <w:t>Date</w:t>
                      </w:r>
                      <w:r w:rsidR="00C50451" w:rsidRPr="0039735C">
                        <w:rPr>
                          <w:lang w:val="en-US"/>
                        </w:rPr>
                        <w:t xml:space="preserve">: </w:t>
                      </w:r>
                      <w:r w:rsidR="001A66F3" w:rsidRPr="0039735C">
                        <w:rPr>
                          <w:lang w:val="en-US"/>
                        </w:rPr>
                        <w:tab/>
                      </w:r>
                      <w:r w:rsidRPr="0039735C">
                        <w:rPr>
                          <w:lang w:val="en-US"/>
                        </w:rPr>
                        <w:t>Time</w:t>
                      </w:r>
                      <w:r w:rsidR="00C50451" w:rsidRPr="0039735C">
                        <w:rPr>
                          <w:lang w:val="en-US"/>
                        </w:rPr>
                        <w:t>:</w:t>
                      </w:r>
                      <w:r w:rsidR="006B39C4" w:rsidRPr="0039735C">
                        <w:rPr>
                          <w:noProof/>
                          <w:lang w:val="en-US"/>
                        </w:rPr>
                        <w:t xml:space="preserve"> </w:t>
                      </w:r>
                      <w:r w:rsidR="00C50451" w:rsidRPr="0039735C">
                        <w:rPr>
                          <w:lang w:val="en-US"/>
                        </w:rPr>
                        <w:tab/>
                      </w:r>
                      <w:r w:rsidR="00C50451" w:rsidRPr="0039735C">
                        <w:rPr>
                          <w:lang w:val="en-US"/>
                        </w:rPr>
                        <w:tab/>
                      </w:r>
                      <w:r w:rsidR="00C50451" w:rsidRPr="0039735C">
                        <w:rPr>
                          <w:lang w:val="en-US"/>
                        </w:rPr>
                        <w:tab/>
                      </w:r>
                    </w:p>
                    <w:p w14:paraId="2496F0BD" w14:textId="1AD58F2E" w:rsidR="00C50451" w:rsidRPr="0039735C" w:rsidRDefault="00E9476C" w:rsidP="00C50451">
                      <w:pPr>
                        <w:rPr>
                          <w:lang w:val="en-US"/>
                        </w:rPr>
                      </w:pPr>
                      <w:r w:rsidRPr="0039735C">
                        <w:rPr>
                          <w:lang w:val="en-US"/>
                        </w:rPr>
                        <w:br/>
                      </w:r>
                      <w:r w:rsidR="0039735C" w:rsidRPr="0039735C">
                        <w:rPr>
                          <w:lang w:val="en-US"/>
                        </w:rPr>
                        <w:t>Where are you right now?</w:t>
                      </w:r>
                    </w:p>
                  </w:txbxContent>
                </v:textbox>
              </v:shape>
            </w:pict>
          </mc:Fallback>
        </mc:AlternateContent>
      </w:r>
    </w:p>
    <w:p w14:paraId="40D82721" w14:textId="1B10ED02" w:rsidR="00CC5607" w:rsidRDefault="00CC5607" w:rsidP="00CC5607"/>
    <w:p w14:paraId="2D9FE52B" w14:textId="48FC0364" w:rsidR="00CC5607" w:rsidRDefault="00CC5607" w:rsidP="00CC5607"/>
    <w:p w14:paraId="086E4614" w14:textId="58C6F509" w:rsidR="00CC5607" w:rsidRDefault="00CC5607" w:rsidP="00CC5607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2B57F5E" wp14:editId="2AF90AB3">
                <wp:simplePos x="0" y="0"/>
                <wp:positionH relativeFrom="column">
                  <wp:posOffset>1918335</wp:posOffset>
                </wp:positionH>
                <wp:positionV relativeFrom="paragraph">
                  <wp:posOffset>482600</wp:posOffset>
                </wp:positionV>
                <wp:extent cx="3831590" cy="0"/>
                <wp:effectExtent l="0" t="0" r="16510" b="12700"/>
                <wp:wrapNone/>
                <wp:docPr id="29" name="Gerade Verbindung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15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F1EEEF" id="Gerade Verbindung 2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05pt,38pt" to="452.7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" strokecolor="#3f3f3f [321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4BFDC18" wp14:editId="2F1C37A4">
                <wp:simplePos x="0" y="0"/>
                <wp:positionH relativeFrom="column">
                  <wp:posOffset>586105</wp:posOffset>
                </wp:positionH>
                <wp:positionV relativeFrom="paragraph">
                  <wp:posOffset>92710</wp:posOffset>
                </wp:positionV>
                <wp:extent cx="2295525" cy="0"/>
                <wp:effectExtent l="0" t="0" r="15875" b="12700"/>
                <wp:wrapNone/>
                <wp:docPr id="26" name="Gerade Verbindung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DAA548" id="Gerade Verbindung 26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15pt,7.3pt" to="226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" strokecolor="#3f3f3f [321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DF663F3" wp14:editId="688F5469">
                <wp:simplePos x="0" y="0"/>
                <wp:positionH relativeFrom="column">
                  <wp:posOffset>3582035</wp:posOffset>
                </wp:positionH>
                <wp:positionV relativeFrom="paragraph">
                  <wp:posOffset>93235</wp:posOffset>
                </wp:positionV>
                <wp:extent cx="2168525" cy="0"/>
                <wp:effectExtent l="0" t="0" r="15875" b="12700"/>
                <wp:wrapNone/>
                <wp:docPr id="28" name="Gerade Verbindung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0B7C01" id="Gerade Verbindung 28" o:spid="_x0000_s1026" style="position:absolute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2.05pt,7.35pt" to="452.8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" strokecolor="#3f3f3f [3215]" strokeweight=".5pt">
                <v:stroke joinstyle="miter"/>
              </v:line>
            </w:pict>
          </mc:Fallback>
        </mc:AlternateContent>
      </w:r>
    </w:p>
    <w:p w14:paraId="0458840C" w14:textId="4D52A236" w:rsidR="00CC5607" w:rsidRDefault="00CC5607" w:rsidP="00CC5607"/>
    <w:p w14:paraId="557DE791" w14:textId="54DB787B" w:rsidR="00CC5607" w:rsidRDefault="00CC5607" w:rsidP="00CC5607"/>
    <w:p w14:paraId="08A5933F" w14:textId="3F1D8F3B" w:rsidR="00CC5607" w:rsidRDefault="00D975A2" w:rsidP="00CC5607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D6801C" wp14:editId="5DA62512">
                <wp:simplePos x="0" y="0"/>
                <wp:positionH relativeFrom="column">
                  <wp:posOffset>-451</wp:posOffset>
                </wp:positionH>
                <wp:positionV relativeFrom="paragraph">
                  <wp:posOffset>121905</wp:posOffset>
                </wp:positionV>
                <wp:extent cx="5597396" cy="909115"/>
                <wp:effectExtent l="0" t="0" r="0" b="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7396" cy="909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2B9D1" w14:textId="7F4ED5CC" w:rsidR="00D975A2" w:rsidRPr="001A66F3" w:rsidRDefault="0039735C" w:rsidP="00D975A2">
                            <w:pPr>
                              <w:pStyle w:val="Standardfett"/>
                            </w:pPr>
                            <w:proofErr w:type="spellStart"/>
                            <w:r w:rsidRPr="0039735C">
                              <w:t>Activity</w:t>
                            </w:r>
                            <w:proofErr w:type="spellEnd"/>
                            <w:r w:rsidRPr="0039735C">
                              <w:t xml:space="preserve"> / Task</w:t>
                            </w:r>
                          </w:p>
                          <w:p w14:paraId="678F6795" w14:textId="77777777" w:rsidR="00D975A2" w:rsidRPr="00CC5607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  <w:p w14:paraId="6014B2F8" w14:textId="1FA72D7A" w:rsidR="00034604" w:rsidRDefault="0039735C" w:rsidP="00034604">
                            <w:pPr>
                              <w:tabs>
                                <w:tab w:val="left" w:pos="4678"/>
                              </w:tabs>
                              <w:rPr>
                                <w:color w:val="3F3F3F" w:themeColor="text2"/>
                              </w:rPr>
                            </w:pPr>
                            <w:r>
                              <w:rPr>
                                <w:color w:val="3F3F3F" w:themeColor="text2"/>
                              </w:rPr>
                              <w:t>Start</w:t>
                            </w:r>
                            <w:r w:rsidR="00D975A2">
                              <w:rPr>
                                <w:color w:val="3F3F3F" w:themeColor="text2"/>
                              </w:rPr>
                              <w:t>:</w:t>
                            </w:r>
                            <w:r w:rsidR="00D975A2">
                              <w:rPr>
                                <w:color w:val="3F3F3F" w:themeColor="text2"/>
                              </w:rPr>
                              <w:tab/>
                            </w:r>
                            <w:r w:rsidR="00D975A2" w:rsidRPr="00CC5607">
                              <w:rPr>
                                <w:color w:val="3F3F3F" w:themeColor="text2"/>
                              </w:rPr>
                              <w:t>End</w:t>
                            </w:r>
                            <w:r w:rsidR="00D975A2">
                              <w:rPr>
                                <w:color w:val="3F3F3F" w:themeColor="text2"/>
                              </w:rPr>
                              <w:t>:</w:t>
                            </w:r>
                          </w:p>
                          <w:p w14:paraId="7DACC92E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  <w:p w14:paraId="68AEE544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6801C" id="Textfeld 4" o:spid="_x0000_s1027" type="#_x0000_t202" style="position:absolute;margin-left:-.05pt;margin-top:9.6pt;width:440.75pt;height:7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" filled="f" stroked="f" strokeweight=".5pt">
                <v:textbox>
                  <w:txbxContent>
                    <w:p w14:paraId="54B2B9D1" w14:textId="7F4ED5CC" w:rsidR="00D975A2" w:rsidRPr="001A66F3" w:rsidRDefault="0039735C" w:rsidP="00D975A2">
                      <w:pPr>
                        <w:pStyle w:val="Standardfett"/>
                      </w:pPr>
                      <w:proofErr w:type="spellStart"/>
                      <w:r w:rsidRPr="0039735C">
                        <w:t>Activity</w:t>
                      </w:r>
                      <w:proofErr w:type="spellEnd"/>
                      <w:r w:rsidRPr="0039735C">
                        <w:t xml:space="preserve"> / Task</w:t>
                      </w:r>
                    </w:p>
                    <w:p w14:paraId="678F6795" w14:textId="77777777" w:rsidR="00D975A2" w:rsidRPr="00CC5607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  <w:p w14:paraId="6014B2F8" w14:textId="1FA72D7A" w:rsidR="00034604" w:rsidRDefault="0039735C" w:rsidP="00034604">
                      <w:pPr>
                        <w:tabs>
                          <w:tab w:val="left" w:pos="4678"/>
                        </w:tabs>
                        <w:rPr>
                          <w:color w:val="3F3F3F" w:themeColor="text2"/>
                        </w:rPr>
                      </w:pPr>
                      <w:r>
                        <w:rPr>
                          <w:color w:val="3F3F3F" w:themeColor="text2"/>
                        </w:rPr>
                        <w:t>Start</w:t>
                      </w:r>
                      <w:r w:rsidR="00D975A2">
                        <w:rPr>
                          <w:color w:val="3F3F3F" w:themeColor="text2"/>
                        </w:rPr>
                        <w:t>:</w:t>
                      </w:r>
                      <w:r w:rsidR="00D975A2">
                        <w:rPr>
                          <w:color w:val="3F3F3F" w:themeColor="text2"/>
                        </w:rPr>
                        <w:tab/>
                      </w:r>
                      <w:r w:rsidR="00D975A2" w:rsidRPr="00CC5607">
                        <w:rPr>
                          <w:color w:val="3F3F3F" w:themeColor="text2"/>
                        </w:rPr>
                        <w:t>End</w:t>
                      </w:r>
                      <w:r w:rsidR="00D975A2">
                        <w:rPr>
                          <w:color w:val="3F3F3F" w:themeColor="text2"/>
                        </w:rPr>
                        <w:t>:</w:t>
                      </w:r>
                    </w:p>
                    <w:p w14:paraId="7DACC92E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  <w:p w14:paraId="68AEE544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1" layoutInCell="1" allowOverlap="1" wp14:anchorId="4EDB7009" wp14:editId="64BBA714">
                <wp:simplePos x="0" y="0"/>
                <wp:positionH relativeFrom="column">
                  <wp:posOffset>0</wp:posOffset>
                </wp:positionH>
                <wp:positionV relativeFrom="page">
                  <wp:posOffset>2940050</wp:posOffset>
                </wp:positionV>
                <wp:extent cx="6019800" cy="6605905"/>
                <wp:effectExtent l="0" t="0" r="12700" b="1079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66059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76B3B8D3" w14:textId="77777777" w:rsidR="00D975A2" w:rsidRPr="00CC5607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B7009" id="Textfeld 2" o:spid="_x0000_s1028" type="#_x0000_t202" style="position:absolute;margin-left:0;margin-top:231.5pt;width:474pt;height:520.1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" filled="f" strokecolor="#3f3f3f [3215]" strokeweight=".5pt">
                <v:textbox>
                  <w:txbxContent>
                    <w:p w14:paraId="76B3B8D3" w14:textId="77777777" w:rsidR="00D975A2" w:rsidRPr="00CC5607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2D8209AA" w14:textId="4956A0F5" w:rsidR="00FC4E9A" w:rsidRDefault="00BA4DCC" w:rsidP="00FC4E9A">
      <w:pPr>
        <w:rPr>
          <w:rStyle w:val="Fet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69BB95C" wp14:editId="1851D415">
                <wp:simplePos x="0" y="0"/>
                <wp:positionH relativeFrom="column">
                  <wp:posOffset>233</wp:posOffset>
                </wp:positionH>
                <wp:positionV relativeFrom="paragraph">
                  <wp:posOffset>3817149</wp:posOffset>
                </wp:positionV>
                <wp:extent cx="5880735" cy="1358900"/>
                <wp:effectExtent l="0" t="0" r="0" b="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735" cy="135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7D51AE" w14:textId="6D53CA6E" w:rsidR="00D975A2" w:rsidRPr="0039735C" w:rsidRDefault="0039735C" w:rsidP="00BA4DCC">
                            <w:pPr>
                              <w:spacing w:line="360" w:lineRule="auto"/>
                              <w:rPr>
                                <w:color w:val="3F3F3F" w:themeColor="text2"/>
                                <w:lang w:val="en-US"/>
                              </w:rPr>
                            </w:pPr>
                            <w:r w:rsidRPr="0039735C">
                              <w:rPr>
                                <w:color w:val="3F3F3F" w:themeColor="text2"/>
                                <w:lang w:val="en-US"/>
                              </w:rPr>
                              <w:t>What made you happy? What did you notice that was positive?</w:t>
                            </w:r>
                          </w:p>
                          <w:p w14:paraId="58B375D9" w14:textId="77777777" w:rsidR="00D975A2" w:rsidRPr="0039735C" w:rsidRDefault="00D975A2" w:rsidP="00D975A2">
                            <w:pPr>
                              <w:rPr>
                                <w:color w:val="3F3F3F" w:themeColor="text2"/>
                                <w:lang w:val="en-US"/>
                              </w:rPr>
                            </w:pPr>
                          </w:p>
                          <w:p w14:paraId="77BCE690" w14:textId="77777777" w:rsidR="00D975A2" w:rsidRPr="0039735C" w:rsidRDefault="00D975A2" w:rsidP="00D975A2">
                            <w:pPr>
                              <w:rPr>
                                <w:color w:val="3F3F3F" w:themeColor="text2"/>
                                <w:lang w:val="en-US"/>
                              </w:rPr>
                            </w:pPr>
                          </w:p>
                          <w:p w14:paraId="24E60F43" w14:textId="77777777" w:rsidR="00D975A2" w:rsidRPr="0039735C" w:rsidRDefault="00D975A2" w:rsidP="00D975A2">
                            <w:pPr>
                              <w:rPr>
                                <w:color w:val="3F3F3F" w:themeColor="text2"/>
                                <w:lang w:val="en-US"/>
                              </w:rPr>
                            </w:pPr>
                          </w:p>
                          <w:p w14:paraId="29BA030A" w14:textId="77777777" w:rsidR="00D975A2" w:rsidRPr="0039735C" w:rsidRDefault="00D975A2" w:rsidP="00D975A2">
                            <w:pPr>
                              <w:rPr>
                                <w:color w:val="3F3F3F" w:themeColor="text2"/>
                                <w:lang w:val="en-US"/>
                              </w:rPr>
                            </w:pPr>
                          </w:p>
                          <w:p w14:paraId="486F0921" w14:textId="77777777" w:rsidR="00D975A2" w:rsidRPr="0039735C" w:rsidRDefault="00D975A2" w:rsidP="00D975A2">
                            <w:pPr>
                              <w:rPr>
                                <w:color w:val="3F3F3F" w:themeColor="text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BB95C" id="Textfeld 7" o:spid="_x0000_s1029" type="#_x0000_t202" style="position:absolute;margin-left:0;margin-top:300.55pt;width:463.05pt;height:107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" filled="f" stroked="f" strokeweight=".5pt">
                <v:textbox>
                  <w:txbxContent>
                    <w:p w14:paraId="6E7D51AE" w14:textId="6D53CA6E" w:rsidR="00D975A2" w:rsidRPr="0039735C" w:rsidRDefault="0039735C" w:rsidP="00BA4DCC">
                      <w:pPr>
                        <w:spacing w:line="360" w:lineRule="auto"/>
                        <w:rPr>
                          <w:color w:val="3F3F3F" w:themeColor="text2"/>
                          <w:lang w:val="en-US"/>
                        </w:rPr>
                      </w:pPr>
                      <w:r w:rsidRPr="0039735C">
                        <w:rPr>
                          <w:color w:val="3F3F3F" w:themeColor="text2"/>
                          <w:lang w:val="en-US"/>
                        </w:rPr>
                        <w:t>What made you happy? What did you notice that was positive?</w:t>
                      </w:r>
                    </w:p>
                    <w:p w14:paraId="58B375D9" w14:textId="77777777" w:rsidR="00D975A2" w:rsidRPr="0039735C" w:rsidRDefault="00D975A2" w:rsidP="00D975A2">
                      <w:pPr>
                        <w:rPr>
                          <w:color w:val="3F3F3F" w:themeColor="text2"/>
                          <w:lang w:val="en-US"/>
                        </w:rPr>
                      </w:pPr>
                    </w:p>
                    <w:p w14:paraId="77BCE690" w14:textId="77777777" w:rsidR="00D975A2" w:rsidRPr="0039735C" w:rsidRDefault="00D975A2" w:rsidP="00D975A2">
                      <w:pPr>
                        <w:rPr>
                          <w:color w:val="3F3F3F" w:themeColor="text2"/>
                          <w:lang w:val="en-US"/>
                        </w:rPr>
                      </w:pPr>
                    </w:p>
                    <w:p w14:paraId="24E60F43" w14:textId="77777777" w:rsidR="00D975A2" w:rsidRPr="0039735C" w:rsidRDefault="00D975A2" w:rsidP="00D975A2">
                      <w:pPr>
                        <w:rPr>
                          <w:color w:val="3F3F3F" w:themeColor="text2"/>
                          <w:lang w:val="en-US"/>
                        </w:rPr>
                      </w:pPr>
                    </w:p>
                    <w:p w14:paraId="29BA030A" w14:textId="77777777" w:rsidR="00D975A2" w:rsidRPr="0039735C" w:rsidRDefault="00D975A2" w:rsidP="00D975A2">
                      <w:pPr>
                        <w:rPr>
                          <w:color w:val="3F3F3F" w:themeColor="text2"/>
                          <w:lang w:val="en-US"/>
                        </w:rPr>
                      </w:pPr>
                    </w:p>
                    <w:p w14:paraId="486F0921" w14:textId="77777777" w:rsidR="00D975A2" w:rsidRPr="0039735C" w:rsidRDefault="00D975A2" w:rsidP="00D975A2">
                      <w:pPr>
                        <w:rPr>
                          <w:color w:val="3F3F3F" w:themeColor="text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A415512" wp14:editId="344E3D9E">
                <wp:simplePos x="0" y="0"/>
                <wp:positionH relativeFrom="column">
                  <wp:posOffset>232</wp:posOffset>
                </wp:positionH>
                <wp:positionV relativeFrom="paragraph">
                  <wp:posOffset>837126</wp:posOffset>
                </wp:positionV>
                <wp:extent cx="5880735" cy="1320800"/>
                <wp:effectExtent l="0" t="0" r="0" b="0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735" cy="132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7B19B" w14:textId="79C14DC1" w:rsidR="00034604" w:rsidRPr="0039735C" w:rsidRDefault="0039735C" w:rsidP="00034604">
                            <w:pPr>
                              <w:rPr>
                                <w:color w:val="3F3F3F" w:themeColor="text2"/>
                                <w:lang w:val="en-US"/>
                              </w:rPr>
                            </w:pPr>
                            <w:r w:rsidRPr="0039735C">
                              <w:rPr>
                                <w:color w:val="3F3F3F" w:themeColor="text2"/>
                                <w:lang w:val="en-US"/>
                              </w:rPr>
                              <w:t>Which steps did you carry out?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15512" id="Textfeld 18" o:spid="_x0000_s1030" type="#_x0000_t202" style="position:absolute;margin-left:0;margin-top:65.9pt;width:463.05pt;height:104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" filled="f" stroked="f" strokeweight=".5pt">
                <v:textbox>
                  <w:txbxContent>
                    <w:p w14:paraId="55E7B19B" w14:textId="79C14DC1" w:rsidR="00034604" w:rsidRPr="0039735C" w:rsidRDefault="0039735C" w:rsidP="00034604">
                      <w:pPr>
                        <w:rPr>
                          <w:color w:val="3F3F3F" w:themeColor="text2"/>
                          <w:lang w:val="en-US"/>
                        </w:rPr>
                      </w:pPr>
                      <w:r w:rsidRPr="0039735C">
                        <w:rPr>
                          <w:color w:val="3F3F3F" w:themeColor="text2"/>
                          <w:lang w:val="en-US"/>
                        </w:rPr>
                        <w:t>Which steps did you carry out?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575C543" wp14:editId="04D2EF21">
                <wp:simplePos x="0" y="0"/>
                <wp:positionH relativeFrom="column">
                  <wp:posOffset>232</wp:posOffset>
                </wp:positionH>
                <wp:positionV relativeFrom="paragraph">
                  <wp:posOffset>2343584</wp:posOffset>
                </wp:positionV>
                <wp:extent cx="5881105" cy="1328420"/>
                <wp:effectExtent l="0" t="0" r="0" b="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1105" cy="132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F09BF8" w14:textId="79DD5654" w:rsidR="00BA4DCC" w:rsidRPr="0039735C" w:rsidRDefault="0039735C" w:rsidP="00BA4DCC">
                            <w:pPr>
                              <w:spacing w:line="360" w:lineRule="auto"/>
                              <w:rPr>
                                <w:color w:val="3F3F3F" w:themeColor="text2"/>
                                <w:lang w:val="en-US"/>
                              </w:rPr>
                            </w:pPr>
                            <w:r w:rsidRPr="0039735C">
                              <w:rPr>
                                <w:color w:val="3F3F3F" w:themeColor="text2"/>
                                <w:lang w:val="en-US"/>
                              </w:rPr>
                              <w:t xml:space="preserve">What problems did you encounter during </w:t>
                            </w:r>
                            <w:r>
                              <w:rPr>
                                <w:color w:val="3F3F3F" w:themeColor="text2"/>
                                <w:lang w:val="en-US"/>
                              </w:rPr>
                              <w:t>interaction</w:t>
                            </w:r>
                            <w:r w:rsidRPr="0039735C">
                              <w:rPr>
                                <w:color w:val="3F3F3F" w:themeColor="text2"/>
                                <w:lang w:val="en-US"/>
                              </w:rPr>
                              <w:t>? What annoyed you?</w:t>
                            </w:r>
                          </w:p>
                          <w:p w14:paraId="222608BB" w14:textId="77777777" w:rsidR="00D975A2" w:rsidRPr="0039735C" w:rsidRDefault="00D975A2" w:rsidP="00BA4DCC">
                            <w:pPr>
                              <w:spacing w:line="360" w:lineRule="auto"/>
                              <w:rPr>
                                <w:color w:val="3F3F3F" w:themeColor="text2"/>
                                <w:lang w:val="en-US"/>
                              </w:rPr>
                            </w:pPr>
                          </w:p>
                          <w:p w14:paraId="2829BBA3" w14:textId="77777777" w:rsidR="00D975A2" w:rsidRPr="0039735C" w:rsidRDefault="00D975A2" w:rsidP="00D975A2">
                            <w:pPr>
                              <w:rPr>
                                <w:color w:val="3F3F3F" w:themeColor="text2"/>
                                <w:lang w:val="en-US"/>
                              </w:rPr>
                            </w:pPr>
                          </w:p>
                          <w:p w14:paraId="67D8DB6C" w14:textId="77777777" w:rsidR="00D975A2" w:rsidRPr="0039735C" w:rsidRDefault="00D975A2" w:rsidP="00D975A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6B93832" w14:textId="77777777" w:rsidR="00D975A2" w:rsidRPr="0039735C" w:rsidRDefault="00D975A2" w:rsidP="00D975A2">
                            <w:pPr>
                              <w:rPr>
                                <w:color w:val="3F3F3F" w:themeColor="text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5C543" id="Textfeld 5" o:spid="_x0000_s1031" type="#_x0000_t202" style="position:absolute;margin-left:0;margin-top:184.55pt;width:463.1pt;height:104.6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" filled="f" stroked="f" strokeweight=".5pt">
                <v:textbox>
                  <w:txbxContent>
                    <w:p w14:paraId="37F09BF8" w14:textId="79DD5654" w:rsidR="00BA4DCC" w:rsidRPr="0039735C" w:rsidRDefault="0039735C" w:rsidP="00BA4DCC">
                      <w:pPr>
                        <w:spacing w:line="360" w:lineRule="auto"/>
                        <w:rPr>
                          <w:color w:val="3F3F3F" w:themeColor="text2"/>
                          <w:lang w:val="en-US"/>
                        </w:rPr>
                      </w:pPr>
                      <w:r w:rsidRPr="0039735C">
                        <w:rPr>
                          <w:color w:val="3F3F3F" w:themeColor="text2"/>
                          <w:lang w:val="en-US"/>
                        </w:rPr>
                        <w:t xml:space="preserve">What problems did you encounter during </w:t>
                      </w:r>
                      <w:r>
                        <w:rPr>
                          <w:color w:val="3F3F3F" w:themeColor="text2"/>
                          <w:lang w:val="en-US"/>
                        </w:rPr>
                        <w:t>interaction</w:t>
                      </w:r>
                      <w:r w:rsidRPr="0039735C">
                        <w:rPr>
                          <w:color w:val="3F3F3F" w:themeColor="text2"/>
                          <w:lang w:val="en-US"/>
                        </w:rPr>
                        <w:t>? What annoyed you?</w:t>
                      </w:r>
                    </w:p>
                    <w:p w14:paraId="222608BB" w14:textId="77777777" w:rsidR="00D975A2" w:rsidRPr="0039735C" w:rsidRDefault="00D975A2" w:rsidP="00BA4DCC">
                      <w:pPr>
                        <w:spacing w:line="360" w:lineRule="auto"/>
                        <w:rPr>
                          <w:color w:val="3F3F3F" w:themeColor="text2"/>
                          <w:lang w:val="en-US"/>
                        </w:rPr>
                      </w:pPr>
                    </w:p>
                    <w:p w14:paraId="2829BBA3" w14:textId="77777777" w:rsidR="00D975A2" w:rsidRPr="0039735C" w:rsidRDefault="00D975A2" w:rsidP="00D975A2">
                      <w:pPr>
                        <w:rPr>
                          <w:color w:val="3F3F3F" w:themeColor="text2"/>
                          <w:lang w:val="en-US"/>
                        </w:rPr>
                      </w:pPr>
                    </w:p>
                    <w:p w14:paraId="67D8DB6C" w14:textId="77777777" w:rsidR="00D975A2" w:rsidRPr="0039735C" w:rsidRDefault="00D975A2" w:rsidP="00D975A2">
                      <w:pPr>
                        <w:rPr>
                          <w:lang w:val="en-US"/>
                        </w:rPr>
                      </w:pPr>
                    </w:p>
                    <w:p w14:paraId="06B93832" w14:textId="77777777" w:rsidR="00D975A2" w:rsidRPr="0039735C" w:rsidRDefault="00D975A2" w:rsidP="00D975A2">
                      <w:pPr>
                        <w:rPr>
                          <w:color w:val="3F3F3F" w:themeColor="text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4" behindDoc="0" locked="0" layoutInCell="1" allowOverlap="1" wp14:anchorId="50DC1861" wp14:editId="10D6D98A">
                <wp:simplePos x="0" y="0"/>
                <wp:positionH relativeFrom="column">
                  <wp:posOffset>99695</wp:posOffset>
                </wp:positionH>
                <wp:positionV relativeFrom="paragraph">
                  <wp:posOffset>2864892</wp:posOffset>
                </wp:positionV>
                <wp:extent cx="5687695" cy="681355"/>
                <wp:effectExtent l="0" t="0" r="14605" b="17145"/>
                <wp:wrapNone/>
                <wp:docPr id="20" name="Gruppieren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681355"/>
                          <a:chOff x="0" y="0"/>
                          <a:chExt cx="5687695" cy="681836"/>
                        </a:xfrm>
                      </wpg:grpSpPr>
                      <wps:wsp>
                        <wps:cNvPr id="21" name="Gerade Verbindung 21"/>
                        <wps:cNvCnPr/>
                        <wps:spPr>
                          <a:xfrm>
                            <a:off x="0" y="0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Gerade Verbindung 22"/>
                        <wps:cNvCnPr/>
                        <wps:spPr>
                          <a:xfrm>
                            <a:off x="0" y="338275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Gerade Verbindung 23"/>
                        <wps:cNvCnPr/>
                        <wps:spPr>
                          <a:xfrm>
                            <a:off x="0" y="681836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B1409" id="Gruppieren 20" o:spid="_x0000_s1026" style="position:absolute;margin-left:7.85pt;margin-top:225.6pt;width:447.85pt;height:53.65pt;z-index:251722752" coordsize="56876,6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">
                <v:line id="Gerade Verbindung 21" o:spid="_x0000_s1027" style="position:absolute;visibility:visible;mso-wrap-style:square" from="0,0" to="568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" strokecolor="#3f3f3f [3215]" strokeweight=".5pt">
                  <v:stroke joinstyle="miter"/>
                </v:line>
                <v:line id="Gerade Verbindung 22" o:spid="_x0000_s1028" style="position:absolute;visibility:visible;mso-wrap-style:square" from="0,3382" to="56876,3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" strokecolor="#3f3f3f [3215]" strokeweight=".5pt">
                  <v:stroke joinstyle="miter"/>
                </v:line>
                <v:line id="Gerade Verbindung 23" o:spid="_x0000_s1029" style="position:absolute;visibility:visible;mso-wrap-style:square" from="0,6818" to="56876,6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" strokecolor="#3f3f3f [3215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560BFF6" wp14:editId="7B138F83">
                <wp:simplePos x="0" y="0"/>
                <wp:positionH relativeFrom="column">
                  <wp:posOffset>1905</wp:posOffset>
                </wp:positionH>
                <wp:positionV relativeFrom="paragraph">
                  <wp:posOffset>5296128</wp:posOffset>
                </wp:positionV>
                <wp:extent cx="5943600" cy="1108710"/>
                <wp:effectExtent l="0" t="0" r="0" b="0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108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D1E09" w14:textId="34F08BD6" w:rsidR="00D975A2" w:rsidRPr="0039735C" w:rsidRDefault="0039735C" w:rsidP="00D975A2">
                            <w:pPr>
                              <w:rPr>
                                <w:color w:val="3F3F3F" w:themeColor="text2"/>
                                <w:lang w:val="en-US"/>
                              </w:rPr>
                            </w:pPr>
                            <w:r w:rsidRPr="0039735C">
                              <w:rPr>
                                <w:color w:val="3F3F3F" w:themeColor="text2"/>
                                <w:lang w:val="en-US"/>
                              </w:rPr>
                              <w:t xml:space="preserve">Overall evaluation of today's </w:t>
                            </w:r>
                            <w:r w:rsidRPr="0039735C">
                              <w:rPr>
                                <w:color w:val="3F3F3F" w:themeColor="text2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color w:val="3F3F3F" w:themeColor="text2"/>
                                <w:lang w:val="en-US"/>
                              </w:rPr>
                              <w:t>nteraction</w:t>
                            </w:r>
                          </w:p>
                          <w:p w14:paraId="6BCB9B39" w14:textId="77777777" w:rsidR="0067000C" w:rsidRDefault="0067000C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  <w:p w14:paraId="50C50A9F" w14:textId="7937C69E" w:rsidR="00D975A2" w:rsidRDefault="0039735C" w:rsidP="00D975A2">
                            <w:pPr>
                              <w:rPr>
                                <w:color w:val="3F3F3F" w:themeColor="text2"/>
                              </w:rPr>
                            </w:pPr>
                            <w:r w:rsidRPr="0039735C">
                              <w:rPr>
                                <w:color w:val="3F3F3F" w:themeColor="text2"/>
                              </w:rPr>
                              <w:t>unsatisfied                                              satisfied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0BFF6" id="Textfeld 12" o:spid="_x0000_s1032" type="#_x0000_t202" style="position:absolute;margin-left:.15pt;margin-top:417pt;width:468pt;height:87.3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M8XHAIAADQ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" filled="f" stroked="f" strokeweight=".5pt">
                <v:textbox>
                  <w:txbxContent>
                    <w:p w14:paraId="4F6D1E09" w14:textId="34F08BD6" w:rsidR="00D975A2" w:rsidRPr="0039735C" w:rsidRDefault="0039735C" w:rsidP="00D975A2">
                      <w:pPr>
                        <w:rPr>
                          <w:color w:val="3F3F3F" w:themeColor="text2"/>
                          <w:lang w:val="en-US"/>
                        </w:rPr>
                      </w:pPr>
                      <w:r w:rsidRPr="0039735C">
                        <w:rPr>
                          <w:color w:val="3F3F3F" w:themeColor="text2"/>
                          <w:lang w:val="en-US"/>
                        </w:rPr>
                        <w:t xml:space="preserve">Overall evaluation of today's </w:t>
                      </w:r>
                      <w:r w:rsidRPr="0039735C">
                        <w:rPr>
                          <w:color w:val="3F3F3F" w:themeColor="text2"/>
                          <w:lang w:val="en-US"/>
                        </w:rPr>
                        <w:t>i</w:t>
                      </w:r>
                      <w:r>
                        <w:rPr>
                          <w:color w:val="3F3F3F" w:themeColor="text2"/>
                          <w:lang w:val="en-US"/>
                        </w:rPr>
                        <w:t>nteraction</w:t>
                      </w:r>
                    </w:p>
                    <w:p w14:paraId="6BCB9B39" w14:textId="77777777" w:rsidR="0067000C" w:rsidRDefault="0067000C" w:rsidP="00D975A2">
                      <w:pPr>
                        <w:rPr>
                          <w:color w:val="3F3F3F" w:themeColor="text2"/>
                        </w:rPr>
                      </w:pPr>
                    </w:p>
                    <w:p w14:paraId="50C50A9F" w14:textId="7937C69E" w:rsidR="00D975A2" w:rsidRDefault="0039735C" w:rsidP="00D975A2">
                      <w:pPr>
                        <w:rPr>
                          <w:color w:val="3F3F3F" w:themeColor="text2"/>
                        </w:rPr>
                      </w:pPr>
                      <w:r w:rsidRPr="0039735C">
                        <w:rPr>
                          <w:color w:val="3F3F3F" w:themeColor="text2"/>
                        </w:rPr>
                        <w:t>unsatisfied                                              satisfied</w:t>
                      </w:r>
                    </w:p>
                  </w:txbxContent>
                </v:textbox>
              </v:shape>
            </w:pict>
          </mc:Fallback>
        </mc:AlternateContent>
      </w:r>
      <w:r w:rsidR="00034604">
        <w:rPr>
          <w:noProof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0F865D73" wp14:editId="15FEB93A">
                <wp:simplePos x="0" y="0"/>
                <wp:positionH relativeFrom="column">
                  <wp:posOffset>99060</wp:posOffset>
                </wp:positionH>
                <wp:positionV relativeFrom="paragraph">
                  <wp:posOffset>4349115</wp:posOffset>
                </wp:positionV>
                <wp:extent cx="5687695" cy="681836"/>
                <wp:effectExtent l="0" t="0" r="14605" b="17145"/>
                <wp:wrapNone/>
                <wp:docPr id="27" name="Gruppieren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681836"/>
                          <a:chOff x="0" y="0"/>
                          <a:chExt cx="5687695" cy="681836"/>
                        </a:xfrm>
                      </wpg:grpSpPr>
                      <wps:wsp>
                        <wps:cNvPr id="35" name="Gerade Verbindung 35"/>
                        <wps:cNvCnPr/>
                        <wps:spPr>
                          <a:xfrm>
                            <a:off x="0" y="0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Gerade Verbindung 38"/>
                        <wps:cNvCnPr/>
                        <wps:spPr>
                          <a:xfrm>
                            <a:off x="0" y="338275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Gerade Verbindung 39"/>
                        <wps:cNvCnPr/>
                        <wps:spPr>
                          <a:xfrm>
                            <a:off x="0" y="681836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9BE39" id="Gruppieren 27" o:spid="_x0000_s1026" style="position:absolute;margin-left:7.8pt;margin-top:342.45pt;width:447.85pt;height:53.7pt;z-index:251724800" coordsize="56876,6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">
                <v:line id="Gerade Verbindung 35" o:spid="_x0000_s1027" style="position:absolute;visibility:visible;mso-wrap-style:square" from="0,0" to="568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" strokecolor="#3f3f3f [3215]" strokeweight=".5pt">
                  <v:stroke joinstyle="miter"/>
                </v:line>
                <v:line id="Gerade Verbindung 38" o:spid="_x0000_s1028" style="position:absolute;visibility:visible;mso-wrap-style:square" from="0,3382" to="56876,3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" strokecolor="#3f3f3f [3215]" strokeweight=".5pt">
                  <v:stroke joinstyle="miter"/>
                </v:line>
                <v:line id="Gerade Verbindung 39" o:spid="_x0000_s1029" style="position:absolute;visibility:visible;mso-wrap-style:square" from="0,6818" to="56876,6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" strokecolor="#3f3f3f [3215]" strokeweight=".5pt">
                  <v:stroke joinstyle="miter"/>
                </v:line>
              </v:group>
            </w:pict>
          </mc:Fallback>
        </mc:AlternateContent>
      </w:r>
      <w:r w:rsidR="00034604">
        <w:rPr>
          <w:noProof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51E2D483" wp14:editId="27875851">
                <wp:simplePos x="0" y="0"/>
                <wp:positionH relativeFrom="column">
                  <wp:posOffset>99695</wp:posOffset>
                </wp:positionH>
                <wp:positionV relativeFrom="paragraph">
                  <wp:posOffset>1375410</wp:posOffset>
                </wp:positionV>
                <wp:extent cx="5687695" cy="681836"/>
                <wp:effectExtent l="0" t="0" r="14605" b="17145"/>
                <wp:wrapNone/>
                <wp:docPr id="19" name="Gruppieren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681836"/>
                          <a:chOff x="0" y="0"/>
                          <a:chExt cx="5687695" cy="681836"/>
                        </a:xfrm>
                      </wpg:grpSpPr>
                      <wps:wsp>
                        <wps:cNvPr id="33" name="Gerade Verbindung 33"/>
                        <wps:cNvCnPr/>
                        <wps:spPr>
                          <a:xfrm>
                            <a:off x="0" y="0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Gerade Verbindung 34"/>
                        <wps:cNvCnPr/>
                        <wps:spPr>
                          <a:xfrm>
                            <a:off x="0" y="338275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Gerade Verbindung 44"/>
                        <wps:cNvCnPr/>
                        <wps:spPr>
                          <a:xfrm>
                            <a:off x="0" y="681836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1E7B0" id="Gruppieren 19" o:spid="_x0000_s1026" style="position:absolute;margin-left:7.85pt;margin-top:108.3pt;width:447.85pt;height:53.7pt;z-index:251693056" coordsize="56876,6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">
                <v:line id="Gerade Verbindung 33" o:spid="_x0000_s1027" style="position:absolute;visibility:visible;mso-wrap-style:square" from="0,0" to="568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" strokecolor="#3f3f3f [3215]" strokeweight=".5pt">
                  <v:stroke joinstyle="miter"/>
                </v:line>
                <v:line id="Gerade Verbindung 34" o:spid="_x0000_s1028" style="position:absolute;visibility:visible;mso-wrap-style:square" from="0,3382" to="56876,3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" strokecolor="#3f3f3f [3215]" strokeweight=".5pt">
                  <v:stroke joinstyle="miter"/>
                </v:line>
                <v:line id="Gerade Verbindung 44" o:spid="_x0000_s1029" style="position:absolute;visibility:visible;mso-wrap-style:square" from="0,6818" to="56876,6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" strokecolor="#3f3f3f [3215]" strokeweight=".5pt">
                  <v:stroke joinstyle="miter"/>
                </v:line>
              </v:group>
            </w:pict>
          </mc:Fallback>
        </mc:AlternateContent>
      </w:r>
      <w:r w:rsidR="00034604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D6498B4" wp14:editId="1BE06C0C">
                <wp:simplePos x="0" y="0"/>
                <wp:positionH relativeFrom="column">
                  <wp:posOffset>3519723</wp:posOffset>
                </wp:positionH>
                <wp:positionV relativeFrom="paragraph">
                  <wp:posOffset>646580</wp:posOffset>
                </wp:positionV>
                <wp:extent cx="2267945" cy="0"/>
                <wp:effectExtent l="0" t="0" r="5715" b="12700"/>
                <wp:wrapNone/>
                <wp:docPr id="32" name="Gerade Verbindung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79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E09613" id="Gerade Verbindung 32" o:spid="_x0000_s1026" style="position:absolute;flip:x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7.15pt,50.9pt" to="455.75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" strokecolor="#3f3f3f [3215]" strokeweight=".5pt">
                <v:stroke joinstyle="miter"/>
              </v:line>
            </w:pict>
          </mc:Fallback>
        </mc:AlternateContent>
      </w:r>
      <w:r w:rsidR="00034604">
        <w:rPr>
          <w:color w:val="3F3F3F" w:themeColor="text2"/>
        </w:rPr>
        <w:tab/>
      </w:r>
      <w:r w:rsidR="001F2994">
        <w:rPr>
          <w:noProof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4B94BA57" wp14:editId="1BBE95FD">
                <wp:simplePos x="0" y="0"/>
                <wp:positionH relativeFrom="column">
                  <wp:posOffset>848995</wp:posOffset>
                </wp:positionH>
                <wp:positionV relativeFrom="paragraph">
                  <wp:posOffset>5912485</wp:posOffset>
                </wp:positionV>
                <wp:extent cx="1196000" cy="180000"/>
                <wp:effectExtent l="0" t="0" r="10795" b="10795"/>
                <wp:wrapNone/>
                <wp:docPr id="17" name="Gruppieren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6000" cy="180000"/>
                          <a:chOff x="0" y="0"/>
                          <a:chExt cx="1196000" cy="180000"/>
                        </a:xfrm>
                      </wpg:grpSpPr>
                      <wps:wsp>
                        <wps:cNvPr id="6" name="Oval 6"/>
                        <wps:cNvSpPr/>
                        <wps:spPr>
                          <a:xfrm>
                            <a:off x="0" y="0"/>
                            <a:ext cx="180000" cy="1800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Oval 11"/>
                        <wps:cNvSpPr/>
                        <wps:spPr>
                          <a:xfrm>
                            <a:off x="254000" y="0"/>
                            <a:ext cx="180000" cy="1800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Oval 14"/>
                        <wps:cNvSpPr/>
                        <wps:spPr>
                          <a:xfrm>
                            <a:off x="508000" y="0"/>
                            <a:ext cx="180000" cy="1800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Oval 15"/>
                        <wps:cNvSpPr/>
                        <wps:spPr>
                          <a:xfrm>
                            <a:off x="762000" y="0"/>
                            <a:ext cx="180000" cy="1800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Oval 16"/>
                        <wps:cNvSpPr/>
                        <wps:spPr>
                          <a:xfrm>
                            <a:off x="1016000" y="0"/>
                            <a:ext cx="180000" cy="1800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EB19D" id="Gruppieren 17" o:spid="_x0000_s1026" style="position:absolute;margin-left:66.85pt;margin-top:465.55pt;width:94.15pt;height:14.15pt;z-index:251709440" coordsize="11960,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">
                <v:oval id="Oval 6" o:spid="_x0000_s1027" style="position:absolute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" filled="f" strokecolor="#3f3f3f [3215]" strokeweight=".5pt">
                  <v:stroke joinstyle="miter"/>
                </v:oval>
                <v:oval id="Oval 11" o:spid="_x0000_s1028" style="position:absolute;left:254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" filled="f" strokecolor="#3f3f3f [3215]" strokeweight=".5pt">
                  <v:stroke joinstyle="miter"/>
                </v:oval>
                <v:oval id="Oval 14" o:spid="_x0000_s1029" style="position:absolute;left:508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" filled="f" strokecolor="#3f3f3f [3215]" strokeweight=".5pt">
                  <v:stroke joinstyle="miter"/>
                </v:oval>
                <v:oval id="Oval 15" o:spid="_x0000_s1030" style="position:absolute;left:762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" filled="f" strokecolor="#3f3f3f [3215]" strokeweight=".5pt">
                  <v:stroke joinstyle="miter"/>
                </v:oval>
                <v:oval id="Oval 16" o:spid="_x0000_s1031" style="position:absolute;left:1016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" filled="f" strokecolor="#3f3f3f [3215]" strokeweight=".5pt">
                  <v:stroke joinstyle="miter"/>
                </v:oval>
              </v:group>
            </w:pict>
          </mc:Fallback>
        </mc:AlternateContent>
      </w:r>
      <w:r w:rsidR="00CC5607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A3DF9BD" wp14:editId="798CDB15">
                <wp:simplePos x="0" y="0"/>
                <wp:positionH relativeFrom="column">
                  <wp:posOffset>590550</wp:posOffset>
                </wp:positionH>
                <wp:positionV relativeFrom="paragraph">
                  <wp:posOffset>650157</wp:posOffset>
                </wp:positionV>
                <wp:extent cx="2295525" cy="0"/>
                <wp:effectExtent l="0" t="0" r="15875" b="12700"/>
                <wp:wrapNone/>
                <wp:docPr id="31" name="Gerade Verbindung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1FEFD5" id="Gerade Verbindung 31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5pt,51.2pt" to="227.25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" strokecolor="#3f3f3f [3215]" strokeweight=".5pt">
                <v:stroke joinstyle="miter"/>
              </v:line>
            </w:pict>
          </mc:Fallback>
        </mc:AlternateContent>
      </w:r>
    </w:p>
    <w:sectPr w:rsidR="00FC4E9A" w:rsidSect="00E75FFF">
      <w:headerReference w:type="default" r:id="rId13"/>
      <w:footerReference w:type="default" r:id="rId14"/>
      <w:headerReference w:type="first" r:id="rId15"/>
      <w:pgSz w:w="11906" w:h="16838" w:code="9"/>
      <w:pgMar w:top="1985" w:right="1191" w:bottom="1440" w:left="119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501FC" w14:textId="77777777" w:rsidR="00EB0787" w:rsidRDefault="00EB0787">
      <w:r>
        <w:separator/>
      </w:r>
    </w:p>
    <w:p w14:paraId="3A49E21C" w14:textId="77777777" w:rsidR="00EB0787" w:rsidRDefault="00EB0787"/>
  </w:endnote>
  <w:endnote w:type="continuationSeparator" w:id="0">
    <w:p w14:paraId="65843707" w14:textId="77777777" w:rsidR="00EB0787" w:rsidRDefault="00EB0787">
      <w:r>
        <w:continuationSeparator/>
      </w:r>
    </w:p>
    <w:p w14:paraId="1C3FF5D7" w14:textId="77777777" w:rsidR="00EB0787" w:rsidRDefault="00EB0787"/>
  </w:endnote>
  <w:endnote w:type="continuationNotice" w:id="1">
    <w:p w14:paraId="5896C8F8" w14:textId="77777777" w:rsidR="00EB0787" w:rsidRDefault="00EB078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5B8FA" w14:textId="0728B86F" w:rsidR="00B95F91" w:rsidRPr="00B13BEE" w:rsidRDefault="00B95F91" w:rsidP="00672467">
    <w:pPr>
      <w:pStyle w:val="Fuzeile"/>
      <w:tabs>
        <w:tab w:val="clear" w:pos="9072"/>
        <w:tab w:val="left" w:pos="4800"/>
        <w:tab w:val="right" w:pos="9498"/>
      </w:tabs>
      <w:rPr>
        <w:rStyle w:val="Seitenzahl"/>
      </w:rPr>
    </w:pPr>
    <w:r w:rsidRPr="00B4362E">
      <w:rPr>
        <w:rFonts w:cs="Calibri"/>
      </w:rPr>
      <w:t xml:space="preserve">© </w:t>
    </w:r>
    <w:proofErr w:type="spellStart"/>
    <w:r w:rsidRPr="00B4362E">
      <w:rPr>
        <w:rFonts w:cs="Calibri"/>
      </w:rPr>
      <w:t>msg</w:t>
    </w:r>
    <w:proofErr w:type="spellEnd"/>
    <w:r w:rsidRPr="00B4362E">
      <w:rPr>
        <w:rFonts w:cs="Calibri"/>
      </w:rPr>
      <w:t xml:space="preserve"> </w:t>
    </w:r>
    <w:proofErr w:type="spellStart"/>
    <w:r w:rsidRPr="00B4362E">
      <w:rPr>
        <w:rFonts w:cs="Calibri"/>
      </w:rPr>
      <w:t>systems</w:t>
    </w:r>
    <w:proofErr w:type="spellEnd"/>
    <w:r w:rsidRPr="00B4362E">
      <w:rPr>
        <w:rFonts w:cs="Calibri"/>
      </w:rPr>
      <w:t xml:space="preserve"> </w:t>
    </w:r>
    <w:proofErr w:type="spellStart"/>
    <w:r w:rsidRPr="00B4362E">
      <w:rPr>
        <w:rFonts w:cs="Calibri"/>
      </w:rPr>
      <w:t>ag</w:t>
    </w:r>
    <w:proofErr w:type="spellEnd"/>
    <w:r w:rsidRPr="00B4362E">
      <w:rPr>
        <w:rFonts w:cs="Calibri"/>
      </w:rPr>
      <w:t xml:space="preserve"> 20</w:t>
    </w:r>
    <w:r w:rsidR="00B4362E">
      <w:rPr>
        <w:rFonts w:cs="Calibri"/>
      </w:rPr>
      <w:t>2</w:t>
    </w:r>
    <w:r w:rsidR="0039735C">
      <w:rPr>
        <w:rFonts w:cs="Calibri"/>
      </w:rPr>
      <w:t>6</w:t>
    </w:r>
    <w:r w:rsidR="005D4860">
      <w:rPr>
        <w:rFonts w:cs="Calibri"/>
      </w:rPr>
      <w:t xml:space="preserve"> | </w:t>
    </w:r>
    <w:hyperlink r:id="rId1" w:history="1">
      <w:r w:rsidR="0039735C" w:rsidRPr="00B15085">
        <w:rPr>
          <w:rStyle w:val="Hyperlink"/>
          <w:sz w:val="18"/>
        </w:rPr>
        <w:t>https://user-experience-methods.com/en/01_understand/diary-study.html</w:t>
      </w:r>
    </w:hyperlink>
    <w:r w:rsidR="0039735C">
      <w:t xml:space="preserve"> </w:t>
    </w:r>
    <w:r w:rsidRPr="006D77B5">
      <w:tab/>
    </w:r>
    <w:r w:rsidRPr="006D77B5">
      <w:tab/>
    </w:r>
    <w:r w:rsidRPr="006D77B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FD0F0" w14:textId="77777777" w:rsidR="00EB0787" w:rsidRDefault="00EB0787">
      <w:r>
        <w:separator/>
      </w:r>
    </w:p>
    <w:p w14:paraId="52AF6E23" w14:textId="77777777" w:rsidR="00EB0787" w:rsidRDefault="00EB0787"/>
  </w:footnote>
  <w:footnote w:type="continuationSeparator" w:id="0">
    <w:p w14:paraId="258B08FB" w14:textId="77777777" w:rsidR="00EB0787" w:rsidRDefault="00EB0787">
      <w:r>
        <w:continuationSeparator/>
      </w:r>
    </w:p>
    <w:p w14:paraId="61E44000" w14:textId="77777777" w:rsidR="00EB0787" w:rsidRDefault="00EB0787"/>
  </w:footnote>
  <w:footnote w:type="continuationNotice" w:id="1">
    <w:p w14:paraId="79E557D9" w14:textId="77777777" w:rsidR="00EB0787" w:rsidRDefault="00EB078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70C93" w14:textId="5167EF12" w:rsidR="00B95F91" w:rsidRPr="00640152" w:rsidRDefault="00672467" w:rsidP="00640152">
    <w:pPr>
      <w:pStyle w:val="Kopfzeile"/>
    </w:pPr>
    <w:r w:rsidRPr="00640152">
      <w:rPr>
        <w:noProof/>
      </w:rPr>
      <w:drawing>
        <wp:anchor distT="0" distB="0" distL="114300" distR="114300" simplePos="0" relativeHeight="251658241" behindDoc="1" locked="1" layoutInCell="1" allowOverlap="1" wp14:anchorId="170FA50D" wp14:editId="4E3BA210">
          <wp:simplePos x="0" y="0"/>
          <wp:positionH relativeFrom="page">
            <wp:posOffset>5292725</wp:posOffset>
          </wp:positionH>
          <wp:positionV relativeFrom="page">
            <wp:posOffset>450215</wp:posOffset>
          </wp:positionV>
          <wp:extent cx="1512000" cy="471600"/>
          <wp:effectExtent l="0" t="0" r="0" b="508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ogo_msg_neu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20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735C" w:rsidRPr="0039735C">
      <w:rPr>
        <w:noProof/>
      </w:rPr>
      <w:t>Template for a Diary Study</w:t>
    </w:r>
  </w:p>
  <w:p w14:paraId="5D48A8A1" w14:textId="14575D25" w:rsidR="00B95F91" w:rsidRPr="00640152" w:rsidRDefault="00A0244B" w:rsidP="00640152">
    <w:pPr>
      <w:pStyle w:val="Kopfzeile"/>
    </w:pPr>
    <w:r w:rsidRPr="00640152"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60C51E72" wp14:editId="052DE511">
              <wp:simplePos x="0" y="0"/>
              <wp:positionH relativeFrom="margin">
                <wp:align>left</wp:align>
              </wp:positionH>
              <wp:positionV relativeFrom="page">
                <wp:posOffset>791845</wp:posOffset>
              </wp:positionV>
              <wp:extent cx="4320000" cy="0"/>
              <wp:effectExtent l="0" t="0" r="23495" b="19050"/>
              <wp:wrapNone/>
              <wp:docPr id="3" name="Gerade Verbindung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20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0404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40000" dist="20000" dir="5400000" rotWithShape="0">
                                <a:srgbClr val="808080">
                                  <a:alpha val="37999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05FE79" id="Gerade Verbindung 16" o:spid="_x0000_s1026" style="position:absolute;z-index:-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" from="0,62.35pt" to="340.15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" strokecolor="#404040" strokeweight=".5pt">
              <v:shadow opacity="24903f" origin=",.5" offset="0,.55556mm"/>
              <w10:wrap anchorx="margin" anchory="page"/>
              <w10:anchorlock/>
            </v:line>
          </w:pict>
        </mc:Fallback>
      </mc:AlternateContent>
    </w:r>
    <w:proofErr w:type="spellStart"/>
    <w:r w:rsidR="0039735C">
      <w:t>Application</w:t>
    </w:r>
    <w:proofErr w:type="spellEnd"/>
    <w:r w:rsidR="00CB6E86">
      <w:t>:</w:t>
    </w:r>
  </w:p>
  <w:p w14:paraId="477A1283" w14:textId="77777777" w:rsidR="00B95F91" w:rsidRDefault="00B95F9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7A3F6" w14:textId="77777777" w:rsidR="000021FE" w:rsidRDefault="000021FE">
    <w:pPr>
      <w:pStyle w:val="Kopfzeile"/>
      <w:rPr>
        <w:noProof/>
      </w:rPr>
    </w:pPr>
  </w:p>
  <w:p w14:paraId="50E9F16D" w14:textId="77777777" w:rsidR="007D2AA6" w:rsidRDefault="007D2AA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C5826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09E1B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9BC9B5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C7819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42B2132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CE0887F4"/>
    <w:lvl w:ilvl="0">
      <w:start w:val="1"/>
      <w:numFmt w:val="bullet"/>
      <w:pStyle w:val="Aufzhlungszeichen5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000000"/>
        <w:w w:val="120"/>
      </w:rPr>
    </w:lvl>
  </w:abstractNum>
  <w:abstractNum w:abstractNumId="6" w15:restartNumberingAfterBreak="0">
    <w:nsid w:val="FFFFFF81"/>
    <w:multiLevelType w:val="singleLevel"/>
    <w:tmpl w:val="3F0630C8"/>
    <w:lvl w:ilvl="0">
      <w:start w:val="1"/>
      <w:numFmt w:val="bullet"/>
      <w:pStyle w:val="Aufzhlungszeichen4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7" w15:restartNumberingAfterBreak="0">
    <w:nsid w:val="FFFFFF82"/>
    <w:multiLevelType w:val="singleLevel"/>
    <w:tmpl w:val="FBBCEE34"/>
    <w:lvl w:ilvl="0">
      <w:start w:val="1"/>
      <w:numFmt w:val="bullet"/>
      <w:pStyle w:val="Aufzhlungszeichen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000000"/>
        <w:w w:val="120"/>
      </w:rPr>
    </w:lvl>
  </w:abstractNum>
  <w:abstractNum w:abstractNumId="8" w15:restartNumberingAfterBreak="0">
    <w:nsid w:val="FFFFFF83"/>
    <w:multiLevelType w:val="singleLevel"/>
    <w:tmpl w:val="A41A0958"/>
    <w:lvl w:ilvl="0">
      <w:start w:val="1"/>
      <w:numFmt w:val="bullet"/>
      <w:pStyle w:val="Aufzhlungszeichen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9" w15:restartNumberingAfterBreak="0">
    <w:nsid w:val="FFFFFF88"/>
    <w:multiLevelType w:val="singleLevel"/>
    <w:tmpl w:val="EFB4742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BA29AE6"/>
    <w:lvl w:ilvl="0">
      <w:start w:val="1"/>
      <w:numFmt w:val="bullet"/>
      <w:pStyle w:val="Aufzhlungszeichen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000000"/>
        <w:w w:val="120"/>
      </w:rPr>
    </w:lvl>
  </w:abstractNum>
  <w:abstractNum w:abstractNumId="11" w15:restartNumberingAfterBreak="0">
    <w:nsid w:val="018A360F"/>
    <w:multiLevelType w:val="multilevel"/>
    <w:tmpl w:val="26CCAEC2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841439"/>
        <w:w w:val="12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794"/>
        </w:tabs>
        <w:ind w:left="794" w:hanging="397"/>
      </w:pPr>
      <w:rPr>
        <w:rFonts w:ascii="Wingdings 2" w:hAnsi="Wingdings 2" w:hint="default"/>
        <w:color w:val="6F6F6F"/>
        <w:sz w:val="20"/>
      </w:rPr>
    </w:lvl>
    <w:lvl w:ilvl="2">
      <w:start w:val="1"/>
      <w:numFmt w:val="bullet"/>
      <w:lvlText w:val=""/>
      <w:lvlJc w:val="left"/>
      <w:pPr>
        <w:tabs>
          <w:tab w:val="num" w:pos="1191"/>
        </w:tabs>
        <w:ind w:left="1191" w:hanging="397"/>
      </w:pPr>
      <w:rPr>
        <w:rFonts w:ascii="Wingdings 2" w:hAnsi="Wingdings 2" w:hint="default"/>
        <w:color w:val="6F6F6F"/>
        <w:sz w:val="20"/>
      </w:rPr>
    </w:lvl>
    <w:lvl w:ilvl="3">
      <w:start w:val="1"/>
      <w:numFmt w:val="bullet"/>
      <w:lvlText w:val=""/>
      <w:lvlJc w:val="left"/>
      <w:pPr>
        <w:tabs>
          <w:tab w:val="num" w:pos="1588"/>
        </w:tabs>
        <w:ind w:left="1588" w:hanging="397"/>
      </w:pPr>
      <w:rPr>
        <w:rFonts w:ascii="Wingdings 2" w:hAnsi="Wingdings 2" w:hint="default"/>
        <w:color w:val="6F6F6F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2756923"/>
    <w:multiLevelType w:val="multilevel"/>
    <w:tmpl w:val="26CCAEC2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841439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6F6F6F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841439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6F6F6F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8E84CCC"/>
    <w:multiLevelType w:val="multilevel"/>
    <w:tmpl w:val="26CCAEC2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841439"/>
        <w:w w:val="12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794"/>
        </w:tabs>
        <w:ind w:left="794" w:hanging="397"/>
      </w:pPr>
      <w:rPr>
        <w:rFonts w:ascii="Wingdings 2" w:hAnsi="Wingdings 2" w:hint="default"/>
        <w:color w:val="6F6F6F"/>
        <w:sz w:val="20"/>
      </w:rPr>
    </w:lvl>
    <w:lvl w:ilvl="2">
      <w:start w:val="1"/>
      <w:numFmt w:val="bullet"/>
      <w:lvlText w:val=""/>
      <w:lvlJc w:val="left"/>
      <w:pPr>
        <w:tabs>
          <w:tab w:val="num" w:pos="1191"/>
        </w:tabs>
        <w:ind w:left="1191" w:hanging="397"/>
      </w:pPr>
      <w:rPr>
        <w:rFonts w:ascii="Wingdings 2" w:hAnsi="Wingdings 2" w:hint="default"/>
        <w:color w:val="6F6F6F"/>
        <w:sz w:val="20"/>
      </w:rPr>
    </w:lvl>
    <w:lvl w:ilvl="3">
      <w:start w:val="1"/>
      <w:numFmt w:val="bullet"/>
      <w:lvlText w:val=""/>
      <w:lvlJc w:val="left"/>
      <w:pPr>
        <w:tabs>
          <w:tab w:val="num" w:pos="1588"/>
        </w:tabs>
        <w:ind w:left="1588" w:hanging="397"/>
      </w:pPr>
      <w:rPr>
        <w:rFonts w:ascii="Wingdings 2" w:hAnsi="Wingdings 2" w:hint="default"/>
        <w:color w:val="6F6F6F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EB97FA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47B5AB0"/>
    <w:multiLevelType w:val="multilevel"/>
    <w:tmpl w:val="26CCAEC2"/>
    <w:numStyleLink w:val="Aufzhlung"/>
  </w:abstractNum>
  <w:abstractNum w:abstractNumId="16" w15:restartNumberingAfterBreak="0">
    <w:nsid w:val="15017F42"/>
    <w:multiLevelType w:val="hybridMultilevel"/>
    <w:tmpl w:val="B30C425A"/>
    <w:lvl w:ilvl="0" w:tplc="9E7094EC">
      <w:start w:val="1"/>
      <w:numFmt w:val="decimal"/>
      <w:pStyle w:val="Liste5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F466D6A"/>
    <w:multiLevelType w:val="multilevel"/>
    <w:tmpl w:val="B73606E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 w:val="0"/>
        <w:sz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211A1D27"/>
    <w:multiLevelType w:val="multilevel"/>
    <w:tmpl w:val="26CCAEC2"/>
    <w:numStyleLink w:val="Aufzhlung"/>
  </w:abstractNum>
  <w:abstractNum w:abstractNumId="19" w15:restartNumberingAfterBreak="0">
    <w:nsid w:val="22D3337D"/>
    <w:multiLevelType w:val="hybridMultilevel"/>
    <w:tmpl w:val="A6440688"/>
    <w:lvl w:ilvl="0" w:tplc="7CA2C654">
      <w:start w:val="1"/>
      <w:numFmt w:val="decimal"/>
      <w:pStyle w:val="Liste2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7035480"/>
    <w:multiLevelType w:val="hybridMultilevel"/>
    <w:tmpl w:val="0B5628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7D35D4"/>
    <w:multiLevelType w:val="multilevel"/>
    <w:tmpl w:val="26CCAEC2"/>
    <w:styleLink w:val="Aufzhlung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EF93E2C"/>
    <w:multiLevelType w:val="multilevel"/>
    <w:tmpl w:val="6804C72C"/>
    <w:lvl w:ilvl="0">
      <w:start w:val="1"/>
      <w:numFmt w:val="decimal"/>
      <w:pStyle w:val="Liste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14"/>
        </w:tabs>
        <w:ind w:left="720" w:firstLine="7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1387205"/>
    <w:multiLevelType w:val="hybridMultilevel"/>
    <w:tmpl w:val="DD56B4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E50EAC"/>
    <w:multiLevelType w:val="multilevel"/>
    <w:tmpl w:val="26CCAEC2"/>
    <w:numStyleLink w:val="Aufzhlung"/>
  </w:abstractNum>
  <w:abstractNum w:abstractNumId="25" w15:restartNumberingAfterBreak="0">
    <w:nsid w:val="40FD742C"/>
    <w:multiLevelType w:val="multilevel"/>
    <w:tmpl w:val="26CCAEC2"/>
    <w:numStyleLink w:val="Aufzhlung"/>
  </w:abstractNum>
  <w:abstractNum w:abstractNumId="26" w15:restartNumberingAfterBreak="0">
    <w:nsid w:val="45C60E74"/>
    <w:multiLevelType w:val="multilevel"/>
    <w:tmpl w:val="26CCAEC2"/>
    <w:numStyleLink w:val="Aufzhlung"/>
  </w:abstractNum>
  <w:abstractNum w:abstractNumId="27" w15:restartNumberingAfterBreak="0">
    <w:nsid w:val="46B13E34"/>
    <w:multiLevelType w:val="hybridMultilevel"/>
    <w:tmpl w:val="2D380E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9A203D"/>
    <w:multiLevelType w:val="multilevel"/>
    <w:tmpl w:val="B2E48C1E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4F552EE6"/>
    <w:multiLevelType w:val="hybridMultilevel"/>
    <w:tmpl w:val="F998E934"/>
    <w:lvl w:ilvl="0" w:tplc="252A412C">
      <w:start w:val="1"/>
      <w:numFmt w:val="decimal"/>
      <w:pStyle w:val="Liste4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456224C"/>
    <w:multiLevelType w:val="multilevel"/>
    <w:tmpl w:val="26CCAEC2"/>
    <w:numStyleLink w:val="Aufzhlung"/>
  </w:abstractNum>
  <w:abstractNum w:abstractNumId="31" w15:restartNumberingAfterBreak="0">
    <w:nsid w:val="5B0D5AF8"/>
    <w:multiLevelType w:val="multilevel"/>
    <w:tmpl w:val="26CCAEC2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841439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6F6F6F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841439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6F6F6F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C1317A3"/>
    <w:multiLevelType w:val="multilevel"/>
    <w:tmpl w:val="26CCAEC2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57186F"/>
    <w:multiLevelType w:val="hybridMultilevel"/>
    <w:tmpl w:val="CE6472DA"/>
    <w:lvl w:ilvl="0" w:tplc="D2D024D2">
      <w:start w:val="2"/>
      <w:numFmt w:val="bullet"/>
      <w:pStyle w:val="AufzhlungTabelle1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color w:val="841439"/>
        <w:w w:val="120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C21FE9"/>
    <w:multiLevelType w:val="hybridMultilevel"/>
    <w:tmpl w:val="D04A46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CD44B4"/>
    <w:multiLevelType w:val="hybridMultilevel"/>
    <w:tmpl w:val="CD68CB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843F5E"/>
    <w:multiLevelType w:val="hybridMultilevel"/>
    <w:tmpl w:val="92927D3A"/>
    <w:lvl w:ilvl="0" w:tplc="A94E9CC6">
      <w:start w:val="1"/>
      <w:numFmt w:val="decimal"/>
      <w:pStyle w:val="Liste3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C352C64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5200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A8EDD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6833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A476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987B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FAC6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F2C9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8B76E8"/>
    <w:multiLevelType w:val="singleLevel"/>
    <w:tmpl w:val="594C52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38" w15:restartNumberingAfterBreak="0">
    <w:nsid w:val="7A4C02C7"/>
    <w:multiLevelType w:val="multilevel"/>
    <w:tmpl w:val="26CCAEC2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090547443">
    <w:abstractNumId w:val="10"/>
  </w:num>
  <w:num w:numId="2" w16cid:durableId="421531492">
    <w:abstractNumId w:val="8"/>
  </w:num>
  <w:num w:numId="3" w16cid:durableId="705104657">
    <w:abstractNumId w:val="28"/>
  </w:num>
  <w:num w:numId="4" w16cid:durableId="1023283829">
    <w:abstractNumId w:val="22"/>
  </w:num>
  <w:num w:numId="5" w16cid:durableId="67460859">
    <w:abstractNumId w:val="19"/>
  </w:num>
  <w:num w:numId="6" w16cid:durableId="2125226864">
    <w:abstractNumId w:val="36"/>
  </w:num>
  <w:num w:numId="7" w16cid:durableId="562986922">
    <w:abstractNumId w:val="29"/>
  </w:num>
  <w:num w:numId="8" w16cid:durableId="1531458662">
    <w:abstractNumId w:val="16"/>
  </w:num>
  <w:num w:numId="9" w16cid:durableId="160855998">
    <w:abstractNumId w:val="33"/>
  </w:num>
  <w:num w:numId="10" w16cid:durableId="1196885749">
    <w:abstractNumId w:val="21"/>
  </w:num>
  <w:num w:numId="11" w16cid:durableId="271940379">
    <w:abstractNumId w:val="15"/>
  </w:num>
  <w:num w:numId="12" w16cid:durableId="99885735">
    <w:abstractNumId w:val="7"/>
  </w:num>
  <w:num w:numId="13" w16cid:durableId="616251837">
    <w:abstractNumId w:val="9"/>
  </w:num>
  <w:num w:numId="14" w16cid:durableId="210533040">
    <w:abstractNumId w:val="14"/>
  </w:num>
  <w:num w:numId="15" w16cid:durableId="203180114">
    <w:abstractNumId w:val="25"/>
  </w:num>
  <w:num w:numId="16" w16cid:durableId="365103448">
    <w:abstractNumId w:val="26"/>
  </w:num>
  <w:num w:numId="17" w16cid:durableId="1020426692">
    <w:abstractNumId w:val="6"/>
  </w:num>
  <w:num w:numId="18" w16cid:durableId="2067530054">
    <w:abstractNumId w:val="5"/>
  </w:num>
  <w:num w:numId="19" w16cid:durableId="1385713647">
    <w:abstractNumId w:val="31"/>
  </w:num>
  <w:num w:numId="20" w16cid:durableId="927616053">
    <w:abstractNumId w:val="30"/>
  </w:num>
  <w:num w:numId="21" w16cid:durableId="2103381026">
    <w:abstractNumId w:val="24"/>
  </w:num>
  <w:num w:numId="22" w16cid:durableId="819661504">
    <w:abstractNumId w:val="4"/>
  </w:num>
  <w:num w:numId="23" w16cid:durableId="1505827435">
    <w:abstractNumId w:val="3"/>
  </w:num>
  <w:num w:numId="24" w16cid:durableId="1196623097">
    <w:abstractNumId w:val="2"/>
  </w:num>
  <w:num w:numId="25" w16cid:durableId="1958834212">
    <w:abstractNumId w:val="1"/>
  </w:num>
  <w:num w:numId="26" w16cid:durableId="1318266764">
    <w:abstractNumId w:val="0"/>
  </w:num>
  <w:num w:numId="27" w16cid:durableId="385834932">
    <w:abstractNumId w:val="12"/>
  </w:num>
  <w:num w:numId="28" w16cid:durableId="1475677808">
    <w:abstractNumId w:val="11"/>
  </w:num>
  <w:num w:numId="29" w16cid:durableId="839932424">
    <w:abstractNumId w:val="13"/>
  </w:num>
  <w:num w:numId="30" w16cid:durableId="1364670831">
    <w:abstractNumId w:val="17"/>
  </w:num>
  <w:num w:numId="31" w16cid:durableId="280260613">
    <w:abstractNumId w:val="34"/>
  </w:num>
  <w:num w:numId="32" w16cid:durableId="736174251">
    <w:abstractNumId w:val="23"/>
  </w:num>
  <w:num w:numId="33" w16cid:durableId="793521488">
    <w:abstractNumId w:val="35"/>
  </w:num>
  <w:num w:numId="34" w16cid:durableId="1029910828">
    <w:abstractNumId w:val="27"/>
  </w:num>
  <w:num w:numId="35" w16cid:durableId="2143885269">
    <w:abstractNumId w:val="20"/>
  </w:num>
  <w:num w:numId="36" w16cid:durableId="1297907533">
    <w:abstractNumId w:val="18"/>
  </w:num>
  <w:num w:numId="37" w16cid:durableId="1613979355">
    <w:abstractNumId w:val="38"/>
  </w:num>
  <w:num w:numId="38" w16cid:durableId="1654984182">
    <w:abstractNumId w:val="32"/>
  </w:num>
  <w:num w:numId="39" w16cid:durableId="1974017716">
    <w:abstractNumId w:val="28"/>
  </w:num>
  <w:num w:numId="40" w16cid:durableId="955915077">
    <w:abstractNumId w:val="28"/>
  </w:num>
  <w:num w:numId="41" w16cid:durableId="1538202149">
    <w:abstractNumId w:val="28"/>
  </w:num>
  <w:num w:numId="42" w16cid:durableId="657424175">
    <w:abstractNumId w:val="28"/>
  </w:num>
  <w:num w:numId="43" w16cid:durableId="688020066">
    <w:abstractNumId w:val="28"/>
  </w:num>
  <w:num w:numId="44" w16cid:durableId="925769521">
    <w:abstractNumId w:val="28"/>
  </w:num>
  <w:num w:numId="45" w16cid:durableId="1525705772">
    <w:abstractNumId w:val="28"/>
  </w:num>
  <w:num w:numId="46" w16cid:durableId="306594113">
    <w:abstractNumId w:val="28"/>
  </w:num>
  <w:num w:numId="47" w16cid:durableId="1791850482">
    <w:abstractNumId w:val="28"/>
  </w:num>
  <w:num w:numId="48" w16cid:durableId="1472594497">
    <w:abstractNumId w:val="3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9A"/>
    <w:rsid w:val="000021FE"/>
    <w:rsid w:val="00012223"/>
    <w:rsid w:val="000125AF"/>
    <w:rsid w:val="00026655"/>
    <w:rsid w:val="00034604"/>
    <w:rsid w:val="000429E1"/>
    <w:rsid w:val="00071FA8"/>
    <w:rsid w:val="00080020"/>
    <w:rsid w:val="000B5D91"/>
    <w:rsid w:val="000B6496"/>
    <w:rsid w:val="000B69FD"/>
    <w:rsid w:val="000C7811"/>
    <w:rsid w:val="000D739A"/>
    <w:rsid w:val="000E2F62"/>
    <w:rsid w:val="000E4910"/>
    <w:rsid w:val="000E59BD"/>
    <w:rsid w:val="000E61C6"/>
    <w:rsid w:val="000F1274"/>
    <w:rsid w:val="0010707E"/>
    <w:rsid w:val="00107949"/>
    <w:rsid w:val="001539D6"/>
    <w:rsid w:val="00155ACC"/>
    <w:rsid w:val="001605C7"/>
    <w:rsid w:val="00162496"/>
    <w:rsid w:val="0016343D"/>
    <w:rsid w:val="001639C8"/>
    <w:rsid w:val="001815BD"/>
    <w:rsid w:val="0019131A"/>
    <w:rsid w:val="001A407F"/>
    <w:rsid w:val="001A4EC2"/>
    <w:rsid w:val="001A66F3"/>
    <w:rsid w:val="001C5500"/>
    <w:rsid w:val="001D0075"/>
    <w:rsid w:val="001E5925"/>
    <w:rsid w:val="001F2994"/>
    <w:rsid w:val="0020250E"/>
    <w:rsid w:val="0020657E"/>
    <w:rsid w:val="00215975"/>
    <w:rsid w:val="00226823"/>
    <w:rsid w:val="002373CF"/>
    <w:rsid w:val="002517E1"/>
    <w:rsid w:val="00264032"/>
    <w:rsid w:val="00264477"/>
    <w:rsid w:val="00272F1E"/>
    <w:rsid w:val="00273AB9"/>
    <w:rsid w:val="00280017"/>
    <w:rsid w:val="002A5B09"/>
    <w:rsid w:val="002A6716"/>
    <w:rsid w:val="002B35E7"/>
    <w:rsid w:val="002C74C7"/>
    <w:rsid w:val="002D5780"/>
    <w:rsid w:val="002E73F4"/>
    <w:rsid w:val="002F49B9"/>
    <w:rsid w:val="00305A9E"/>
    <w:rsid w:val="00307791"/>
    <w:rsid w:val="00311A48"/>
    <w:rsid w:val="00344E26"/>
    <w:rsid w:val="00345C8E"/>
    <w:rsid w:val="00381366"/>
    <w:rsid w:val="003836AD"/>
    <w:rsid w:val="0039222F"/>
    <w:rsid w:val="0039735C"/>
    <w:rsid w:val="003A39AD"/>
    <w:rsid w:val="003A6249"/>
    <w:rsid w:val="003B2DBA"/>
    <w:rsid w:val="003B4D99"/>
    <w:rsid w:val="003D3A55"/>
    <w:rsid w:val="003F4CDA"/>
    <w:rsid w:val="003F7564"/>
    <w:rsid w:val="004040D8"/>
    <w:rsid w:val="0040416B"/>
    <w:rsid w:val="004371F8"/>
    <w:rsid w:val="004557B3"/>
    <w:rsid w:val="00457D69"/>
    <w:rsid w:val="004779C9"/>
    <w:rsid w:val="00486382"/>
    <w:rsid w:val="00490A41"/>
    <w:rsid w:val="004C42D3"/>
    <w:rsid w:val="004C5705"/>
    <w:rsid w:val="004D2ADA"/>
    <w:rsid w:val="004E291D"/>
    <w:rsid w:val="004E3DB1"/>
    <w:rsid w:val="004F2606"/>
    <w:rsid w:val="004F2AB9"/>
    <w:rsid w:val="004F3D1A"/>
    <w:rsid w:val="004F4A67"/>
    <w:rsid w:val="0051295B"/>
    <w:rsid w:val="00516C67"/>
    <w:rsid w:val="00526342"/>
    <w:rsid w:val="0053071E"/>
    <w:rsid w:val="005419FA"/>
    <w:rsid w:val="00570FCC"/>
    <w:rsid w:val="00577DFC"/>
    <w:rsid w:val="005901BD"/>
    <w:rsid w:val="00592DDC"/>
    <w:rsid w:val="00594D33"/>
    <w:rsid w:val="005A20EC"/>
    <w:rsid w:val="005A5D92"/>
    <w:rsid w:val="005B2DE7"/>
    <w:rsid w:val="005C106A"/>
    <w:rsid w:val="005D1FF4"/>
    <w:rsid w:val="005D4860"/>
    <w:rsid w:val="005F16E9"/>
    <w:rsid w:val="00601428"/>
    <w:rsid w:val="00614A06"/>
    <w:rsid w:val="00620B29"/>
    <w:rsid w:val="006350DE"/>
    <w:rsid w:val="00640152"/>
    <w:rsid w:val="00662201"/>
    <w:rsid w:val="0067000C"/>
    <w:rsid w:val="00672467"/>
    <w:rsid w:val="0067441C"/>
    <w:rsid w:val="00675ED7"/>
    <w:rsid w:val="006819A3"/>
    <w:rsid w:val="00681F32"/>
    <w:rsid w:val="006915DD"/>
    <w:rsid w:val="006A3E33"/>
    <w:rsid w:val="006A4362"/>
    <w:rsid w:val="006A5364"/>
    <w:rsid w:val="006B39C4"/>
    <w:rsid w:val="006C0829"/>
    <w:rsid w:val="006C2474"/>
    <w:rsid w:val="006C7E09"/>
    <w:rsid w:val="006D04D9"/>
    <w:rsid w:val="006D3E47"/>
    <w:rsid w:val="006D77B5"/>
    <w:rsid w:val="006E5F83"/>
    <w:rsid w:val="006E76AE"/>
    <w:rsid w:val="006F432E"/>
    <w:rsid w:val="006F56F6"/>
    <w:rsid w:val="007035DE"/>
    <w:rsid w:val="00714C3F"/>
    <w:rsid w:val="00726C67"/>
    <w:rsid w:val="007473A3"/>
    <w:rsid w:val="00752A09"/>
    <w:rsid w:val="0075470B"/>
    <w:rsid w:val="0075721E"/>
    <w:rsid w:val="00757B1E"/>
    <w:rsid w:val="00790850"/>
    <w:rsid w:val="007963F6"/>
    <w:rsid w:val="007C6BB2"/>
    <w:rsid w:val="007D2AA6"/>
    <w:rsid w:val="007E3650"/>
    <w:rsid w:val="007E73A8"/>
    <w:rsid w:val="0085325E"/>
    <w:rsid w:val="00861BAC"/>
    <w:rsid w:val="00867E79"/>
    <w:rsid w:val="00877FEB"/>
    <w:rsid w:val="00880F69"/>
    <w:rsid w:val="00881EF7"/>
    <w:rsid w:val="00896C03"/>
    <w:rsid w:val="008C5263"/>
    <w:rsid w:val="008E5EBC"/>
    <w:rsid w:val="008F5DCB"/>
    <w:rsid w:val="00932238"/>
    <w:rsid w:val="0095140B"/>
    <w:rsid w:val="00953684"/>
    <w:rsid w:val="009607E5"/>
    <w:rsid w:val="009716E5"/>
    <w:rsid w:val="00976538"/>
    <w:rsid w:val="00983DB9"/>
    <w:rsid w:val="00985CD4"/>
    <w:rsid w:val="00993E65"/>
    <w:rsid w:val="009A58ED"/>
    <w:rsid w:val="009B3363"/>
    <w:rsid w:val="009F00BE"/>
    <w:rsid w:val="009F3645"/>
    <w:rsid w:val="009F52A6"/>
    <w:rsid w:val="00A00864"/>
    <w:rsid w:val="00A0244B"/>
    <w:rsid w:val="00A026A3"/>
    <w:rsid w:val="00A07648"/>
    <w:rsid w:val="00A2680F"/>
    <w:rsid w:val="00A27FF1"/>
    <w:rsid w:val="00A31A1F"/>
    <w:rsid w:val="00A3698E"/>
    <w:rsid w:val="00A55B3D"/>
    <w:rsid w:val="00A56665"/>
    <w:rsid w:val="00A60369"/>
    <w:rsid w:val="00A60C7D"/>
    <w:rsid w:val="00A7253F"/>
    <w:rsid w:val="00A73F83"/>
    <w:rsid w:val="00A779DF"/>
    <w:rsid w:val="00A83CE4"/>
    <w:rsid w:val="00A84EF8"/>
    <w:rsid w:val="00A93E5E"/>
    <w:rsid w:val="00AA6CC2"/>
    <w:rsid w:val="00AB32BC"/>
    <w:rsid w:val="00AC3C20"/>
    <w:rsid w:val="00AD7708"/>
    <w:rsid w:val="00AE3807"/>
    <w:rsid w:val="00AE6187"/>
    <w:rsid w:val="00AF5370"/>
    <w:rsid w:val="00B13BEE"/>
    <w:rsid w:val="00B23751"/>
    <w:rsid w:val="00B25114"/>
    <w:rsid w:val="00B26D12"/>
    <w:rsid w:val="00B4362E"/>
    <w:rsid w:val="00B614C0"/>
    <w:rsid w:val="00B63EC9"/>
    <w:rsid w:val="00B64FB5"/>
    <w:rsid w:val="00B95F91"/>
    <w:rsid w:val="00BA4DCC"/>
    <w:rsid w:val="00BA7007"/>
    <w:rsid w:val="00BC54D2"/>
    <w:rsid w:val="00BC62D9"/>
    <w:rsid w:val="00BE558C"/>
    <w:rsid w:val="00BE7CF6"/>
    <w:rsid w:val="00BF242C"/>
    <w:rsid w:val="00C0512A"/>
    <w:rsid w:val="00C1412B"/>
    <w:rsid w:val="00C1464A"/>
    <w:rsid w:val="00C202FE"/>
    <w:rsid w:val="00C222A7"/>
    <w:rsid w:val="00C4358D"/>
    <w:rsid w:val="00C50451"/>
    <w:rsid w:val="00C876F0"/>
    <w:rsid w:val="00CA2D0D"/>
    <w:rsid w:val="00CA7B86"/>
    <w:rsid w:val="00CB053E"/>
    <w:rsid w:val="00CB6E86"/>
    <w:rsid w:val="00CC5607"/>
    <w:rsid w:val="00CC6AF4"/>
    <w:rsid w:val="00CD6049"/>
    <w:rsid w:val="00CE6E9E"/>
    <w:rsid w:val="00CF5BF7"/>
    <w:rsid w:val="00D17611"/>
    <w:rsid w:val="00D370D7"/>
    <w:rsid w:val="00D416B6"/>
    <w:rsid w:val="00D64B6F"/>
    <w:rsid w:val="00D7059D"/>
    <w:rsid w:val="00D848F5"/>
    <w:rsid w:val="00D900CA"/>
    <w:rsid w:val="00D96E3E"/>
    <w:rsid w:val="00D975A2"/>
    <w:rsid w:val="00DA6EDB"/>
    <w:rsid w:val="00DB04B2"/>
    <w:rsid w:val="00DB44CB"/>
    <w:rsid w:val="00DB6480"/>
    <w:rsid w:val="00DE1FE1"/>
    <w:rsid w:val="00DE48D0"/>
    <w:rsid w:val="00DF11D1"/>
    <w:rsid w:val="00E50687"/>
    <w:rsid w:val="00E51344"/>
    <w:rsid w:val="00E75FFF"/>
    <w:rsid w:val="00E80C7F"/>
    <w:rsid w:val="00E873AE"/>
    <w:rsid w:val="00E92BFB"/>
    <w:rsid w:val="00E9476C"/>
    <w:rsid w:val="00E95760"/>
    <w:rsid w:val="00E96A7C"/>
    <w:rsid w:val="00EA2C74"/>
    <w:rsid w:val="00EA3B2C"/>
    <w:rsid w:val="00EB0787"/>
    <w:rsid w:val="00EB6323"/>
    <w:rsid w:val="00EB67A3"/>
    <w:rsid w:val="00ED37E0"/>
    <w:rsid w:val="00EE5914"/>
    <w:rsid w:val="00EF28DB"/>
    <w:rsid w:val="00EF5656"/>
    <w:rsid w:val="00EF7B97"/>
    <w:rsid w:val="00F0668B"/>
    <w:rsid w:val="00F10338"/>
    <w:rsid w:val="00F319A2"/>
    <w:rsid w:val="00F53AEA"/>
    <w:rsid w:val="00F6139C"/>
    <w:rsid w:val="00F76219"/>
    <w:rsid w:val="00F76CD7"/>
    <w:rsid w:val="00F90FAD"/>
    <w:rsid w:val="00FC3F3C"/>
    <w:rsid w:val="00FC4C75"/>
    <w:rsid w:val="00FC4E9A"/>
    <w:rsid w:val="00FC7B62"/>
    <w:rsid w:val="00FD3F1D"/>
    <w:rsid w:val="00FD4639"/>
    <w:rsid w:val="00FE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7E2FD6"/>
  <w14:defaultImageDpi w14:val="300"/>
  <w15:docId w15:val="{504794AA-43EC-494D-ACC8-86866290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semiHidden="1" w:uiPriority="70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D3E47"/>
    <w:pPr>
      <w:spacing w:before="120" w:after="120"/>
    </w:pPr>
    <w:rPr>
      <w:rFonts w:ascii="Calibri" w:hAnsi="Calibri"/>
      <w:sz w:val="22"/>
      <w:lang w:val="de-DE" w:eastAsia="de-DE"/>
    </w:rPr>
  </w:style>
  <w:style w:type="paragraph" w:styleId="berschrift1">
    <w:name w:val="heading 1"/>
    <w:basedOn w:val="Standard"/>
    <w:next w:val="Standard"/>
    <w:qFormat/>
    <w:rsid w:val="009607E5"/>
    <w:pPr>
      <w:keepNext/>
      <w:pageBreakBefore/>
      <w:numPr>
        <w:numId w:val="47"/>
      </w:numPr>
      <w:spacing w:before="240" w:after="240"/>
      <w:ind w:left="737" w:hanging="737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9607E5"/>
    <w:pPr>
      <w:keepNext/>
      <w:numPr>
        <w:ilvl w:val="1"/>
        <w:numId w:val="47"/>
      </w:numPr>
      <w:spacing w:before="240" w:after="240"/>
      <w:ind w:left="737" w:hanging="73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9607E5"/>
    <w:pPr>
      <w:keepNext/>
      <w:numPr>
        <w:ilvl w:val="2"/>
        <w:numId w:val="47"/>
      </w:numPr>
      <w:spacing w:before="240" w:after="240"/>
      <w:ind w:left="737" w:hanging="737"/>
      <w:outlineLvl w:val="2"/>
    </w:pPr>
    <w:rPr>
      <w:rFonts w:cs="Arial"/>
      <w:b/>
      <w:bCs/>
      <w:sz w:val="24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E95760"/>
    <w:pPr>
      <w:keepNext/>
      <w:numPr>
        <w:ilvl w:val="3"/>
        <w:numId w:val="47"/>
      </w:numPr>
      <w:tabs>
        <w:tab w:val="left" w:pos="1191"/>
      </w:tabs>
      <w:spacing w:before="240" w:after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rsid w:val="00E95760"/>
    <w:pPr>
      <w:numPr>
        <w:ilvl w:val="4"/>
        <w:numId w:val="47"/>
      </w:numPr>
      <w:tabs>
        <w:tab w:val="left" w:pos="1191"/>
      </w:tabs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rsid w:val="00E95760"/>
    <w:pPr>
      <w:numPr>
        <w:ilvl w:val="5"/>
        <w:numId w:val="47"/>
      </w:numPr>
      <w:tabs>
        <w:tab w:val="left" w:pos="1191"/>
      </w:tabs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rsid w:val="00E95760"/>
    <w:pPr>
      <w:numPr>
        <w:ilvl w:val="6"/>
        <w:numId w:val="47"/>
      </w:numPr>
      <w:tabs>
        <w:tab w:val="left" w:pos="1588"/>
      </w:tabs>
      <w:spacing w:before="240" w:after="60"/>
      <w:outlineLvl w:val="6"/>
    </w:pPr>
    <w:rPr>
      <w:b/>
      <w:szCs w:val="24"/>
    </w:rPr>
  </w:style>
  <w:style w:type="paragraph" w:styleId="berschrift8">
    <w:name w:val="heading 8"/>
    <w:basedOn w:val="Standard"/>
    <w:next w:val="Standard"/>
    <w:rsid w:val="00E95760"/>
    <w:pPr>
      <w:numPr>
        <w:ilvl w:val="7"/>
        <w:numId w:val="47"/>
      </w:numPr>
      <w:tabs>
        <w:tab w:val="left" w:pos="1588"/>
      </w:tabs>
      <w:spacing w:before="240" w:after="60"/>
      <w:outlineLvl w:val="7"/>
    </w:pPr>
    <w:rPr>
      <w:iCs/>
      <w:szCs w:val="24"/>
    </w:rPr>
  </w:style>
  <w:style w:type="paragraph" w:styleId="berschrift9">
    <w:name w:val="heading 9"/>
    <w:basedOn w:val="Standard"/>
    <w:next w:val="Standard"/>
    <w:rsid w:val="00E95760"/>
    <w:pPr>
      <w:numPr>
        <w:ilvl w:val="8"/>
        <w:numId w:val="47"/>
      </w:numPr>
      <w:tabs>
        <w:tab w:val="left" w:pos="1588"/>
      </w:tabs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ispielkastenCourier">
    <w:name w:val="Beispielkasten Courier"/>
    <w:basedOn w:val="Standard"/>
    <w:qFormat/>
    <w:rsid w:val="002C74C7"/>
    <w:pPr>
      <w:pBdr>
        <w:top w:val="single" w:sz="4" w:space="1" w:color="404040"/>
        <w:left w:val="single" w:sz="4" w:space="4" w:color="404040"/>
        <w:bottom w:val="single" w:sz="4" w:space="1" w:color="404040"/>
        <w:right w:val="single" w:sz="4" w:space="4" w:color="404040"/>
      </w:pBdr>
      <w:shd w:val="clear" w:color="auto" w:fill="CBCBCB"/>
    </w:pPr>
    <w:rPr>
      <w:rFonts w:ascii="Courier" w:hAnsi="Courier"/>
      <w:sz w:val="18"/>
    </w:rPr>
  </w:style>
  <w:style w:type="paragraph" w:styleId="Fu-Endnotenberschrift">
    <w:name w:val="Note Heading"/>
    <w:basedOn w:val="Standard"/>
    <w:next w:val="Standard"/>
    <w:rsid w:val="002C74C7"/>
    <w:rPr>
      <w:color w:val="404040"/>
    </w:rPr>
  </w:style>
  <w:style w:type="paragraph" w:styleId="Unterschrift">
    <w:name w:val="Signature"/>
    <w:basedOn w:val="Standard"/>
    <w:rsid w:val="002C74C7"/>
    <w:pPr>
      <w:ind w:left="4252"/>
    </w:pPr>
  </w:style>
  <w:style w:type="paragraph" w:customStyle="1" w:styleId="BeispielkastenCourierfett">
    <w:name w:val="Beispielkasten Courier fett"/>
    <w:basedOn w:val="BeispielkastenCourier"/>
    <w:rsid w:val="00EF5656"/>
    <w:rPr>
      <w:b/>
    </w:rPr>
  </w:style>
  <w:style w:type="character" w:customStyle="1" w:styleId="StandardfettZchn">
    <w:name w:val="Standard fett Zchn"/>
    <w:link w:val="Standardfett"/>
    <w:rsid w:val="00EF28DB"/>
    <w:rPr>
      <w:rFonts w:ascii="Arial" w:hAnsi="Arial"/>
      <w:b/>
    </w:rPr>
  </w:style>
  <w:style w:type="paragraph" w:styleId="Funotentext">
    <w:name w:val="footnote text"/>
    <w:basedOn w:val="Standard"/>
    <w:semiHidden/>
    <w:rsid w:val="002C74C7"/>
    <w:pPr>
      <w:spacing w:line="280" w:lineRule="atLeast"/>
    </w:pPr>
    <w:rPr>
      <w:color w:val="404040"/>
      <w:sz w:val="16"/>
    </w:rPr>
  </w:style>
  <w:style w:type="character" w:styleId="Fett">
    <w:name w:val="Strong"/>
    <w:qFormat/>
    <w:rsid w:val="00B13BEE"/>
    <w:rPr>
      <w:rFonts w:ascii="Calibri" w:hAnsi="Calibri"/>
      <w:b/>
      <w:bCs/>
      <w:color w:val="841439"/>
      <w:sz w:val="22"/>
    </w:rPr>
  </w:style>
  <w:style w:type="paragraph" w:styleId="Datum">
    <w:name w:val="Date"/>
    <w:basedOn w:val="Standard"/>
    <w:next w:val="Standard"/>
    <w:link w:val="DatumZchn"/>
    <w:rsid w:val="00516C67"/>
  </w:style>
  <w:style w:type="character" w:customStyle="1" w:styleId="DatumZchn">
    <w:name w:val="Datum Zchn"/>
    <w:link w:val="Datum"/>
    <w:rsid w:val="00516C67"/>
    <w:rPr>
      <w:rFonts w:ascii="Arial" w:hAnsi="Arial"/>
    </w:rPr>
  </w:style>
  <w:style w:type="paragraph" w:styleId="Aufzhlungszeichen2">
    <w:name w:val="List Bullet 2"/>
    <w:basedOn w:val="Standard"/>
    <w:qFormat/>
    <w:rsid w:val="00B95F91"/>
    <w:pPr>
      <w:numPr>
        <w:numId w:val="2"/>
      </w:numPr>
      <w:contextualSpacing/>
    </w:pPr>
  </w:style>
  <w:style w:type="paragraph" w:styleId="Aufzhlungszeichen">
    <w:name w:val="List Bullet"/>
    <w:basedOn w:val="Standard"/>
    <w:qFormat/>
    <w:rsid w:val="00B95F91"/>
    <w:pPr>
      <w:numPr>
        <w:numId w:val="1"/>
      </w:numPr>
      <w:contextualSpacing/>
    </w:pPr>
  </w:style>
  <w:style w:type="paragraph" w:customStyle="1" w:styleId="TitelDeckblatt">
    <w:name w:val="Titel Deckblatt"/>
    <w:basedOn w:val="Standard"/>
    <w:autoRedefine/>
    <w:rsid w:val="00726C67"/>
    <w:pPr>
      <w:spacing w:line="340" w:lineRule="atLeast"/>
    </w:pPr>
    <w:rPr>
      <w:b/>
      <w:bCs/>
      <w:color w:val="841439"/>
      <w:sz w:val="48"/>
    </w:rPr>
  </w:style>
  <w:style w:type="paragraph" w:customStyle="1" w:styleId="UntertitelDeckblatt">
    <w:name w:val="Untertitel Deckblatt"/>
    <w:basedOn w:val="Standard"/>
    <w:autoRedefine/>
    <w:rsid w:val="00726C67"/>
    <w:pPr>
      <w:spacing w:line="340" w:lineRule="atLeast"/>
    </w:pPr>
    <w:rPr>
      <w:bCs/>
      <w:sz w:val="28"/>
    </w:rPr>
  </w:style>
  <w:style w:type="paragraph" w:customStyle="1" w:styleId="Dokumenttyp">
    <w:name w:val="Dokumenttyp"/>
    <w:basedOn w:val="Standard"/>
    <w:autoRedefine/>
    <w:rsid w:val="000B69FD"/>
    <w:pPr>
      <w:spacing w:line="340" w:lineRule="atLeast"/>
    </w:pPr>
    <w:rPr>
      <w:b/>
      <w:bCs/>
      <w:sz w:val="56"/>
    </w:rPr>
  </w:style>
  <w:style w:type="paragraph" w:customStyle="1" w:styleId="DokumenttypUntertitel">
    <w:name w:val="Dokumenttyp Untertitel"/>
    <w:basedOn w:val="Dokumenttyp"/>
    <w:autoRedefine/>
    <w:rsid w:val="002C74C7"/>
    <w:rPr>
      <w:sz w:val="28"/>
    </w:rPr>
  </w:style>
  <w:style w:type="paragraph" w:customStyle="1" w:styleId="DeckblattUntertitel">
    <w:name w:val="Deckblatt Untertitel"/>
    <w:basedOn w:val="Standard"/>
    <w:autoRedefine/>
    <w:rsid w:val="007D2AA6"/>
    <w:pPr>
      <w:spacing w:line="340" w:lineRule="atLeast"/>
    </w:pPr>
    <w:rPr>
      <w:bCs/>
      <w:sz w:val="28"/>
    </w:rPr>
  </w:style>
  <w:style w:type="paragraph" w:customStyle="1" w:styleId="DeckblattTitel">
    <w:name w:val="Deckblatt Titel"/>
    <w:basedOn w:val="Standard"/>
    <w:rsid w:val="007D2AA6"/>
    <w:rPr>
      <w:b/>
      <w:color w:val="841439"/>
      <w:sz w:val="48"/>
    </w:rPr>
  </w:style>
  <w:style w:type="paragraph" w:styleId="Verzeichnis3">
    <w:name w:val="toc 3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paragraph" w:customStyle="1" w:styleId="Standardfett">
    <w:name w:val="Standard fett"/>
    <w:basedOn w:val="Standard"/>
    <w:link w:val="StandardfettZchn"/>
    <w:rsid w:val="00EF28DB"/>
    <w:rPr>
      <w:b/>
    </w:rPr>
  </w:style>
  <w:style w:type="paragraph" w:styleId="Verzeichnis2">
    <w:name w:val="toc 2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character" w:styleId="Hyperlink">
    <w:name w:val="Hyperlink"/>
    <w:uiPriority w:val="99"/>
    <w:qFormat/>
    <w:rsid w:val="0019131A"/>
    <w:rPr>
      <w:rFonts w:ascii="Calibri" w:hAnsi="Calibri"/>
      <w:b w:val="0"/>
      <w:color w:val="60A3BC"/>
      <w:sz w:val="22"/>
      <w:u w:val="single"/>
    </w:rPr>
  </w:style>
  <w:style w:type="paragraph" w:styleId="Verzeichnis1">
    <w:name w:val="toc 1"/>
    <w:basedOn w:val="Standard"/>
    <w:next w:val="Standard"/>
    <w:uiPriority w:val="39"/>
    <w:rsid w:val="00D370D7"/>
    <w:pPr>
      <w:tabs>
        <w:tab w:val="left" w:pos="1134"/>
        <w:tab w:val="left" w:pos="9072"/>
      </w:tabs>
      <w:spacing w:before="240"/>
    </w:pPr>
    <w:rPr>
      <w:b/>
      <w:bCs/>
      <w:sz w:val="24"/>
      <w:szCs w:val="24"/>
    </w:rPr>
  </w:style>
  <w:style w:type="paragraph" w:styleId="Verzeichnis4">
    <w:name w:val="toc 4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szCs w:val="24"/>
    </w:rPr>
  </w:style>
  <w:style w:type="paragraph" w:styleId="Kopfzeile">
    <w:name w:val="header"/>
    <w:basedOn w:val="Standard"/>
    <w:rsid w:val="000B69FD"/>
    <w:pPr>
      <w:tabs>
        <w:tab w:val="center" w:pos="4536"/>
        <w:tab w:val="right" w:pos="9072"/>
      </w:tabs>
      <w:spacing w:before="0" w:after="0"/>
    </w:pPr>
    <w:rPr>
      <w:color w:val="841439"/>
    </w:rPr>
  </w:style>
  <w:style w:type="paragraph" w:styleId="Fuzeile">
    <w:name w:val="footer"/>
    <w:basedOn w:val="Standard"/>
    <w:autoRedefine/>
    <w:qFormat/>
    <w:rsid w:val="00B13BEE"/>
    <w:pPr>
      <w:tabs>
        <w:tab w:val="center" w:pos="4536"/>
        <w:tab w:val="center" w:pos="4678"/>
        <w:tab w:val="right" w:pos="9072"/>
      </w:tabs>
    </w:pPr>
    <w:rPr>
      <w:color w:val="404040"/>
      <w:sz w:val="18"/>
    </w:rPr>
  </w:style>
  <w:style w:type="character" w:styleId="Seitenzahl">
    <w:name w:val="page number"/>
    <w:qFormat/>
    <w:rsid w:val="00B13BEE"/>
    <w:rPr>
      <w:rFonts w:ascii="Calibri" w:hAnsi="Calibri"/>
      <w:color w:val="404040"/>
      <w:sz w:val="18"/>
    </w:rPr>
  </w:style>
  <w:style w:type="paragraph" w:styleId="E-Mail-Signatur">
    <w:name w:val="E-mail Signature"/>
    <w:basedOn w:val="Standard"/>
  </w:style>
  <w:style w:type="paragraph" w:styleId="Liste">
    <w:name w:val="List"/>
    <w:basedOn w:val="Standard"/>
    <w:rsid w:val="00D900CA"/>
    <w:pPr>
      <w:numPr>
        <w:numId w:val="4"/>
      </w:numPr>
    </w:pPr>
  </w:style>
  <w:style w:type="paragraph" w:styleId="Liste2">
    <w:name w:val="List 2"/>
    <w:basedOn w:val="Standard"/>
    <w:rsid w:val="00D900CA"/>
    <w:pPr>
      <w:numPr>
        <w:numId w:val="5"/>
      </w:numPr>
    </w:pPr>
  </w:style>
  <w:style w:type="paragraph" w:styleId="Liste3">
    <w:name w:val="List 3"/>
    <w:basedOn w:val="Standard"/>
    <w:rsid w:val="00D900CA"/>
    <w:pPr>
      <w:numPr>
        <w:numId w:val="6"/>
      </w:numPr>
    </w:pPr>
  </w:style>
  <w:style w:type="paragraph" w:styleId="Liste4">
    <w:name w:val="List 4"/>
    <w:basedOn w:val="Standard"/>
    <w:rsid w:val="00D900CA"/>
    <w:pPr>
      <w:numPr>
        <w:numId w:val="7"/>
      </w:numPr>
    </w:pPr>
  </w:style>
  <w:style w:type="paragraph" w:styleId="Liste5">
    <w:name w:val="List 5"/>
    <w:basedOn w:val="Standard"/>
    <w:rsid w:val="00D900CA"/>
    <w:pPr>
      <w:numPr>
        <w:numId w:val="8"/>
      </w:numPr>
    </w:pPr>
  </w:style>
  <w:style w:type="paragraph" w:customStyle="1" w:styleId="Tabelle">
    <w:name w:val="Tabelle"/>
    <w:basedOn w:val="Standard"/>
    <w:rsid w:val="002C74C7"/>
    <w:pPr>
      <w:spacing w:before="60" w:after="60"/>
    </w:pPr>
    <w:rPr>
      <w:bCs/>
      <w:sz w:val="18"/>
    </w:rPr>
  </w:style>
  <w:style w:type="paragraph" w:styleId="Verzeichnis5">
    <w:name w:val="toc 5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Beschriftung">
    <w:name w:val="caption"/>
    <w:basedOn w:val="Standard"/>
    <w:next w:val="Standard"/>
    <w:link w:val="BeschriftungZchn"/>
    <w:qFormat/>
    <w:rsid w:val="00E95760"/>
    <w:pPr>
      <w:spacing w:before="60" w:after="60"/>
    </w:pPr>
    <w:rPr>
      <w:bCs/>
      <w:color w:val="404040"/>
      <w:sz w:val="16"/>
    </w:rPr>
  </w:style>
  <w:style w:type="paragraph" w:styleId="Verzeichnis6">
    <w:name w:val="toc 6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7">
    <w:name w:val="toc 7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Verzeichnis8">
    <w:name w:val="toc 8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9">
    <w:name w:val="toc 9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Aufzhlungszeichen3">
    <w:name w:val="List Bullet 3"/>
    <w:basedOn w:val="Standard"/>
    <w:rsid w:val="00B95F91"/>
    <w:pPr>
      <w:numPr>
        <w:numId w:val="12"/>
      </w:numPr>
      <w:contextualSpacing/>
    </w:pPr>
  </w:style>
  <w:style w:type="paragraph" w:styleId="Listenfortsetzung2">
    <w:name w:val="List Continue 2"/>
    <w:basedOn w:val="Standard"/>
    <w:rsid w:val="0040416B"/>
    <w:pPr>
      <w:ind w:left="566"/>
      <w:contextualSpacing/>
    </w:pPr>
  </w:style>
  <w:style w:type="paragraph" w:styleId="Textkrper">
    <w:name w:val="Body Text"/>
    <w:basedOn w:val="Standard"/>
    <w:link w:val="TextkrperZchn"/>
    <w:rsid w:val="0040416B"/>
  </w:style>
  <w:style w:type="paragraph" w:customStyle="1" w:styleId="AufzhlungTabelle1">
    <w:name w:val="AufzählungTabelle1"/>
    <w:basedOn w:val="Standard"/>
    <w:rsid w:val="00D900CA"/>
    <w:pPr>
      <w:numPr>
        <w:numId w:val="9"/>
      </w:numPr>
    </w:pPr>
    <w:rPr>
      <w:sz w:val="18"/>
    </w:rPr>
  </w:style>
  <w:style w:type="character" w:customStyle="1" w:styleId="TextkrperZchn">
    <w:name w:val="Textkörper Zchn"/>
    <w:link w:val="Textkrper"/>
    <w:rsid w:val="0040416B"/>
    <w:rPr>
      <w:rFonts w:ascii="Arial" w:hAnsi="Arial"/>
    </w:rPr>
  </w:style>
  <w:style w:type="paragraph" w:customStyle="1" w:styleId="FormatvorlageTabelleFett">
    <w:name w:val="Formatvorlage Tabelle + Fett"/>
    <w:basedOn w:val="Tabelle"/>
    <w:pPr>
      <w:pBdr>
        <w:between w:val="single" w:sz="12" w:space="1" w:color="076BB2"/>
      </w:pBdr>
    </w:pPr>
    <w:rPr>
      <w:b/>
      <w:bCs w:val="0"/>
    </w:rPr>
  </w:style>
  <w:style w:type="paragraph" w:customStyle="1" w:styleId="Betreffzeile">
    <w:name w:val="Betreffzeile"/>
    <w:basedOn w:val="Standard"/>
    <w:rsid w:val="0040416B"/>
  </w:style>
  <w:style w:type="paragraph" w:customStyle="1" w:styleId="FormatvorlageDeckblattTitelRot">
    <w:name w:val="Formatvorlage Deckblatt Titel + Rot"/>
    <w:basedOn w:val="DeckblattTitel"/>
    <w:rsid w:val="002C74C7"/>
  </w:style>
  <w:style w:type="table" w:styleId="Tabellenraster">
    <w:name w:val="Table Grid"/>
    <w:basedOn w:val="NormaleTabelle"/>
    <w:rsid w:val="006819A3"/>
    <w:pPr>
      <w:spacing w:before="120" w:after="120"/>
    </w:pPr>
    <w:rPr>
      <w:rFonts w:ascii="Arial" w:hAnsi="Arial"/>
      <w:sz w:val="18"/>
    </w:rPr>
    <w:tblPr>
      <w:tblBorders>
        <w:top w:val="single" w:sz="4" w:space="0" w:color="404040"/>
        <w:left w:val="single" w:sz="4" w:space="0" w:color="404040"/>
        <w:bottom w:val="single" w:sz="4" w:space="0" w:color="404040"/>
        <w:right w:val="single" w:sz="4" w:space="0" w:color="404040"/>
        <w:insideH w:val="single" w:sz="4" w:space="0" w:color="404040"/>
        <w:insideV w:val="single" w:sz="4" w:space="0" w:color="404040"/>
      </w:tblBorders>
    </w:tblPr>
    <w:tblStylePr w:type="firstRow">
      <w:rPr>
        <w:rFonts w:asciiTheme="minorHAnsi" w:hAnsiTheme="minorHAnsi"/>
        <w:b/>
        <w:color w:val="auto"/>
        <w:sz w:val="20"/>
      </w:rPr>
      <w:tblPr/>
      <w:trPr>
        <w:tblHeader/>
      </w:trPr>
      <w:tcPr>
        <w:tcBorders>
          <w:bottom w:val="single" w:sz="24" w:space="0" w:color="841439"/>
        </w:tcBorders>
        <w:shd w:val="clear" w:color="auto" w:fill="CCCCCC"/>
      </w:tcPr>
    </w:tblStylePr>
    <w:tblStylePr w:type="lastRow">
      <w:rPr>
        <w:rFonts w:asciiTheme="minorHAnsi" w:hAnsiTheme="minorHAnsi"/>
        <w:sz w:val="18"/>
      </w:rPr>
      <w:tblPr/>
      <w:tcPr>
        <w:tcBorders>
          <w:top w:val="single" w:sz="12" w:space="0" w:color="841439" w:themeColor="accent2"/>
        </w:tcBorders>
        <w:shd w:val="clear" w:color="auto" w:fill="F2F2F2"/>
      </w:tcPr>
    </w:tblStylePr>
    <w:tblStylePr w:type="firstCol">
      <w:rPr>
        <w:b/>
        <w:sz w:val="20"/>
      </w:rPr>
      <w:tblPr/>
      <w:tcPr>
        <w:tcBorders>
          <w:right w:val="single" w:sz="24" w:space="0" w:color="800000"/>
        </w:tcBorders>
        <w:shd w:val="clear" w:color="auto" w:fill="D9D9D9"/>
      </w:tcPr>
    </w:tblStylePr>
    <w:tblStylePr w:type="lastCol">
      <w:tblPr/>
      <w:tcPr>
        <w:tcBorders>
          <w:left w:val="nil"/>
          <w:right w:val="single" w:sz="8" w:space="0" w:color="auto"/>
        </w:tcBorders>
        <w:shd w:val="clear" w:color="auto" w:fill="F4F4F4" w:themeFill="background2" w:themeFillTint="33"/>
      </w:tcPr>
    </w:tblStylePr>
  </w:style>
  <w:style w:type="paragraph" w:styleId="Listennummer">
    <w:name w:val="List Number"/>
    <w:basedOn w:val="Standard"/>
    <w:rsid w:val="00D900CA"/>
    <w:pPr>
      <w:numPr>
        <w:numId w:val="13"/>
      </w:numPr>
      <w:contextualSpacing/>
    </w:pPr>
  </w:style>
  <w:style w:type="character" w:customStyle="1" w:styleId="BeschriftungZchn">
    <w:name w:val="Beschriftung Zchn"/>
    <w:link w:val="Beschriftung"/>
    <w:rsid w:val="00E95760"/>
    <w:rPr>
      <w:rFonts w:ascii="Arial" w:hAnsi="Arial"/>
      <w:bCs/>
      <w:color w:val="404040"/>
      <w:sz w:val="16"/>
    </w:rPr>
  </w:style>
  <w:style w:type="numbering" w:customStyle="1" w:styleId="Aufzhlung">
    <w:name w:val="Aufzählung"/>
    <w:basedOn w:val="KeineListe"/>
    <w:rsid w:val="00D900CA"/>
    <w:pPr>
      <w:numPr>
        <w:numId w:val="10"/>
      </w:numPr>
    </w:pPr>
  </w:style>
  <w:style w:type="table" w:customStyle="1" w:styleId="Gitternetztabelle1hellAkzent11">
    <w:name w:val="Gitternetztabelle 1 hell  – Akzent 11"/>
    <w:basedOn w:val="NormaleTabelle"/>
    <w:uiPriority w:val="46"/>
    <w:rsid w:val="006E5F83"/>
    <w:tblPr>
      <w:tblStyleRowBandSize w:val="1"/>
      <w:tblStyleColBandSize w:val="1"/>
      <w:tblBorders>
        <w:top w:val="single" w:sz="4" w:space="0" w:color="BFDAE4" w:themeColor="accent1" w:themeTint="66"/>
        <w:left w:val="single" w:sz="4" w:space="0" w:color="BFDAE4" w:themeColor="accent1" w:themeTint="66"/>
        <w:bottom w:val="single" w:sz="4" w:space="0" w:color="BFDAE4" w:themeColor="accent1" w:themeTint="66"/>
        <w:right w:val="single" w:sz="4" w:space="0" w:color="BFDAE4" w:themeColor="accent1" w:themeTint="66"/>
        <w:insideH w:val="single" w:sz="4" w:space="0" w:color="BFDAE4" w:themeColor="accent1" w:themeTint="66"/>
        <w:insideV w:val="single" w:sz="4" w:space="0" w:color="BFDA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FC7D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C7D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styleId="1ai">
    <w:name w:val="Outline List 1"/>
    <w:basedOn w:val="KeineListe"/>
    <w:rsid w:val="00D900CA"/>
    <w:pPr>
      <w:numPr>
        <w:numId w:val="14"/>
      </w:numPr>
    </w:pPr>
  </w:style>
  <w:style w:type="paragraph" w:styleId="Aufzhlungszeichen4">
    <w:name w:val="List Bullet 4"/>
    <w:basedOn w:val="Standard"/>
    <w:rsid w:val="00B95F91"/>
    <w:pPr>
      <w:numPr>
        <w:numId w:val="17"/>
      </w:numPr>
      <w:contextualSpacing/>
    </w:pPr>
  </w:style>
  <w:style w:type="character" w:customStyle="1" w:styleId="berschrift4Zchn">
    <w:name w:val="Überschrift 4 Zchn"/>
    <w:link w:val="berschrift4"/>
    <w:rsid w:val="00E95760"/>
    <w:rPr>
      <w:rFonts w:ascii="Arial" w:hAnsi="Arial"/>
      <w:b/>
      <w:bCs/>
      <w:sz w:val="22"/>
      <w:szCs w:val="28"/>
    </w:rPr>
  </w:style>
  <w:style w:type="paragraph" w:styleId="Aufzhlungszeichen5">
    <w:name w:val="List Bullet 5"/>
    <w:basedOn w:val="Standard"/>
    <w:rsid w:val="00B95F91"/>
    <w:pPr>
      <w:numPr>
        <w:numId w:val="18"/>
      </w:numPr>
      <w:contextualSpacing/>
    </w:pPr>
  </w:style>
  <w:style w:type="paragraph" w:customStyle="1" w:styleId="Erklrung">
    <w:name w:val="Erklärung"/>
    <w:basedOn w:val="Standard"/>
    <w:next w:val="Standard"/>
    <w:qFormat/>
    <w:rsid w:val="00E95760"/>
    <w:rPr>
      <w:i/>
      <w:color w:val="60A3BC"/>
    </w:rPr>
  </w:style>
  <w:style w:type="character" w:customStyle="1" w:styleId="berschrift2Zchn">
    <w:name w:val="Überschrift 2 Zchn"/>
    <w:link w:val="berschrift2"/>
    <w:rsid w:val="009607E5"/>
    <w:rPr>
      <w:rFonts w:ascii="Arial" w:hAnsi="Arial" w:cs="Arial"/>
      <w:b/>
      <w:bCs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9607E5"/>
    <w:rPr>
      <w:rFonts w:ascii="Arial" w:hAnsi="Arial" w:cs="Arial"/>
      <w:b/>
      <w:bCs/>
      <w:sz w:val="24"/>
      <w:szCs w:val="26"/>
      <w:lang w:val="de-DE" w:eastAsia="de-DE"/>
    </w:rPr>
  </w:style>
  <w:style w:type="paragraph" w:customStyle="1" w:styleId="FarbigeListe-Akzent11">
    <w:name w:val="Farbige Liste - Akzent 11"/>
    <w:basedOn w:val="Standard"/>
    <w:uiPriority w:val="72"/>
    <w:rsid w:val="00E95760"/>
    <w:pPr>
      <w:ind w:left="708"/>
    </w:pPr>
  </w:style>
  <w:style w:type="paragraph" w:styleId="Inhaltsverzeichnisberschrift">
    <w:name w:val="TOC Heading"/>
    <w:basedOn w:val="berschrift1"/>
    <w:next w:val="Standard"/>
    <w:uiPriority w:val="39"/>
    <w:unhideWhenUsed/>
    <w:rsid w:val="001815BD"/>
    <w:pPr>
      <w:keepLines/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F7D95" w:themeColor="accent1" w:themeShade="BF"/>
      <w:kern w:val="0"/>
      <w:sz w:val="32"/>
      <w:lang w:val="en-US" w:eastAsia="en-US"/>
    </w:rPr>
  </w:style>
  <w:style w:type="character" w:styleId="Platzhaltertext">
    <w:name w:val="Placeholder Text"/>
    <w:basedOn w:val="Absatz-Standardschriftart"/>
    <w:uiPriority w:val="99"/>
    <w:unhideWhenUsed/>
    <w:rsid w:val="00307791"/>
    <w:rPr>
      <w:color w:val="808080"/>
    </w:rPr>
  </w:style>
  <w:style w:type="paragraph" w:customStyle="1" w:styleId="msgClassification">
    <w:name w:val="msg_Classification"/>
    <w:basedOn w:val="Standard"/>
    <w:autoRedefine/>
    <w:qFormat/>
    <w:rsid w:val="00307791"/>
    <w:rPr>
      <w:rFonts w:cs="Calibri"/>
      <w:i/>
    </w:rPr>
  </w:style>
  <w:style w:type="character" w:styleId="Kommentarzeichen">
    <w:name w:val="annotation reference"/>
    <w:basedOn w:val="Absatz-Standardschriftart"/>
    <w:semiHidden/>
    <w:unhideWhenUsed/>
    <w:rsid w:val="00CA2D0D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CA2D0D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CA2D0D"/>
    <w:rPr>
      <w:rFonts w:ascii="Calibri" w:hAnsi="Calibri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CA2D0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CA2D0D"/>
    <w:rPr>
      <w:rFonts w:ascii="Calibri" w:hAnsi="Calibri"/>
      <w:b/>
      <w:bCs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4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user-experience-methods.com/en/01_understand/diary-study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Vorlagen-Office\msgSystems\msg_Doku\Doku-ohne-Deckblatt.dotx" TargetMode="External"/></Relationships>
</file>

<file path=word/theme/theme1.xml><?xml version="1.0" encoding="utf-8"?>
<a:theme xmlns:a="http://schemas.openxmlformats.org/drawingml/2006/main" name="Office Theme">
  <a:themeElements>
    <a:clrScheme name="msg systems">
      <a:dk1>
        <a:srgbClr val="000000"/>
      </a:dk1>
      <a:lt1>
        <a:srgbClr val="FFFFFF"/>
      </a:lt1>
      <a:dk2>
        <a:srgbClr val="3F3F3F"/>
      </a:dk2>
      <a:lt2>
        <a:srgbClr val="CBCBCB"/>
      </a:lt2>
      <a:accent1>
        <a:srgbClr val="60A3BC"/>
      </a:accent1>
      <a:accent2>
        <a:srgbClr val="841439"/>
      </a:accent2>
      <a:accent3>
        <a:srgbClr val="1E4A35"/>
      </a:accent3>
      <a:accent4>
        <a:srgbClr val="8EA499"/>
      </a:accent4>
      <a:accent5>
        <a:srgbClr val="D08B01"/>
      </a:accent5>
      <a:accent6>
        <a:srgbClr val="E8B380"/>
      </a:accent6>
      <a:hlink>
        <a:srgbClr val="60A3BC"/>
      </a:hlink>
      <a:folHlink>
        <a:srgbClr val="60A3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sg_Klassifizierung xmlns="f719ecbf-a19d-4b01-ba1f-7ffa0d8a5235">internal</msg_Klassifizierung>
    <msg_Status xmlns="f719ecbf-a19d-4b01-ba1f-7ffa0d8a5235">draft</msg_Status>
    <msg_Firma xmlns="f719ecbf-a19d-4b01-ba1f-7ffa0d8a5235">msg systems ag</msg_Firma>
    <msg_Version xmlns="f719ecbf-a19d-4b01-ba1f-7ffa0d8a5235">0.1</msg_Version>
    <msg_gueltig_bis xmlns="f719ecbf-a19d-4b01-ba1f-7ffa0d8a5235">2026-12-31T12:00:00+00:00</msg_gueltig_bis>
    <msg_gueltig_ab xmlns="f719ecbf-a19d-4b01-ba1f-7ffa0d8a5235">2020-10-19T12:00:00+00:00</msg_gueltig_ab>
    <msg_Kommentar xmlns="f719ecbf-a19d-4b01-ba1f-7ffa0d8a5235">Neues Dokument erstellt.</msg_Kommentar>
    <msg_Manager xmlns="f719ecbf-a19d-4b01-ba1f-7ffa0d8a5235">[Dokumentverantwortlicher]</msg_Manager>
    <msg_Dokumententyp xmlns="f719ecbf-a19d-4b01-ba1f-7ffa0d8a5235">Schriftwechsel (allgemein)</msg_Dokumententyp>
    <jec0c8c6f490443cb5bef598bc1f4264 xmlns="3c757777-1ef4-4ef1-8186-b47ba6172be4">
      <Terms xmlns="http://schemas.microsoft.com/office/infopath/2007/PartnerControls"/>
    </jec0c8c6f490443cb5bef598bc1f4264>
    <Mappenstatus xmlns="3c757777-1ef4-4ef1-8186-b47ba6172be4">OPEN</Mappenstatus>
    <_dlc_DocIdPersistId xmlns="3c757777-1ef4-4ef1-8186-b47ba6172be4" xsi:nil="true"/>
    <_dlc_DocId xmlns="3c757777-1ef4-4ef1-8186-b47ba6172be4">XTDOC-210768851-138051</_dlc_DocId>
    <_dlc_DocIdUrl xmlns="3c757777-1ef4-4ef1-8186-b47ba6172be4">
      <Url>https://msggroup.sharepoint.com/sites/msg-research/_layouts/15/DocIdRedir.aspx?ID=XTDOC-210768851-138051</Url>
      <Description>XTDOC-210768851-138051</Description>
    </_dlc_DocIdUrl>
    <TaxCatchAllLabel xmlns="f719ecbf-a19d-4b01-ba1f-7ffa0d8a5235" xsi:nil="true"/>
    <TaxCatchAll xmlns="f719ecbf-a19d-4b01-ba1f-7ffa0d8a523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SharedContentType xmlns="Microsoft.SharePoint.Taxonomy.ContentTypeSync" SourceId="a53a62bb-fe8c-40a9-b721-69dc556ec299" ContentTypeId="0x010100C7CE61CC9E288946BEFBDDE329B145E8" PreviousValue="false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msg_group_dokument" ma:contentTypeID="0x010100C7CE61CC9E288946BEFBDDE329B145E800E099B3B09A02E047B856306410CCD360" ma:contentTypeVersion="33" ma:contentTypeDescription="Ein neues Dokument erstellen." ma:contentTypeScope="" ma:versionID="1802f6f6bd39ed322181cebadc035169">
  <xsd:schema xmlns:xsd="http://www.w3.org/2001/XMLSchema" xmlns:xs="http://www.w3.org/2001/XMLSchema" xmlns:p="http://schemas.microsoft.com/office/2006/metadata/properties" xmlns:ns2="f719ecbf-a19d-4b01-ba1f-7ffa0d8a5235" xmlns:ns4="3c757777-1ef4-4ef1-8186-b47ba6172be4" targetNamespace="http://schemas.microsoft.com/office/2006/metadata/properties" ma:root="true" ma:fieldsID="e5aa37571a04c28a3dd4bcf43f61a63d" ns2:_="" ns4:_="">
    <xsd:import namespace="f719ecbf-a19d-4b01-ba1f-7ffa0d8a5235"/>
    <xsd:import namespace="3c757777-1ef4-4ef1-8186-b47ba6172be4"/>
    <xsd:element name="properties">
      <xsd:complexType>
        <xsd:sequence>
          <xsd:element name="documentManagement">
            <xsd:complexType>
              <xsd:all>
                <xsd:element ref="ns2:msg_Klassifizierung" minOccurs="0"/>
                <xsd:element ref="ns2:msg_Status" minOccurs="0"/>
                <xsd:element ref="ns2:msg_Version" minOccurs="0"/>
                <xsd:element ref="ns2:msg_Firma" minOccurs="0"/>
                <xsd:element ref="ns2:msg_Manager" minOccurs="0"/>
                <xsd:element ref="ns2:msg_Dokumententyp" minOccurs="0"/>
                <xsd:element ref="ns2:msg_Kommentar" minOccurs="0"/>
                <xsd:element ref="ns2:msg_gueltig_ab" minOccurs="0"/>
                <xsd:element ref="ns2:msg_gueltig_bis" minOccurs="0"/>
                <xsd:element ref="ns2:TaxCatchAll" minOccurs="0"/>
                <xsd:element ref="ns2:TaxCatchAllLabel" minOccurs="0"/>
                <xsd:element ref="ns4:Mappenstatus"/>
                <xsd:element ref="ns4:jec0c8c6f490443cb5bef598bc1f4264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9ecbf-a19d-4b01-ba1f-7ffa0d8a5235" elementFormDefault="qualified">
    <xsd:import namespace="http://schemas.microsoft.com/office/2006/documentManagement/types"/>
    <xsd:import namespace="http://schemas.microsoft.com/office/infopath/2007/PartnerControls"/>
    <xsd:element name="msg_Klassifizierung" ma:index="2" nillable="true" ma:displayName="msg_Klassifizierung" ma:default="internal" ma:format="Dropdown" ma:internalName="msg_Klassifizierung" ma:readOnly="false">
      <xsd:simpleType>
        <xsd:union memberTypes="dms:Text">
          <xsd:simpleType>
            <xsd:restriction base="dms:Choice">
              <xsd:enumeration value="public"/>
              <xsd:enumeration value="internal"/>
              <xsd:enumeration value="confidential"/>
              <xsd:enumeration value="strictly confidential"/>
            </xsd:restriction>
          </xsd:simpleType>
        </xsd:union>
      </xsd:simpleType>
    </xsd:element>
    <xsd:element name="msg_Status" ma:index="3" nillable="true" ma:displayName="msg_Status" ma:default="draft" ma:format="Dropdown" ma:internalName="msg_Status" ma:readOnly="false">
      <xsd:simpleType>
        <xsd:union memberTypes="dms:Text">
          <xsd:simpleType>
            <xsd:restriction base="dms:Choice">
              <xsd:enumeration value="draft"/>
              <xsd:enumeration value="final"/>
              <xsd:enumeration value="review"/>
            </xsd:restriction>
          </xsd:simpleType>
        </xsd:union>
      </xsd:simpleType>
    </xsd:element>
    <xsd:element name="msg_Version" ma:index="5" nillable="true" ma:displayName="msg_Version" ma:internalName="msg_Version" ma:readOnly="false">
      <xsd:simpleType>
        <xsd:restriction base="dms:Text">
          <xsd:maxLength value="255"/>
        </xsd:restriction>
      </xsd:simpleType>
    </xsd:element>
    <xsd:element name="msg_Firma" ma:index="6" nillable="true" ma:displayName="msg_Firma" ma:internalName="msg_Firma" ma:readOnly="false">
      <xsd:simpleType>
        <xsd:restriction base="dms:Text">
          <xsd:maxLength value="255"/>
        </xsd:restriction>
      </xsd:simpleType>
    </xsd:element>
    <xsd:element name="msg_Manager" ma:index="7" nillable="true" ma:displayName="msg_Manager" ma:internalName="msg_Manager" ma:readOnly="false">
      <xsd:simpleType>
        <xsd:restriction base="dms:Text">
          <xsd:maxLength value="255"/>
        </xsd:restriction>
      </xsd:simpleType>
    </xsd:element>
    <xsd:element name="msg_Dokumententyp" ma:index="8" nillable="true" ma:displayName="msg_Dokumententyp" ma:default="Schriftwechsel (allgemein)" ma:format="Dropdown" ma:internalName="msg_Dokumententyp" ma:readOnly="false">
      <xsd:simpleType>
        <xsd:restriction base="dms:Choice">
          <xsd:enumeration value="Angebote"/>
          <xsd:enumeration value="Ausgangsrechnungen"/>
          <xsd:enumeration value="Bestell- und Auftragsunterlagen"/>
          <xsd:enumeration value="Eingangsrechnungen"/>
          <xsd:enumeration value="Rechnungen"/>
          <xsd:enumeration value="Reisekostenabrechnungen"/>
          <xsd:enumeration value="Schriftwechsel (allgemein)"/>
          <xsd:enumeration value="Telefonkostennachweise (soweit Buchungsbelege)"/>
          <xsd:enumeration value="Überstundenlisten"/>
          <xsd:enumeration value="Verträge (soweit nicht Buchungsgrundlage)"/>
          <xsd:enumeration value="Projektunterlagen"/>
        </xsd:restriction>
      </xsd:simpleType>
    </xsd:element>
    <xsd:element name="msg_Kommentar" ma:index="9" nillable="true" ma:displayName="msg_Kommentar" ma:internalName="msg_Kommentar" ma:readOnly="false">
      <xsd:simpleType>
        <xsd:restriction base="dms:Note"/>
      </xsd:simpleType>
    </xsd:element>
    <xsd:element name="msg_gueltig_ab" ma:index="10" nillable="true" ma:displayName="msg_gueltig_ab" ma:format="DateOnly" ma:internalName="msg_gueltig_ab" ma:readOnly="false">
      <xsd:simpleType>
        <xsd:restriction base="dms:DateTime"/>
      </xsd:simpleType>
    </xsd:element>
    <xsd:element name="msg_gueltig_bis" ma:index="11" nillable="true" ma:displayName="msg_gueltig_bis" ma:format="DateOnly" ma:internalName="msg_gueltig_bis" ma:readOnly="false">
      <xsd:simpleType>
        <xsd:restriction base="dms:DateTime"/>
      </xsd:simpleType>
    </xsd:element>
    <xsd:element name="TaxCatchAll" ma:index="18" nillable="true" ma:displayName="Taxonomy Catch All Column" ma:hidden="true" ma:list="{c9e4e77b-c84a-4b10-a896-f56a931cdefc}" ma:internalName="TaxCatchAll" ma:showField="CatchAllData" ma:web="3c757777-1ef4-4ef1-8186-b47ba617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9" nillable="true" ma:displayName="Taxonomy Catch All Column1" ma:hidden="true" ma:list="{c9e4e77b-c84a-4b10-a896-f56a931cdefc}" ma:internalName="TaxCatchAllLabel" ma:readOnly="true" ma:showField="CatchAllDataLabel" ma:web="3c757777-1ef4-4ef1-8186-b47ba617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57777-1ef4-4ef1-8186-b47ba6172be4" elementFormDefault="qualified">
    <xsd:import namespace="http://schemas.microsoft.com/office/2006/documentManagement/types"/>
    <xsd:import namespace="http://schemas.microsoft.com/office/infopath/2007/PartnerControls"/>
    <xsd:element name="Mappenstatus" ma:index="21" ma:displayName="Mappenstatus" ma:default="OPEN" ma:description="Spiegelt den Status einer Dokumentenmappe wieder." ma:format="Dropdown" ma:internalName="Mappenstatus" ma:readOnly="false">
      <xsd:simpleType>
        <xsd:restriction base="dms:Choice">
          <xsd:enumeration value="OPEN"/>
          <xsd:enumeration value="CLOSED"/>
          <xsd:enumeration value="ARCHIVED"/>
          <xsd:enumeration value="DISCARDED"/>
        </xsd:restriction>
      </xsd:simpleType>
    </xsd:element>
    <xsd:element name="jec0c8c6f490443cb5bef598bc1f4264" ma:index="22" nillable="true" ma:taxonomy="true" ma:internalName="jec0c8c6f490443cb5bef598bc1f4264" ma:taxonomyFieldName="Bezug" ma:displayName="Bezug" ma:readOnly="false" ma:fieldId="{3ec0c8c6-f490-443c-b5be-f598bc1f4264}" ma:taxonomyMulti="true" ma:sspId="a53a62bb-fe8c-40a9-b721-69dc556ec299" ma:termSetId="bc19e16c-5bf5-4037-9da8-c9c82bbbc80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_dlc_DocId" ma:index="23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24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4" ma:displayName="Autor"/>
        <xsd:element ref="dcterms:created" minOccurs="0" maxOccurs="1"/>
        <xsd:element ref="dc:identifier" minOccurs="0" maxOccurs="1"/>
        <xsd:element name="contentType" minOccurs="0" maxOccurs="1" type="xsd:string" ma:index="13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2C871E-E8FC-4F05-B006-6A0B03DF2605}">
  <ds:schemaRefs>
    <ds:schemaRef ds:uri="http://schemas.microsoft.com/office/2006/metadata/properties"/>
    <ds:schemaRef ds:uri="http://schemas.microsoft.com/office/infopath/2007/PartnerControls"/>
    <ds:schemaRef ds:uri="f719ecbf-a19d-4b01-ba1f-7ffa0d8a5235"/>
    <ds:schemaRef ds:uri="3c757777-1ef4-4ef1-8186-b47ba6172be4"/>
  </ds:schemaRefs>
</ds:datastoreItem>
</file>

<file path=customXml/itemProps2.xml><?xml version="1.0" encoding="utf-8"?>
<ds:datastoreItem xmlns:ds="http://schemas.openxmlformats.org/officeDocument/2006/customXml" ds:itemID="{578C5C99-AAEB-4406-89A6-59488F2ECB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EA211D-6012-4D4E-A707-875B281F27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363235-5150-426D-9F1A-1880B17A9C8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3B668764-481C-45AE-A862-06B2063DD9D3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EEBF7543-C18C-4613-AD3D-FF5BB57927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9ecbf-a19d-4b01-ba1f-7ffa0d8a5235"/>
    <ds:schemaRef ds:uri="3c757777-1ef4-4ef1-8186-b47ba6172b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b563a01-caf2-48ed-8708-7300e4e42e72}" enabled="1" method="Privileged" siteId="{763b2760-45c5-46d3-883e-29705bba49b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Doku-ohne-Deckblatt.dotx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Dokumentation 1-seitig ohne Deckblatt</vt:lpstr>
    </vt:vector>
  </TitlesOfParts>
  <Manager>[Dokumentverantwortlicher]</Manager>
  <Company>msg systems ag</Company>
  <LinksUpToDate>false</LinksUpToDate>
  <CharactersWithSpaces>24</CharactersWithSpaces>
  <SharedDoc>false</SharedDoc>
  <HyperlinkBase/>
  <HLinks>
    <vt:vector size="18" baseType="variant">
      <vt:variant>
        <vt:i4>7209072</vt:i4>
      </vt:variant>
      <vt:variant>
        <vt:i4>25984</vt:i4>
      </vt:variant>
      <vt:variant>
        <vt:i4>1026</vt:i4>
      </vt:variant>
      <vt:variant>
        <vt:i4>1</vt:i4>
      </vt:variant>
      <vt:variant>
        <vt:lpwstr>logo_msg_final</vt:lpwstr>
      </vt:variant>
      <vt:variant>
        <vt:lpwstr/>
      </vt:variant>
      <vt:variant>
        <vt:i4>7209072</vt:i4>
      </vt:variant>
      <vt:variant>
        <vt:i4>25987</vt:i4>
      </vt:variant>
      <vt:variant>
        <vt:i4>1027</vt:i4>
      </vt:variant>
      <vt:variant>
        <vt:i4>1</vt:i4>
      </vt:variant>
      <vt:variant>
        <vt:lpwstr>logo_msg_final</vt:lpwstr>
      </vt:variant>
      <vt:variant>
        <vt:lpwstr/>
      </vt:variant>
      <vt:variant>
        <vt:i4>3932209</vt:i4>
      </vt:variant>
      <vt:variant>
        <vt:i4>-1</vt:i4>
      </vt:variant>
      <vt:variant>
        <vt:i4>2073</vt:i4>
      </vt:variant>
      <vt:variant>
        <vt:i4>1</vt:i4>
      </vt:variant>
      <vt:variant>
        <vt:lpwstr>2013-03-26_Deckblatt_final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Tagebuchstudie Template</dc:title>
  <dc:creator>Andrea Nutsi</dc:creator>
  <cp:lastModifiedBy>Andrea Nutsi</cp:lastModifiedBy>
  <cp:revision>4</cp:revision>
  <cp:lastPrinted>2022-12-07T09:50:00Z</cp:lastPrinted>
  <dcterms:created xsi:type="dcterms:W3CDTF">2026-01-14T12:50:00Z</dcterms:created>
  <dcterms:modified xsi:type="dcterms:W3CDTF">2026-01-14T12:59:00Z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g_AssistantVisibility">
    <vt:bool>true</vt:bool>
  </property>
  <property fmtid="{D5CDD505-2E9C-101B-9397-08002B2CF9AE}" pid="3" name="msg_DueDateChanged">
    <vt:filetime>2020-10-19T08:37:54Z</vt:filetime>
  </property>
  <property fmtid="{D5CDD505-2E9C-101B-9397-08002B2CF9AE}" pid="4" name="ContentTypeId">
    <vt:lpwstr>0x010100C7CE61CC9E288946BEFBDDE329B145E800E099B3B09A02E047B856306410CCD360</vt:lpwstr>
  </property>
  <property fmtid="{D5CDD505-2E9C-101B-9397-08002B2CF9AE}" pid="5" name="Bezug">
    <vt:lpwstr/>
  </property>
  <property fmtid="{D5CDD505-2E9C-101B-9397-08002B2CF9AE}" pid="6" name="_dlc_DocIdItemGuid">
    <vt:lpwstr>4e42fdf4-a20e-4165-b53c-12279d0cccc9</vt:lpwstr>
  </property>
  <property fmtid="{D5CDD505-2E9C-101B-9397-08002B2CF9AE}" pid="7" name="MediaServiceImageTags">
    <vt:lpwstr/>
  </property>
  <property fmtid="{D5CDD505-2E9C-101B-9397-08002B2CF9AE}" pid="8" name="lcf76f155ced4ddcb4097134ff3c332f">
    <vt:lpwstr/>
  </property>
  <property fmtid="{D5CDD505-2E9C-101B-9397-08002B2CF9AE}" pid="9" name="msg_status0">
    <vt:lpwstr/>
  </property>
  <property fmtid="{D5CDD505-2E9C-101B-9397-08002B2CF9AE}" pid="10" name="h3f1b06ce09f48098d4991f35ddb7359">
    <vt:lpwstr/>
  </property>
  <property fmtid="{D5CDD505-2E9C-101B-9397-08002B2CF9AE}" pid="11" name="f16d888152304445aa5b35ba4716d4a8">
    <vt:lpwstr/>
  </property>
  <property fmtid="{D5CDD505-2E9C-101B-9397-08002B2CF9AE}" pid="12" name="msg_firma0">
    <vt:lpwstr/>
  </property>
</Properties>
</file>