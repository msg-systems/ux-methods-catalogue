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F8FE" w14:textId="1F22A1A5" w:rsidR="00DE17B1" w:rsidRDefault="00375A23" w:rsidP="00666D0D">
      <w:pPr>
        <w:pStyle w:val="berschrift1"/>
      </w:pPr>
      <w:proofErr w:type="spellStart"/>
      <w:r w:rsidRPr="00375A23">
        <w:t>Heuristic</w:t>
      </w:r>
      <w:proofErr w:type="spellEnd"/>
      <w:r w:rsidRPr="00375A23">
        <w:t xml:space="preserve"> Evaluation</w:t>
      </w:r>
    </w:p>
    <w:p w14:paraId="207F4BA7" w14:textId="77777777" w:rsidR="00DE17B1" w:rsidRDefault="00DE17B1" w:rsidP="00370B31"/>
    <w:p w14:paraId="3F38C9B1" w14:textId="5889DE8C" w:rsidR="00CF5CC3" w:rsidRPr="00375A23" w:rsidRDefault="00375A23" w:rsidP="00666D0D">
      <w:pPr>
        <w:tabs>
          <w:tab w:val="left" w:pos="4678"/>
        </w:tabs>
        <w:ind w:right="26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B62D9DE" wp14:editId="5E78D680">
                <wp:simplePos x="0" y="0"/>
                <wp:positionH relativeFrom="column">
                  <wp:posOffset>3594630</wp:posOffset>
                </wp:positionH>
                <wp:positionV relativeFrom="paragraph">
                  <wp:posOffset>147320</wp:posOffset>
                </wp:positionV>
                <wp:extent cx="2376000" cy="0"/>
                <wp:effectExtent l="0" t="0" r="0" b="0"/>
                <wp:wrapNone/>
                <wp:docPr id="69" name="Gerade Verbindung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CE574E" id="Gerade Verbindung 69" o:spid="_x0000_s1026" style="position:absolute;z-index:251658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3.05pt,11.6pt" to="470.1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" strokecolor="#3f3f3f [321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B6F2F20" wp14:editId="3C2B8869">
                <wp:simplePos x="0" y="0"/>
                <wp:positionH relativeFrom="column">
                  <wp:posOffset>348284</wp:posOffset>
                </wp:positionH>
                <wp:positionV relativeFrom="paragraph">
                  <wp:posOffset>147320</wp:posOffset>
                </wp:positionV>
                <wp:extent cx="2339975" cy="0"/>
                <wp:effectExtent l="0" t="0" r="0" b="0"/>
                <wp:wrapNone/>
                <wp:docPr id="8" name="Gerade Verbindung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466B9F" id="Gerade Verbindung 8" o:spid="_x0000_s1026" style="position:absolute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.4pt,11.6pt" to="211.6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" strokecolor="#3f3f3f [3215]" strokeweight=".5pt">
                <v:stroke joinstyle="miter"/>
              </v:line>
            </w:pict>
          </mc:Fallback>
        </mc:AlternateContent>
      </w:r>
      <w:r w:rsidRPr="00375A23">
        <w:rPr>
          <w:lang w:val="en-US"/>
        </w:rPr>
        <w:t>Date</w:t>
      </w:r>
      <w:r w:rsidR="00CF5CC3" w:rsidRPr="00375A23">
        <w:rPr>
          <w:lang w:val="en-US"/>
        </w:rPr>
        <w:t xml:space="preserve">: </w:t>
      </w:r>
      <w:r w:rsidR="00CF5CC3" w:rsidRPr="00375A23">
        <w:rPr>
          <w:lang w:val="en-US"/>
        </w:rPr>
        <w:tab/>
      </w:r>
      <w:r w:rsidRPr="00375A23">
        <w:rPr>
          <w:lang w:val="en-US"/>
        </w:rPr>
        <w:t>Reviewer</w:t>
      </w:r>
      <w:r w:rsidR="00CF5CC3" w:rsidRPr="00375A23">
        <w:rPr>
          <w:lang w:val="en-US"/>
        </w:rPr>
        <w:t>:</w:t>
      </w:r>
      <w:r w:rsidR="00CF5CC3" w:rsidRPr="00375A23">
        <w:rPr>
          <w:noProof/>
          <w:lang w:val="en-US"/>
        </w:rPr>
        <w:t xml:space="preserve"> </w:t>
      </w:r>
    </w:p>
    <w:p w14:paraId="0101EF56" w14:textId="0B74EA48" w:rsidR="00CF5CC3" w:rsidRPr="00375A23" w:rsidRDefault="00666D0D" w:rsidP="00666D0D">
      <w:pPr>
        <w:tabs>
          <w:tab w:val="left" w:pos="4678"/>
        </w:tabs>
        <w:ind w:right="26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7EE501D0" wp14:editId="5EC50A93">
                <wp:simplePos x="0" y="0"/>
                <wp:positionH relativeFrom="column">
                  <wp:posOffset>5359295</wp:posOffset>
                </wp:positionH>
                <wp:positionV relativeFrom="paragraph">
                  <wp:posOffset>311150</wp:posOffset>
                </wp:positionV>
                <wp:extent cx="612000" cy="0"/>
                <wp:effectExtent l="0" t="0" r="0" b="0"/>
                <wp:wrapNone/>
                <wp:docPr id="101" name="Gerade Verbindung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729892" id="Gerade Verbindung 101" o:spid="_x0000_s1026" style="position:absolute;z-index:251658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2pt,24.5pt" to="470.2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" strokecolor="#3f3f3f [321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419D0385" wp14:editId="2A134B50">
                <wp:simplePos x="0" y="0"/>
                <wp:positionH relativeFrom="column">
                  <wp:posOffset>772333</wp:posOffset>
                </wp:positionH>
                <wp:positionV relativeFrom="paragraph">
                  <wp:posOffset>311727</wp:posOffset>
                </wp:positionV>
                <wp:extent cx="1900728" cy="0"/>
                <wp:effectExtent l="0" t="0" r="17145" b="12700"/>
                <wp:wrapNone/>
                <wp:docPr id="100" name="Gerade Verbindung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72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7D2CE0" id="Gerade Verbindung 100" o:spid="_x0000_s1026" style="position:absolute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8pt,24.55pt" to="210.4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" strokecolor="#3f3f3f [3215]" strokeweight=".5pt">
                <v:stroke joinstyle="miter"/>
              </v:line>
            </w:pict>
          </mc:Fallback>
        </mc:AlternateContent>
      </w:r>
      <w:r w:rsidRPr="00375A23">
        <w:rPr>
          <w:lang w:val="en-US"/>
        </w:rPr>
        <w:br/>
      </w:r>
      <w:r w:rsidR="00375A23" w:rsidRPr="00375A23">
        <w:rPr>
          <w:lang w:val="en-US"/>
        </w:rPr>
        <w:t>Application</w:t>
      </w:r>
      <w:r w:rsidR="00CF5CC3" w:rsidRPr="00375A23">
        <w:rPr>
          <w:lang w:val="en-US"/>
        </w:rPr>
        <w:t xml:space="preserve">: </w:t>
      </w:r>
      <w:r w:rsidR="00CF5CC3" w:rsidRPr="00375A23">
        <w:rPr>
          <w:lang w:val="en-US"/>
        </w:rPr>
        <w:tab/>
        <w:t>Test</w:t>
      </w:r>
      <w:r w:rsidR="00375A23">
        <w:rPr>
          <w:lang w:val="en-US"/>
        </w:rPr>
        <w:t xml:space="preserve"> </w:t>
      </w:r>
      <w:r w:rsidR="00CF5CC3" w:rsidRPr="00375A23">
        <w:rPr>
          <w:lang w:val="en-US"/>
        </w:rPr>
        <w:t>setting</w:t>
      </w:r>
      <w:r w:rsidRPr="00375A23">
        <w:rPr>
          <w:lang w:val="en-US"/>
        </w:rPr>
        <w:t xml:space="preserve"> (</w:t>
      </w:r>
      <w:r w:rsidR="00375A23">
        <w:rPr>
          <w:lang w:val="en-US"/>
        </w:rPr>
        <w:t>operating system</w:t>
      </w:r>
      <w:r w:rsidRPr="00375A23">
        <w:rPr>
          <w:lang w:val="en-US"/>
        </w:rPr>
        <w:t xml:space="preserve">, </w:t>
      </w:r>
      <w:r w:rsidR="00375A23">
        <w:rPr>
          <w:lang w:val="en-US"/>
        </w:rPr>
        <w:t>b</w:t>
      </w:r>
      <w:r w:rsidRPr="00375A23">
        <w:rPr>
          <w:lang w:val="en-US"/>
        </w:rPr>
        <w:t>rowser)</w:t>
      </w:r>
      <w:r w:rsidR="00CF5CC3" w:rsidRPr="00375A23">
        <w:rPr>
          <w:lang w:val="en-US"/>
        </w:rPr>
        <w:t>:</w:t>
      </w:r>
    </w:p>
    <w:p w14:paraId="585E5EF4" w14:textId="771BCFDB" w:rsidR="00CF5CC3" w:rsidRPr="00375A23" w:rsidRDefault="00CF5CC3" w:rsidP="00CF5CC3">
      <w:pPr>
        <w:tabs>
          <w:tab w:val="left" w:pos="4678"/>
        </w:tabs>
        <w:rPr>
          <w:lang w:val="en-US"/>
        </w:rPr>
      </w:pPr>
      <w:r w:rsidRPr="00375A23">
        <w:rPr>
          <w:lang w:val="en-US"/>
        </w:rPr>
        <w:tab/>
      </w:r>
      <w:r w:rsidRPr="00375A23">
        <w:rPr>
          <w:lang w:val="en-US"/>
        </w:rPr>
        <w:tab/>
      </w:r>
      <w:r w:rsidRPr="00375A23">
        <w:rPr>
          <w:lang w:val="en-US"/>
        </w:rPr>
        <w:tab/>
        <w:t xml:space="preserve"> </w:t>
      </w:r>
    </w:p>
    <w:p w14:paraId="72D2A41B" w14:textId="0409FB56" w:rsidR="00DE732C" w:rsidRPr="00375A23" w:rsidRDefault="00666D0D" w:rsidP="00666D0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E42C2B2" wp14:editId="457EF047">
                <wp:simplePos x="0" y="0"/>
                <wp:positionH relativeFrom="column">
                  <wp:posOffset>2984442</wp:posOffset>
                </wp:positionH>
                <wp:positionV relativeFrom="paragraph">
                  <wp:posOffset>12989</wp:posOffset>
                </wp:positionV>
                <wp:extent cx="3006033" cy="0"/>
                <wp:effectExtent l="0" t="0" r="17145" b="12700"/>
                <wp:wrapNone/>
                <wp:docPr id="99" name="Gerade Verbindung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60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59750C" id="Gerade Verbindung 99" o:spid="_x0000_s1026" style="position:absolute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5pt,1pt" to="471.7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" strokecolor="#3f3f3f [321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4C16B50" wp14:editId="68EB6875">
                <wp:simplePos x="0" y="0"/>
                <wp:positionH relativeFrom="column">
                  <wp:posOffset>-12758</wp:posOffset>
                </wp:positionH>
                <wp:positionV relativeFrom="paragraph">
                  <wp:posOffset>12989</wp:posOffset>
                </wp:positionV>
                <wp:extent cx="2673350" cy="0"/>
                <wp:effectExtent l="0" t="0" r="6350" b="12700"/>
                <wp:wrapNone/>
                <wp:docPr id="98" name="Gerade Verbindung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E64AAD" id="Gerade Verbindung 98" o:spid="_x0000_s1026" style="position:absolute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pt,1pt" to="209.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" strokecolor="#3f3f3f [3215]" strokeweight=".5pt">
                <v:stroke joinstyle="miter"/>
              </v:line>
            </w:pict>
          </mc:Fallback>
        </mc:AlternateContent>
      </w:r>
      <w:r w:rsidRPr="00375A23">
        <w:rPr>
          <w:lang w:val="en-US"/>
        </w:rPr>
        <w:tab/>
      </w:r>
    </w:p>
    <w:p w14:paraId="25AC385B" w14:textId="77777777" w:rsidR="00DE17B1" w:rsidRPr="00375A23" w:rsidRDefault="00DE17B1" w:rsidP="00370B31">
      <w:pPr>
        <w:rPr>
          <w:lang w:val="en-US"/>
        </w:rPr>
      </w:pPr>
    </w:p>
    <w:p w14:paraId="1F8F996E" w14:textId="3DD409D1" w:rsidR="00536B05" w:rsidRPr="00375A23" w:rsidRDefault="00006431" w:rsidP="00370B31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E415E04" wp14:editId="39AB3B32">
                <wp:simplePos x="0" y="0"/>
                <wp:positionH relativeFrom="column">
                  <wp:posOffset>0</wp:posOffset>
                </wp:positionH>
                <wp:positionV relativeFrom="paragraph">
                  <wp:posOffset>245102</wp:posOffset>
                </wp:positionV>
                <wp:extent cx="360000" cy="360000"/>
                <wp:effectExtent l="0" t="0" r="0" b="0"/>
                <wp:wrapNone/>
                <wp:docPr id="73" name="Ellips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ellipse">
                          <a:avLst/>
                        </a:prstGeom>
                        <a:solidFill>
                          <a:srgbClr val="6DA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F421C" w14:textId="77777777" w:rsidR="00817456" w:rsidRPr="002B38F0" w:rsidRDefault="00817456" w:rsidP="00817456">
                            <w:pPr>
                              <w:widowControl w:val="0"/>
                              <w:spacing w:before="0"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415E04" id="Ellipse 73" o:spid="_x0000_s1026" style="position:absolute;margin-left:0;margin-top:19.3pt;width:28.35pt;height:28.3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" fillcolor="#6da000" stroked="f" strokeweight="1pt">
                <v:stroke joinstyle="miter"/>
                <v:textbox>
                  <w:txbxContent>
                    <w:p w14:paraId="1D8F421C" w14:textId="77777777" w:rsidR="00817456" w:rsidRPr="002B38F0" w:rsidRDefault="00817456" w:rsidP="00817456">
                      <w:pPr>
                        <w:widowControl w:val="0"/>
                        <w:spacing w:before="0" w:after="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 w:rsidR="00375A23" w:rsidRPr="00375A23">
        <w:rPr>
          <w:noProof/>
          <w:lang w:val="en-US"/>
        </w:rPr>
        <w:t xml:space="preserve">Severity of the </w:t>
      </w:r>
      <w:r w:rsidR="00375A23" w:rsidRPr="00375A23">
        <w:rPr>
          <w:noProof/>
          <w:lang w:val="en-US"/>
        </w:rPr>
        <w:t>p</w:t>
      </w:r>
      <w:r w:rsidR="00375A23" w:rsidRPr="00375A23">
        <w:rPr>
          <w:noProof/>
          <w:lang w:val="en-US"/>
        </w:rPr>
        <w:t>roblem</w:t>
      </w:r>
      <w:r w:rsidR="00536B05" w:rsidRPr="00375A23">
        <w:rPr>
          <w:lang w:val="en-US"/>
        </w:rPr>
        <w:t>:</w:t>
      </w:r>
    </w:p>
    <w:p w14:paraId="35074D2A" w14:textId="066659D3" w:rsidR="00536B05" w:rsidRPr="00375A23" w:rsidRDefault="00536B05" w:rsidP="00370B31">
      <w:pPr>
        <w:rPr>
          <w:sz w:val="2"/>
          <w:szCs w:val="2"/>
          <w:lang w:val="en-US"/>
        </w:rPr>
      </w:pPr>
    </w:p>
    <w:p w14:paraId="0D9000A2" w14:textId="77777777" w:rsidR="00375A23" w:rsidRPr="00375A23" w:rsidRDefault="00375A23" w:rsidP="00536B05">
      <w:pPr>
        <w:spacing w:line="276" w:lineRule="auto"/>
        <w:ind w:left="708"/>
        <w:rPr>
          <w:lang w:val="en-US"/>
        </w:rPr>
      </w:pPr>
      <w:r w:rsidRPr="00375A23">
        <w:rPr>
          <w:lang w:val="en-US"/>
        </w:rPr>
        <w:t>I do not believe this is a usability issue</w:t>
      </w:r>
    </w:p>
    <w:p w14:paraId="764589D1" w14:textId="35A84C34" w:rsidR="00375A23" w:rsidRPr="00375A23" w:rsidRDefault="00EA0B18" w:rsidP="00375A23">
      <w:pPr>
        <w:spacing w:line="276" w:lineRule="auto"/>
        <w:ind w:left="708"/>
        <w:rPr>
          <w:noProof/>
          <w:lang w:val="en-US"/>
        </w:rPr>
      </w:pPr>
      <w:r w:rsidRPr="00EA0B18">
        <w:rPr>
          <w:noProof/>
          <w:sz w:val="14"/>
          <w:szCs w:val="12"/>
          <w:lang w:val="en-US"/>
        </w:rPr>
        <w:br/>
      </w:r>
      <w:r w:rsidR="00536B05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9645EDC" wp14:editId="790AB923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360000" cy="360000"/>
                <wp:effectExtent l="0" t="0" r="0" b="0"/>
                <wp:wrapNone/>
                <wp:docPr id="74" name="Ellips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ellipse">
                          <a:avLst/>
                        </a:prstGeom>
                        <a:solidFill>
                          <a:srgbClr val="78C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03B4C" w14:textId="77777777" w:rsidR="00817456" w:rsidRPr="000B15DD" w:rsidRDefault="00817456" w:rsidP="00817456">
                            <w:pPr>
                              <w:widowControl w:val="0"/>
                              <w:spacing w:before="0"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0B15DD"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645EDC" id="Ellipse 74" o:spid="_x0000_s1027" style="position:absolute;left:0;text-align:left;margin-left:0;margin-top:2.5pt;width:28.35pt;height:28.3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" fillcolor="#78c800" stroked="f" strokeweight="1pt">
                <v:stroke joinstyle="miter"/>
                <v:textbox>
                  <w:txbxContent>
                    <w:p w14:paraId="1ED03B4C" w14:textId="77777777" w:rsidR="00817456" w:rsidRPr="000B15DD" w:rsidRDefault="00817456" w:rsidP="00817456">
                      <w:pPr>
                        <w:widowControl w:val="0"/>
                        <w:spacing w:before="0" w:after="0"/>
                        <w:jc w:val="center"/>
                        <w:rPr>
                          <w:color w:val="FFFFFF" w:themeColor="background1"/>
                        </w:rPr>
                      </w:pPr>
                      <w:r w:rsidRPr="000B15DD">
                        <w:rPr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536B05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AF08B1E" wp14:editId="03B84224">
                <wp:simplePos x="0" y="0"/>
                <wp:positionH relativeFrom="column">
                  <wp:posOffset>0</wp:posOffset>
                </wp:positionH>
                <wp:positionV relativeFrom="paragraph">
                  <wp:posOffset>439420</wp:posOffset>
                </wp:positionV>
                <wp:extent cx="360000" cy="360000"/>
                <wp:effectExtent l="0" t="0" r="0" b="0"/>
                <wp:wrapNone/>
                <wp:docPr id="75" name="Ellips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ellipse">
                          <a:avLst/>
                        </a:prstGeom>
                        <a:solidFill>
                          <a:srgbClr val="FFDD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AFF49" w14:textId="77777777" w:rsidR="00817456" w:rsidRPr="000B15DD" w:rsidRDefault="00817456" w:rsidP="00817456">
                            <w:pPr>
                              <w:widowControl w:val="0"/>
                              <w:spacing w:before="0"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0B15DD"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F08B1E" id="Ellipse 75" o:spid="_x0000_s1028" style="position:absolute;left:0;text-align:left;margin-left:0;margin-top:34.6pt;width:28.35pt;height:28.3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" fillcolor="#ffdd32" stroked="f" strokeweight="1pt">
                <v:stroke joinstyle="miter"/>
                <v:textbox>
                  <w:txbxContent>
                    <w:p w14:paraId="3FDAFF49" w14:textId="77777777" w:rsidR="00817456" w:rsidRPr="000B15DD" w:rsidRDefault="00817456" w:rsidP="00817456">
                      <w:pPr>
                        <w:widowControl w:val="0"/>
                        <w:spacing w:before="0" w:after="0"/>
                        <w:jc w:val="center"/>
                        <w:rPr>
                          <w:color w:val="FFFFFF" w:themeColor="background1"/>
                        </w:rPr>
                      </w:pPr>
                      <w:r w:rsidRPr="000B15DD">
                        <w:rPr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375A23" w:rsidRPr="00375A23">
        <w:rPr>
          <w:noProof/>
          <w:lang w:val="en-US"/>
        </w:rPr>
        <w:t>Only a cosmetic problem: does not need to be fixed unless extra project time is available</w:t>
      </w:r>
    </w:p>
    <w:p w14:paraId="60612E4E" w14:textId="7F2FE443" w:rsidR="00EA0B18" w:rsidRDefault="00EA0B18" w:rsidP="00EA0B18">
      <w:pPr>
        <w:spacing w:line="276" w:lineRule="auto"/>
        <w:ind w:left="708"/>
        <w:rPr>
          <w:lang w:val="en-US"/>
        </w:rPr>
      </w:pPr>
      <w:r w:rsidRPr="00EA0B18">
        <w:rPr>
          <w:noProof/>
          <w:sz w:val="14"/>
          <w:szCs w:val="12"/>
          <w:lang w:val="en-US"/>
        </w:rPr>
        <w:br/>
      </w:r>
      <w:r w:rsidRPr="00EA0B18">
        <w:rPr>
          <w:noProof/>
          <w:lang w:val="en-US"/>
        </w:rPr>
        <w:t>Minor usability problem: should be addressed with low priority</w:t>
      </w:r>
    </w:p>
    <w:p w14:paraId="019B97D9" w14:textId="77777777" w:rsidR="00EA0B18" w:rsidRPr="00EA0B18" w:rsidRDefault="00EA0B18" w:rsidP="00EA0B18">
      <w:pPr>
        <w:spacing w:line="276" w:lineRule="auto"/>
        <w:ind w:left="708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910881E" wp14:editId="07841477">
                <wp:simplePos x="0" y="0"/>
                <wp:positionH relativeFrom="column">
                  <wp:posOffset>0</wp:posOffset>
                </wp:positionH>
                <wp:positionV relativeFrom="paragraph">
                  <wp:posOffset>94351</wp:posOffset>
                </wp:positionV>
                <wp:extent cx="359410" cy="359410"/>
                <wp:effectExtent l="0" t="0" r="2540" b="2540"/>
                <wp:wrapNone/>
                <wp:docPr id="76" name="Ellips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solidFill>
                          <a:srgbClr val="FF9B0E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EC5CBE" w14:textId="77777777" w:rsidR="00536B05" w:rsidRPr="000B15DD" w:rsidRDefault="00536B05" w:rsidP="00536B05">
                            <w:pPr>
                              <w:widowControl w:val="0"/>
                              <w:spacing w:before="0"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0B15DD">
                              <w:rPr>
                                <w:color w:val="FFFFFF" w:themeColor="background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10881E" id="Ellipse 76" o:spid="_x0000_s1029" style="position:absolute;left:0;text-align:left;margin-left:0;margin-top:7.45pt;width:28.3pt;height:28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" fillcolor="#ff9b0e" stroked="f" strokeweight=".5pt">
                <v:stroke joinstyle="miter"/>
                <v:textbox>
                  <w:txbxContent>
                    <w:p w14:paraId="57EC5CBE" w14:textId="77777777" w:rsidR="00536B05" w:rsidRPr="000B15DD" w:rsidRDefault="00536B05" w:rsidP="00536B05">
                      <w:pPr>
                        <w:widowControl w:val="0"/>
                        <w:spacing w:before="0" w:after="0"/>
                        <w:jc w:val="center"/>
                        <w:rPr>
                          <w:color w:val="FFFFFF" w:themeColor="background1"/>
                        </w:rPr>
                      </w:pPr>
                      <w:r w:rsidRPr="000B15DD">
                        <w:rPr>
                          <w:color w:val="FFFFFF" w:themeColor="background1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EA0B18">
        <w:rPr>
          <w:lang w:val="en-US"/>
        </w:rPr>
        <w:br/>
      </w:r>
      <w:r w:rsidRPr="00EA0B18">
        <w:rPr>
          <w:lang w:val="en-US"/>
        </w:rPr>
        <w:t>Major usability problem: important to fix, should be a high priority</w:t>
      </w:r>
    </w:p>
    <w:p w14:paraId="7D88B09F" w14:textId="7EC8DB07" w:rsidR="00536B05" w:rsidRPr="00EA0B18" w:rsidRDefault="00EA0B18" w:rsidP="00917EE1">
      <w:pPr>
        <w:spacing w:line="276" w:lineRule="auto"/>
        <w:ind w:left="708"/>
        <w:rPr>
          <w:lang w:val="en-US"/>
        </w:rPr>
      </w:pPr>
      <w:r w:rsidRPr="00EA0B18">
        <w:rPr>
          <w:noProof/>
          <w:sz w:val="14"/>
          <w:szCs w:val="12"/>
          <w:lang w:val="en-US"/>
        </w:rPr>
        <w:br/>
      </w:r>
      <w:r w:rsidR="00536B05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143066E" wp14:editId="5406739C">
                <wp:simplePos x="0" y="0"/>
                <wp:positionH relativeFrom="column">
                  <wp:posOffset>0</wp:posOffset>
                </wp:positionH>
                <wp:positionV relativeFrom="paragraph">
                  <wp:posOffset>26035</wp:posOffset>
                </wp:positionV>
                <wp:extent cx="360000" cy="360000"/>
                <wp:effectExtent l="0" t="0" r="0" b="0"/>
                <wp:wrapNone/>
                <wp:docPr id="77" name="Ellips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ellipse">
                          <a:avLst/>
                        </a:prstGeom>
                        <a:solidFill>
                          <a:srgbClr val="FF502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C6044" w14:textId="77777777" w:rsidR="00536B05" w:rsidRPr="000B15DD" w:rsidRDefault="00536B05" w:rsidP="00536B05">
                            <w:pPr>
                              <w:widowControl w:val="0"/>
                              <w:spacing w:before="0"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0B15DD">
                              <w:rPr>
                                <w:color w:val="FFFFFF" w:themeColor="background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43066E" id="Ellipse 77" o:spid="_x0000_s1030" style="position:absolute;left:0;text-align:left;margin-left:0;margin-top:2.05pt;width:28.35pt;height:28.3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" fillcolor="#ff5026" stroked="f" strokeweight="1pt">
                <v:stroke joinstyle="miter"/>
                <v:textbox>
                  <w:txbxContent>
                    <w:p w14:paraId="36DC6044" w14:textId="77777777" w:rsidR="00536B05" w:rsidRPr="000B15DD" w:rsidRDefault="00536B05" w:rsidP="00536B05">
                      <w:pPr>
                        <w:widowControl w:val="0"/>
                        <w:spacing w:before="0" w:after="0"/>
                        <w:jc w:val="center"/>
                        <w:rPr>
                          <w:color w:val="FFFFFF" w:themeColor="background1"/>
                        </w:rPr>
                      </w:pPr>
                      <w:r w:rsidRPr="000B15DD">
                        <w:rPr>
                          <w:color w:val="FFFFFF" w:themeColor="background1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EA0B18">
        <w:rPr>
          <w:noProof/>
          <w:lang w:val="en-US"/>
        </w:rPr>
        <w:t>Usability catastrophe: must be fixed before the product can be released</w:t>
      </w:r>
    </w:p>
    <w:p w14:paraId="54AD95BB" w14:textId="4647BC3E" w:rsidR="00DE17B1" w:rsidRPr="00EA0B18" w:rsidRDefault="00DE17B1" w:rsidP="00917EE1">
      <w:pPr>
        <w:spacing w:line="276" w:lineRule="auto"/>
        <w:ind w:left="708"/>
        <w:rPr>
          <w:lang w:val="en-US"/>
        </w:rPr>
      </w:pPr>
    </w:p>
    <w:p w14:paraId="5720CC58" w14:textId="4FC2989D" w:rsidR="00DE17B1" w:rsidRPr="00EA0B18" w:rsidRDefault="00DE17B1" w:rsidP="00917EE1">
      <w:pPr>
        <w:spacing w:line="276" w:lineRule="auto"/>
        <w:ind w:left="708"/>
        <w:rPr>
          <w:lang w:val="en-US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284" w:type="dxa"/>
        </w:tblCellMar>
        <w:tblLook w:val="0400" w:firstRow="0" w:lastRow="0" w:firstColumn="0" w:lastColumn="0" w:noHBand="0" w:noVBand="1"/>
      </w:tblPr>
      <w:tblGrid>
        <w:gridCol w:w="4757"/>
        <w:gridCol w:w="4757"/>
      </w:tblGrid>
      <w:tr w:rsidR="00393170" w:rsidRPr="003D6591" w14:paraId="01BA987B" w14:textId="77777777" w:rsidTr="0067149F">
        <w:tc>
          <w:tcPr>
            <w:tcW w:w="9514" w:type="dxa"/>
            <w:gridSpan w:val="2"/>
            <w:tcBorders>
              <w:bottom w:val="single" w:sz="4" w:space="0" w:color="auto"/>
            </w:tcBorders>
          </w:tcPr>
          <w:p w14:paraId="30B3EDE8" w14:textId="37CDBF73" w:rsidR="00AD2D02" w:rsidRPr="004F1175" w:rsidRDefault="00FA2AE6" w:rsidP="00666D0D">
            <w:pPr>
              <w:pStyle w:val="berschrift2"/>
              <w:numPr>
                <w:ilvl w:val="0"/>
                <w:numId w:val="16"/>
              </w:numPr>
            </w:pPr>
            <w:proofErr w:type="spellStart"/>
            <w:r w:rsidRPr="00FA2AE6">
              <w:t>Visibility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of</w:t>
            </w:r>
            <w:proofErr w:type="spellEnd"/>
            <w:r w:rsidRPr="00FA2AE6">
              <w:t xml:space="preserve"> System Status</w:t>
            </w:r>
          </w:p>
        </w:tc>
      </w:tr>
      <w:tr w:rsidR="003E35E7" w:rsidRPr="003D6591" w14:paraId="0A1340D3" w14:textId="79BC7B7F" w:rsidTr="0067149F">
        <w:trPr>
          <w:trHeight w:val="907"/>
        </w:trPr>
        <w:tc>
          <w:tcPr>
            <w:tcW w:w="4757" w:type="dxa"/>
            <w:tcBorders>
              <w:top w:val="single" w:sz="4" w:space="0" w:color="auto"/>
              <w:bottom w:val="single" w:sz="4" w:space="0" w:color="auto"/>
            </w:tcBorders>
          </w:tcPr>
          <w:p w14:paraId="70044316" w14:textId="256EA432" w:rsidR="00FA2AE6" w:rsidRPr="00FA2AE6" w:rsidRDefault="00FA2AE6" w:rsidP="00FA2AE6">
            <w:pPr>
              <w:pStyle w:val="Beschriftung"/>
              <w:rPr>
                <w:lang w:val="en-US"/>
              </w:rPr>
            </w:pPr>
            <w:r w:rsidRPr="00FA2AE6">
              <w:rPr>
                <w:lang w:val="en-US"/>
              </w:rPr>
              <w:t>System informs users about what is happening</w:t>
            </w:r>
            <w:r>
              <w:rPr>
                <w:lang w:val="en-US"/>
              </w:rPr>
              <w:t>.</w:t>
            </w:r>
          </w:p>
          <w:p w14:paraId="4BD01DC7" w14:textId="5543CF25" w:rsidR="00393170" w:rsidRPr="00FA2AE6" w:rsidRDefault="00FA2AE6" w:rsidP="00FA2AE6">
            <w:pPr>
              <w:pStyle w:val="Beschriftung"/>
              <w:rPr>
                <w:lang w:val="en-US"/>
              </w:rPr>
            </w:pPr>
            <w:r w:rsidRPr="00FA2AE6">
              <w:rPr>
                <w:lang w:val="en-US"/>
              </w:rPr>
              <w:t>Feedback is quick and unambiguous</w:t>
            </w:r>
            <w:r>
              <w:rPr>
                <w:lang w:val="en-US"/>
              </w:rPr>
              <w:t>.</w:t>
            </w:r>
            <w:r w:rsidR="00FE301E" w:rsidRPr="00FA2AE6">
              <w:rPr>
                <w:lang w:val="en-US"/>
              </w:rPr>
              <w:br/>
            </w:r>
            <w:r w:rsidR="00FE301E" w:rsidRPr="00FA2AE6">
              <w:rPr>
                <w:lang w:val="en-US"/>
              </w:rPr>
              <w:br/>
            </w:r>
            <w:r w:rsidR="00FE301E" w:rsidRPr="00FA2AE6">
              <w:rPr>
                <w:lang w:val="en-US"/>
              </w:rPr>
              <w:br/>
            </w:r>
          </w:p>
        </w:tc>
        <w:tc>
          <w:tcPr>
            <w:tcW w:w="4757" w:type="dxa"/>
            <w:tcBorders>
              <w:top w:val="single" w:sz="4" w:space="0" w:color="auto"/>
              <w:bottom w:val="single" w:sz="4" w:space="0" w:color="auto"/>
            </w:tcBorders>
          </w:tcPr>
          <w:p w14:paraId="20009523" w14:textId="3A2CD153" w:rsidR="003E35E7" w:rsidRDefault="00FA2AE6" w:rsidP="0067149F">
            <w:pPr>
              <w:pStyle w:val="Beschriftung"/>
              <w:ind w:left="205"/>
            </w:pPr>
            <w:proofErr w:type="spellStart"/>
            <w:r w:rsidRPr="00FA2AE6">
              <w:t>Severity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of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the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problem</w:t>
            </w:r>
            <w:proofErr w:type="spellEnd"/>
          </w:p>
          <w:p w14:paraId="585C1E09" w14:textId="7DC94BA5" w:rsidR="00393170" w:rsidRDefault="005525D1" w:rsidP="0067149F">
            <w:pPr>
              <w:ind w:left="2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9" behindDoc="0" locked="0" layoutInCell="1" allowOverlap="1" wp14:anchorId="2E67E7E9" wp14:editId="6F77F378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47153</wp:posOffset>
                      </wp:positionV>
                      <wp:extent cx="2112010" cy="359410"/>
                      <wp:effectExtent l="0" t="0" r="0" b="0"/>
                      <wp:wrapNone/>
                      <wp:docPr id="1" name="Gruppieren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18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4CA4B2C" w14:textId="77777777" w:rsidR="00BA364A" w:rsidRPr="002B38F0" w:rsidRDefault="00BA364A" w:rsidP="00BA364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B2819E" w14:textId="77777777" w:rsidR="00BA364A" w:rsidRPr="000B15DD" w:rsidRDefault="00BA364A" w:rsidP="00BA364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E2371CC" w14:textId="77777777" w:rsidR="00BA364A" w:rsidRPr="000B15DD" w:rsidRDefault="00BA364A" w:rsidP="00BA364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0D1926D" w14:textId="77777777" w:rsidR="00BA364A" w:rsidRPr="000B15DD" w:rsidRDefault="00BA364A" w:rsidP="00BA364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2EB27FA" w14:textId="77777777" w:rsidR="00BA364A" w:rsidRPr="000B15DD" w:rsidRDefault="00BA364A" w:rsidP="00BA364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67E7E9" id="Gruppieren 1" o:spid="_x0000_s1031" style="position:absolute;left:0;text-align:left;margin-left:9.7pt;margin-top:3.7pt;width:166.3pt;height:28.3pt;z-index:251658249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">
                      <v:oval id="_x0000_s1032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" fillcolor="#6da000" stroked="f" strokeweight="1pt">
                        <v:stroke joinstyle="miter"/>
                        <v:textbox>
                          <w:txbxContent>
                            <w:p w14:paraId="04CA4B2C" w14:textId="77777777" w:rsidR="00BA364A" w:rsidRPr="002B38F0" w:rsidRDefault="00BA364A" w:rsidP="00BA364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33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" fillcolor="#78c800" stroked="f" strokeweight="1pt">
                        <v:stroke joinstyle="miter"/>
                        <v:textbox>
                          <w:txbxContent>
                            <w:p w14:paraId="5FB2819E" w14:textId="77777777" w:rsidR="00BA364A" w:rsidRPr="000B15DD" w:rsidRDefault="00BA364A" w:rsidP="00BA364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34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" fillcolor="#ffdd32" stroked="f" strokeweight="1pt">
                        <v:stroke joinstyle="miter"/>
                        <v:textbox>
                          <w:txbxContent>
                            <w:p w14:paraId="5E2371CC" w14:textId="77777777" w:rsidR="00BA364A" w:rsidRPr="000B15DD" w:rsidRDefault="00BA364A" w:rsidP="00BA364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35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" fillcolor="#ff9b0e" stroked="f" strokeweight=".5pt">
                        <v:stroke joinstyle="miter"/>
                        <v:textbox>
                          <w:txbxContent>
                            <w:p w14:paraId="10D1926D" w14:textId="77777777" w:rsidR="00BA364A" w:rsidRPr="000B15DD" w:rsidRDefault="00BA364A" w:rsidP="00BA364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36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" fillcolor="#ff5026" stroked="f" strokeweight="1pt">
                        <v:stroke joinstyle="miter"/>
                        <v:textbox>
                          <w:txbxContent>
                            <w:p w14:paraId="52EB27FA" w14:textId="77777777" w:rsidR="00BA364A" w:rsidRPr="000B15DD" w:rsidRDefault="00BA364A" w:rsidP="00BA364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4EDAA79A" w14:textId="51D5F225" w:rsidR="00393170" w:rsidRPr="00393170" w:rsidRDefault="00393170" w:rsidP="0067149F">
            <w:pPr>
              <w:ind w:left="205"/>
            </w:pPr>
          </w:p>
        </w:tc>
      </w:tr>
      <w:tr w:rsidR="002B38F0" w:rsidRPr="003D6591" w14:paraId="59E7B201" w14:textId="77777777" w:rsidTr="0067149F">
        <w:tc>
          <w:tcPr>
            <w:tcW w:w="4757" w:type="dxa"/>
            <w:tcBorders>
              <w:top w:val="single" w:sz="4" w:space="0" w:color="auto"/>
            </w:tcBorders>
          </w:tcPr>
          <w:p w14:paraId="54099988" w14:textId="06EB2443" w:rsidR="002B38F0" w:rsidRDefault="002B38F0" w:rsidP="0067149F">
            <w:pPr>
              <w:pStyle w:val="Beschriftung"/>
            </w:pPr>
            <w:r>
              <w:t>Problem</w:t>
            </w:r>
          </w:p>
          <w:p w14:paraId="1F010032" w14:textId="77777777" w:rsidR="002B38F0" w:rsidRDefault="002B38F0" w:rsidP="0067149F">
            <w:pPr>
              <w:rPr>
                <w:rStyle w:val="Fett"/>
              </w:rPr>
            </w:pPr>
          </w:p>
          <w:p w14:paraId="4D6D200B" w14:textId="1A96C271" w:rsidR="002B38F0" w:rsidRDefault="002B38F0" w:rsidP="0067149F">
            <w:pPr>
              <w:rPr>
                <w:rStyle w:val="Fett"/>
              </w:rPr>
            </w:pPr>
          </w:p>
          <w:p w14:paraId="24AE243F" w14:textId="77777777" w:rsidR="00917EE1" w:rsidRDefault="00917EE1" w:rsidP="0067149F">
            <w:pPr>
              <w:rPr>
                <w:rStyle w:val="Fett"/>
              </w:rPr>
            </w:pPr>
          </w:p>
          <w:p w14:paraId="74D954CE" w14:textId="04714DD1" w:rsidR="002B38F0" w:rsidRPr="003D6591" w:rsidRDefault="002B38F0" w:rsidP="0067149F">
            <w:pPr>
              <w:rPr>
                <w:rStyle w:val="Fett"/>
              </w:rPr>
            </w:pPr>
          </w:p>
        </w:tc>
        <w:tc>
          <w:tcPr>
            <w:tcW w:w="4757" w:type="dxa"/>
            <w:tcBorders>
              <w:top w:val="single" w:sz="4" w:space="0" w:color="auto"/>
            </w:tcBorders>
          </w:tcPr>
          <w:p w14:paraId="52459EA7" w14:textId="1057538B" w:rsidR="002B38F0" w:rsidRDefault="00FA2AE6" w:rsidP="0067149F">
            <w:pPr>
              <w:pStyle w:val="Beschriftung"/>
              <w:ind w:left="205"/>
            </w:pPr>
            <w:proofErr w:type="spellStart"/>
            <w:r w:rsidRPr="00FA2AE6">
              <w:t>Recommendation</w:t>
            </w:r>
            <w:proofErr w:type="spellEnd"/>
          </w:p>
          <w:p w14:paraId="7533CA29" w14:textId="4AC86BF9" w:rsidR="002B38F0" w:rsidRDefault="002B38F0" w:rsidP="0067149F">
            <w:pPr>
              <w:ind w:left="205"/>
            </w:pPr>
          </w:p>
          <w:p w14:paraId="1BB7F641" w14:textId="45C6A8EC" w:rsidR="00393170" w:rsidRDefault="00393170" w:rsidP="0067149F">
            <w:pPr>
              <w:ind w:left="205"/>
            </w:pPr>
          </w:p>
          <w:p w14:paraId="50975D6B" w14:textId="55E3B588" w:rsidR="00393170" w:rsidRDefault="00393170" w:rsidP="0067149F">
            <w:pPr>
              <w:ind w:left="205"/>
            </w:pPr>
          </w:p>
        </w:tc>
      </w:tr>
      <w:tr w:rsidR="00297ADD" w:rsidRPr="00FA2AE6" w14:paraId="754C4843" w14:textId="77777777" w:rsidTr="0067149F">
        <w:tc>
          <w:tcPr>
            <w:tcW w:w="9514" w:type="dxa"/>
            <w:gridSpan w:val="2"/>
          </w:tcPr>
          <w:p w14:paraId="617F8CE0" w14:textId="406C488D" w:rsidR="00AD2D02" w:rsidRPr="00FA2AE6" w:rsidRDefault="00FA2AE6" w:rsidP="00666D0D">
            <w:pPr>
              <w:pStyle w:val="berschrift2"/>
              <w:numPr>
                <w:ilvl w:val="0"/>
                <w:numId w:val="16"/>
              </w:numPr>
              <w:rPr>
                <w:lang w:val="en-US"/>
              </w:rPr>
            </w:pPr>
            <w:r w:rsidRPr="00FA2AE6">
              <w:rPr>
                <w:noProof/>
                <w:lang w:val="en-US"/>
              </w:rPr>
              <w:lastRenderedPageBreak/>
              <w:t>Match Between the System and the Real World</w:t>
            </w:r>
          </w:p>
        </w:tc>
      </w:tr>
      <w:tr w:rsidR="00393170" w:rsidRPr="003D6591" w14:paraId="228D18E7" w14:textId="77777777" w:rsidTr="0067149F">
        <w:trPr>
          <w:trHeight w:val="1065"/>
        </w:trPr>
        <w:tc>
          <w:tcPr>
            <w:tcW w:w="4757" w:type="dxa"/>
          </w:tcPr>
          <w:p w14:paraId="72204368" w14:textId="24A34B4A" w:rsidR="00FA2AE6" w:rsidRPr="00FA2AE6" w:rsidRDefault="00FA2AE6" w:rsidP="00FA2AE6">
            <w:pPr>
              <w:pStyle w:val="Beschriftung"/>
              <w:rPr>
                <w:lang w:val="en-US"/>
              </w:rPr>
            </w:pPr>
            <w:r w:rsidRPr="00FA2AE6">
              <w:rPr>
                <w:lang w:val="en-US"/>
              </w:rPr>
              <w:t>System uses familiar concepts (e.g., “recycle bin” for files) and familiar vocabulary</w:t>
            </w:r>
            <w:r>
              <w:rPr>
                <w:lang w:val="en-US"/>
              </w:rPr>
              <w:t>.</w:t>
            </w:r>
          </w:p>
          <w:p w14:paraId="20ABD007" w14:textId="28782800" w:rsidR="00E25FB5" w:rsidRPr="00FA2AE6" w:rsidRDefault="00FA2AE6" w:rsidP="00FA2AE6">
            <w:pPr>
              <w:pStyle w:val="Beschriftung"/>
              <w:rPr>
                <w:lang w:val="en-US"/>
              </w:rPr>
            </w:pPr>
            <w:r w:rsidRPr="00FA2AE6">
              <w:rPr>
                <w:lang w:val="en-US"/>
              </w:rPr>
              <w:t>Technical terms and error codes are hidden from users</w:t>
            </w:r>
            <w:r>
              <w:rPr>
                <w:lang w:val="en-US"/>
              </w:rPr>
              <w:t>.</w:t>
            </w:r>
            <w:r w:rsidR="00FE301E" w:rsidRPr="00FA2AE6">
              <w:rPr>
                <w:lang w:val="en-US"/>
              </w:rPr>
              <w:br/>
            </w:r>
            <w:r w:rsidR="00FE301E" w:rsidRPr="00FA2AE6">
              <w:rPr>
                <w:lang w:val="en-US"/>
              </w:rPr>
              <w:br/>
            </w:r>
          </w:p>
        </w:tc>
        <w:tc>
          <w:tcPr>
            <w:tcW w:w="4757" w:type="dxa"/>
          </w:tcPr>
          <w:p w14:paraId="4F630D31" w14:textId="4D21A74F" w:rsidR="00393170" w:rsidRDefault="00FA2AE6" w:rsidP="0067149F">
            <w:pPr>
              <w:pStyle w:val="Beschriftung"/>
              <w:ind w:left="205"/>
              <w:rPr>
                <w:noProof/>
              </w:rPr>
            </w:pPr>
            <w:proofErr w:type="spellStart"/>
            <w:r w:rsidRPr="00FA2AE6">
              <w:t>Severity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of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the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problem</w:t>
            </w:r>
            <w:proofErr w:type="spellEnd"/>
          </w:p>
          <w:p w14:paraId="55AB2A92" w14:textId="6D41BE03" w:rsidR="0067149F" w:rsidRPr="0067149F" w:rsidRDefault="0004640A" w:rsidP="0067149F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4" behindDoc="0" locked="0" layoutInCell="1" allowOverlap="1" wp14:anchorId="4C7EFCDD" wp14:editId="404344E2">
                      <wp:simplePos x="0" y="0"/>
                      <wp:positionH relativeFrom="column">
                        <wp:posOffset>124932</wp:posOffset>
                      </wp:positionH>
                      <wp:positionV relativeFrom="paragraph">
                        <wp:posOffset>45720</wp:posOffset>
                      </wp:positionV>
                      <wp:extent cx="2112010" cy="359410"/>
                      <wp:effectExtent l="0" t="0" r="0" b="0"/>
                      <wp:wrapNone/>
                      <wp:docPr id="7" name="Gruppieren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23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0BE578" w14:textId="77777777" w:rsidR="0004640A" w:rsidRPr="002B38F0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16EEF5C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E149D5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8DA26B4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40BA0D2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7EFCDD" id="Gruppieren 7" o:spid="_x0000_s1043" style="position:absolute;margin-left:9.85pt;margin-top:3.6pt;width:166.3pt;height:28.3pt;z-index:251658254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">
                      <v:oval id="_x0000_s1044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" fillcolor="#6da000" stroked="f" strokeweight="1pt">
                        <v:stroke joinstyle="miter"/>
                        <v:textbox>
                          <w:txbxContent>
                            <w:p w14:paraId="360BE578" w14:textId="77777777" w:rsidR="0004640A" w:rsidRPr="002B38F0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45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" fillcolor="#78c800" stroked="f" strokeweight="1pt">
                        <v:stroke joinstyle="miter"/>
                        <v:textbox>
                          <w:txbxContent>
                            <w:p w14:paraId="016EEF5C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46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" fillcolor="#ffdd32" stroked="f" strokeweight="1pt">
                        <v:stroke joinstyle="miter"/>
                        <v:textbox>
                          <w:txbxContent>
                            <w:p w14:paraId="17E149D5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47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" fillcolor="#ff9b0e" stroked="f" strokeweight=".5pt">
                        <v:stroke joinstyle="miter"/>
                        <v:textbox>
                          <w:txbxContent>
                            <w:p w14:paraId="38DA26B4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48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" fillcolor="#ff5026" stroked="f" strokeweight="1pt">
                        <v:stroke joinstyle="miter"/>
                        <v:textbox>
                          <w:txbxContent>
                            <w:p w14:paraId="240BA0D2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393170" w:rsidRPr="003D6591" w14:paraId="2720E852" w14:textId="77777777" w:rsidTr="0067149F">
        <w:tc>
          <w:tcPr>
            <w:tcW w:w="4757" w:type="dxa"/>
          </w:tcPr>
          <w:p w14:paraId="528CC138" w14:textId="77777777" w:rsidR="00393170" w:rsidRDefault="00393170" w:rsidP="0067149F">
            <w:pPr>
              <w:pStyle w:val="Beschriftung"/>
            </w:pPr>
            <w:r>
              <w:t>Problem</w:t>
            </w:r>
          </w:p>
          <w:p w14:paraId="2DD7FC35" w14:textId="47B14B65" w:rsidR="00393170" w:rsidRDefault="00393170" w:rsidP="0067149F"/>
          <w:p w14:paraId="41AC2880" w14:textId="77777777" w:rsidR="00917EE1" w:rsidRDefault="00917EE1" w:rsidP="0067149F"/>
          <w:p w14:paraId="7CB4E42B" w14:textId="77777777" w:rsidR="00393170" w:rsidRDefault="00393170" w:rsidP="0067149F"/>
          <w:p w14:paraId="43BFF4AC" w14:textId="4964DBE6" w:rsidR="00393170" w:rsidRPr="00393170" w:rsidRDefault="00393170" w:rsidP="0067149F"/>
        </w:tc>
        <w:tc>
          <w:tcPr>
            <w:tcW w:w="4757" w:type="dxa"/>
          </w:tcPr>
          <w:p w14:paraId="361A399C" w14:textId="5CE769C2" w:rsidR="00393170" w:rsidRPr="00393170" w:rsidRDefault="00FA2AE6" w:rsidP="0067149F">
            <w:pPr>
              <w:pStyle w:val="Beschriftung"/>
              <w:ind w:left="205"/>
              <w:rPr>
                <w:sz w:val="4"/>
                <w:szCs w:val="8"/>
              </w:rPr>
            </w:pPr>
            <w:proofErr w:type="spellStart"/>
            <w:r w:rsidRPr="00FA2AE6">
              <w:t>Recommendation</w:t>
            </w:r>
            <w:proofErr w:type="spellEnd"/>
          </w:p>
        </w:tc>
      </w:tr>
      <w:tr w:rsidR="00950851" w:rsidRPr="003D6591" w14:paraId="2E6ECE44" w14:textId="77777777" w:rsidTr="0067149F">
        <w:tc>
          <w:tcPr>
            <w:tcW w:w="9514" w:type="dxa"/>
            <w:gridSpan w:val="2"/>
          </w:tcPr>
          <w:p w14:paraId="5024CA39" w14:textId="10A13C4C" w:rsidR="00AD2D02" w:rsidRPr="00AD2D02" w:rsidRDefault="00FA2AE6" w:rsidP="00666D0D">
            <w:pPr>
              <w:pStyle w:val="berschrift2"/>
              <w:numPr>
                <w:ilvl w:val="0"/>
                <w:numId w:val="16"/>
              </w:numPr>
            </w:pPr>
            <w:r w:rsidRPr="00FA2AE6">
              <w:rPr>
                <w:rStyle w:val="Fett"/>
                <w:b/>
                <w:bCs/>
                <w:color w:val="auto"/>
                <w:sz w:val="28"/>
              </w:rPr>
              <w:t>User Control and Freedom</w:t>
            </w:r>
          </w:p>
        </w:tc>
      </w:tr>
      <w:tr w:rsidR="00950851" w:rsidRPr="003D6591" w14:paraId="60A68DF5" w14:textId="77777777" w:rsidTr="0067149F">
        <w:tc>
          <w:tcPr>
            <w:tcW w:w="4757" w:type="dxa"/>
          </w:tcPr>
          <w:p w14:paraId="03B38DE6" w14:textId="32D393AF" w:rsidR="00B14C11" w:rsidRPr="00B14C11" w:rsidRDefault="00B14C11" w:rsidP="00B14C11">
            <w:pPr>
              <w:pStyle w:val="Beschriftung"/>
              <w:rPr>
                <w:lang w:val="en-US"/>
              </w:rPr>
            </w:pPr>
            <w:r w:rsidRPr="00B14C11">
              <w:rPr>
                <w:lang w:val="en-US"/>
              </w:rPr>
              <w:t>Users can exit dialogs and correct errors</w:t>
            </w:r>
            <w:r>
              <w:rPr>
                <w:lang w:val="en-US"/>
              </w:rPr>
              <w:t>.</w:t>
            </w:r>
          </w:p>
          <w:p w14:paraId="1A5775CB" w14:textId="46A4D828" w:rsidR="00B14C11" w:rsidRPr="00B14C11" w:rsidRDefault="00B14C11" w:rsidP="00B14C11">
            <w:pPr>
              <w:pStyle w:val="Beschriftung"/>
              <w:rPr>
                <w:lang w:val="en-US"/>
              </w:rPr>
            </w:pPr>
            <w:r w:rsidRPr="00B14C11">
              <w:rPr>
                <w:lang w:val="en-US"/>
              </w:rPr>
              <w:t>Mistakenly opened dialogs can be canceled</w:t>
            </w:r>
            <w:r>
              <w:rPr>
                <w:lang w:val="en-US"/>
              </w:rPr>
              <w:t>.</w:t>
            </w:r>
          </w:p>
          <w:p w14:paraId="0437EE11" w14:textId="04F277D4" w:rsidR="00950851" w:rsidRPr="00B14C11" w:rsidRDefault="00B14C11" w:rsidP="00B14C11">
            <w:pPr>
              <w:pStyle w:val="Beschriftung"/>
              <w:rPr>
                <w:rStyle w:val="Fett"/>
                <w:b w:val="0"/>
                <w:color w:val="auto"/>
                <w:lang w:val="en-US"/>
              </w:rPr>
            </w:pPr>
            <w:proofErr w:type="gramStart"/>
            <w:r w:rsidRPr="00B14C11">
              <w:rPr>
                <w:lang w:val="en-US"/>
              </w:rPr>
              <w:t>Actions</w:t>
            </w:r>
            <w:proofErr w:type="gramEnd"/>
            <w:r w:rsidRPr="00B14C11">
              <w:rPr>
                <w:lang w:val="en-US"/>
              </w:rPr>
              <w:t xml:space="preserve"> can be undone and redone</w:t>
            </w:r>
            <w:r>
              <w:rPr>
                <w:lang w:val="en-US"/>
              </w:rPr>
              <w:t>.</w:t>
            </w:r>
            <w:r w:rsidR="0067149F" w:rsidRPr="00B14C11">
              <w:rPr>
                <w:lang w:val="en-US"/>
              </w:rPr>
              <w:br/>
            </w:r>
          </w:p>
        </w:tc>
        <w:tc>
          <w:tcPr>
            <w:tcW w:w="4757" w:type="dxa"/>
          </w:tcPr>
          <w:p w14:paraId="3ACE738D" w14:textId="50421ACD" w:rsidR="00950851" w:rsidRDefault="00FA2AE6" w:rsidP="0067149F">
            <w:pPr>
              <w:pStyle w:val="Beschriftung"/>
              <w:ind w:left="205"/>
            </w:pPr>
            <w:proofErr w:type="spellStart"/>
            <w:r w:rsidRPr="00FA2AE6">
              <w:t>Severity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of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the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problem</w:t>
            </w:r>
            <w:proofErr w:type="spellEnd"/>
          </w:p>
          <w:p w14:paraId="0D904A5D" w14:textId="7833DB9D" w:rsidR="0067149F" w:rsidRDefault="0004640A" w:rsidP="0067149F">
            <w:pPr>
              <w:ind w:left="2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5" behindDoc="0" locked="0" layoutInCell="1" allowOverlap="1" wp14:anchorId="6F9F681B" wp14:editId="079177D7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34762</wp:posOffset>
                      </wp:positionV>
                      <wp:extent cx="2112010" cy="359410"/>
                      <wp:effectExtent l="0" t="0" r="0" b="0"/>
                      <wp:wrapNone/>
                      <wp:docPr id="45" name="Gruppieren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46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945704" w14:textId="77777777" w:rsidR="0004640A" w:rsidRPr="002B38F0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DB19AF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C751142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2240424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BFB9F7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9F681B" id="Gruppieren 45" o:spid="_x0000_s1049" style="position:absolute;left:0;text-align:left;margin-left:9.05pt;margin-top:2.75pt;width:166.3pt;height:28.3pt;z-index:251658255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">
                      <v:oval id="_x0000_s1050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" fillcolor="#6da000" stroked="f" strokeweight="1pt">
                        <v:stroke joinstyle="miter"/>
                        <v:textbox>
                          <w:txbxContent>
                            <w:p w14:paraId="43945704" w14:textId="77777777" w:rsidR="0004640A" w:rsidRPr="002B38F0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51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" fillcolor="#78c800" stroked="f" strokeweight="1pt">
                        <v:stroke joinstyle="miter"/>
                        <v:textbox>
                          <w:txbxContent>
                            <w:p w14:paraId="2CDB19AF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52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" fillcolor="#ffdd32" stroked="f" strokeweight="1pt">
                        <v:stroke joinstyle="miter"/>
                        <v:textbox>
                          <w:txbxContent>
                            <w:p w14:paraId="6C751142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53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" fillcolor="#ff9b0e" stroked="f" strokeweight=".5pt">
                        <v:stroke joinstyle="miter"/>
                        <v:textbox>
                          <w:txbxContent>
                            <w:p w14:paraId="62240424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54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" fillcolor="#ff5026" stroked="f" strokeweight="1pt">
                        <v:stroke joinstyle="miter"/>
                        <v:textbox>
                          <w:txbxContent>
                            <w:p w14:paraId="1ABFB9F7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70B4BC3E" w14:textId="30730B71" w:rsidR="0067149F" w:rsidRPr="0067149F" w:rsidRDefault="0067149F" w:rsidP="0067149F">
            <w:pPr>
              <w:ind w:left="205"/>
            </w:pPr>
          </w:p>
        </w:tc>
      </w:tr>
      <w:tr w:rsidR="00950851" w:rsidRPr="003D6591" w14:paraId="2DC405AB" w14:textId="77777777" w:rsidTr="0067149F">
        <w:tc>
          <w:tcPr>
            <w:tcW w:w="4757" w:type="dxa"/>
          </w:tcPr>
          <w:p w14:paraId="30D36E53" w14:textId="06E674AA" w:rsidR="00E25FB5" w:rsidRDefault="00E25FB5" w:rsidP="0067149F">
            <w:pPr>
              <w:pStyle w:val="Beschriftung"/>
            </w:pPr>
            <w:r>
              <w:t>Problem</w:t>
            </w:r>
          </w:p>
          <w:p w14:paraId="34EB5F63" w14:textId="77777777" w:rsidR="00950851" w:rsidRDefault="00950851" w:rsidP="0067149F">
            <w:pPr>
              <w:pStyle w:val="Beschriftung"/>
              <w:rPr>
                <w:rStyle w:val="Fett"/>
              </w:rPr>
            </w:pPr>
          </w:p>
          <w:p w14:paraId="2BF2F822" w14:textId="3ED6871F" w:rsidR="00E25FB5" w:rsidRDefault="00E25FB5" w:rsidP="0067149F"/>
          <w:p w14:paraId="470A90FE" w14:textId="469887FA" w:rsidR="00917EE1" w:rsidRDefault="00917EE1" w:rsidP="0067149F"/>
          <w:p w14:paraId="64A55E81" w14:textId="77777777" w:rsidR="00917EE1" w:rsidRDefault="00917EE1" w:rsidP="0067149F"/>
          <w:p w14:paraId="2D29A971" w14:textId="5507EBEE" w:rsidR="00E25FB5" w:rsidRPr="00E25FB5" w:rsidRDefault="00E25FB5" w:rsidP="0067149F"/>
        </w:tc>
        <w:tc>
          <w:tcPr>
            <w:tcW w:w="4757" w:type="dxa"/>
          </w:tcPr>
          <w:p w14:paraId="32562486" w14:textId="70FBB15F" w:rsidR="00950851" w:rsidRPr="00393170" w:rsidRDefault="00FA2AE6" w:rsidP="0067149F">
            <w:pPr>
              <w:pStyle w:val="Beschriftung"/>
              <w:ind w:left="205"/>
              <w:rPr>
                <w:sz w:val="4"/>
                <w:szCs w:val="8"/>
              </w:rPr>
            </w:pPr>
            <w:proofErr w:type="spellStart"/>
            <w:r w:rsidRPr="00FA2AE6">
              <w:t>Recommendation</w:t>
            </w:r>
            <w:proofErr w:type="spellEnd"/>
            <w:r w:rsidRPr="00FA2AE6">
              <w:t xml:space="preserve"> </w:t>
            </w:r>
          </w:p>
        </w:tc>
      </w:tr>
      <w:tr w:rsidR="00E25FB5" w:rsidRPr="003D6591" w14:paraId="261CEF1A" w14:textId="77777777" w:rsidTr="0067149F">
        <w:tc>
          <w:tcPr>
            <w:tcW w:w="9514" w:type="dxa"/>
            <w:gridSpan w:val="2"/>
          </w:tcPr>
          <w:p w14:paraId="0D342FDD" w14:textId="06D8C046" w:rsidR="00E25FB5" w:rsidRPr="004F1175" w:rsidRDefault="00FA2AE6" w:rsidP="00666D0D">
            <w:pPr>
              <w:pStyle w:val="berschrift2"/>
              <w:numPr>
                <w:ilvl w:val="0"/>
                <w:numId w:val="16"/>
              </w:numPr>
              <w:rPr>
                <w:rStyle w:val="Fett"/>
                <w:b/>
                <w:bCs/>
                <w:color w:val="auto"/>
                <w:sz w:val="28"/>
              </w:rPr>
            </w:pPr>
            <w:r w:rsidRPr="00FA2AE6">
              <w:rPr>
                <w:rStyle w:val="Fett"/>
                <w:b/>
                <w:bCs/>
                <w:color w:val="auto"/>
                <w:sz w:val="28"/>
              </w:rPr>
              <w:t>Consistency and Standards</w:t>
            </w:r>
          </w:p>
        </w:tc>
      </w:tr>
      <w:tr w:rsidR="00E25FB5" w:rsidRPr="003D6591" w14:paraId="64C5029E" w14:textId="77777777" w:rsidTr="0067149F">
        <w:trPr>
          <w:trHeight w:val="1109"/>
        </w:trPr>
        <w:tc>
          <w:tcPr>
            <w:tcW w:w="4757" w:type="dxa"/>
          </w:tcPr>
          <w:p w14:paraId="4A5CF041" w14:textId="5E864C0F" w:rsidR="00B14C11" w:rsidRPr="00B14C11" w:rsidRDefault="00B14C11" w:rsidP="00B14C11">
            <w:pPr>
              <w:pStyle w:val="Beschriftung"/>
              <w:rPr>
                <w:lang w:val="en-US"/>
              </w:rPr>
            </w:pPr>
            <w:r w:rsidRPr="00B14C11">
              <w:rPr>
                <w:lang w:val="en-US"/>
              </w:rPr>
              <w:t>Terms and actions have consistent meaning across contexts</w:t>
            </w:r>
            <w:r>
              <w:rPr>
                <w:lang w:val="en-US"/>
              </w:rPr>
              <w:t>.</w:t>
            </w:r>
          </w:p>
          <w:p w14:paraId="1F524765" w14:textId="5699CCE7" w:rsidR="00E25FB5" w:rsidRPr="00E25FB5" w:rsidRDefault="00B14C11" w:rsidP="00B14C11">
            <w:pPr>
              <w:pStyle w:val="Beschriftung"/>
            </w:pPr>
            <w:proofErr w:type="spellStart"/>
            <w:r>
              <w:t>Platform</w:t>
            </w:r>
            <w:proofErr w:type="spellEnd"/>
            <w:r>
              <w:t xml:space="preserve"> </w:t>
            </w:r>
            <w:proofErr w:type="spellStart"/>
            <w:r>
              <w:t>conventions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followed</w:t>
            </w:r>
            <w:proofErr w:type="spellEnd"/>
            <w:r>
              <w:t>.</w:t>
            </w:r>
            <w:r w:rsidR="00FE301E">
              <w:br/>
            </w:r>
            <w:r w:rsidR="00FE301E">
              <w:br/>
            </w:r>
          </w:p>
        </w:tc>
        <w:tc>
          <w:tcPr>
            <w:tcW w:w="4757" w:type="dxa"/>
          </w:tcPr>
          <w:p w14:paraId="1AFE04DD" w14:textId="096FD489" w:rsidR="00E25FB5" w:rsidRDefault="00FA2AE6" w:rsidP="0067149F">
            <w:pPr>
              <w:pStyle w:val="Beschriftung"/>
              <w:ind w:left="205"/>
            </w:pPr>
            <w:proofErr w:type="spellStart"/>
            <w:r w:rsidRPr="00FA2AE6">
              <w:t>Severity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of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the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problem</w:t>
            </w:r>
            <w:proofErr w:type="spellEnd"/>
          </w:p>
          <w:p w14:paraId="32899FD2" w14:textId="634D44BE" w:rsidR="00F94D0D" w:rsidRPr="00F94D0D" w:rsidRDefault="0004640A" w:rsidP="0067149F">
            <w:pPr>
              <w:ind w:left="2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6" behindDoc="0" locked="0" layoutInCell="1" allowOverlap="1" wp14:anchorId="2653200A" wp14:editId="7E808D81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29682</wp:posOffset>
                      </wp:positionV>
                      <wp:extent cx="2112010" cy="359410"/>
                      <wp:effectExtent l="0" t="0" r="0" b="0"/>
                      <wp:wrapNone/>
                      <wp:docPr id="81" name="Gruppieren 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82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4B609B" w14:textId="77777777" w:rsidR="0004640A" w:rsidRPr="002B38F0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C5E5C3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C0C404E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D0BE1B4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DE897D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53200A" id="Gruppieren 81" o:spid="_x0000_s1055" style="position:absolute;left:0;text-align:left;margin-left:8.95pt;margin-top:2.35pt;width:166.3pt;height:28.3pt;z-index:251658256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">
                      <v:oval id="_x0000_s1056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" fillcolor="#6da000" stroked="f" strokeweight="1pt">
                        <v:stroke joinstyle="miter"/>
                        <v:textbox>
                          <w:txbxContent>
                            <w:p w14:paraId="434B609B" w14:textId="77777777" w:rsidR="0004640A" w:rsidRPr="002B38F0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57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" fillcolor="#78c800" stroked="f" strokeweight="1pt">
                        <v:stroke joinstyle="miter"/>
                        <v:textbox>
                          <w:txbxContent>
                            <w:p w14:paraId="3DC5E5C3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58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" fillcolor="#ffdd32" stroked="f" strokeweight="1pt">
                        <v:stroke joinstyle="miter"/>
                        <v:textbox>
                          <w:txbxContent>
                            <w:p w14:paraId="6C0C404E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59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" fillcolor="#ff9b0e" stroked="f" strokeweight=".5pt">
                        <v:stroke joinstyle="miter"/>
                        <v:textbox>
                          <w:txbxContent>
                            <w:p w14:paraId="2D0BE1B4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60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" fillcolor="#ff5026" stroked="f" strokeweight="1pt">
                        <v:stroke joinstyle="miter"/>
                        <v:textbox>
                          <w:txbxContent>
                            <w:p w14:paraId="3BDE897D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E25FB5" w:rsidRPr="003D6591" w14:paraId="22A7E652" w14:textId="77777777" w:rsidTr="0067149F">
        <w:tc>
          <w:tcPr>
            <w:tcW w:w="4757" w:type="dxa"/>
          </w:tcPr>
          <w:p w14:paraId="01C5B2C4" w14:textId="77777777" w:rsidR="00E25FB5" w:rsidRDefault="00E25FB5" w:rsidP="0067149F">
            <w:pPr>
              <w:pStyle w:val="Beschriftung"/>
            </w:pPr>
            <w:r>
              <w:t>Problem</w:t>
            </w:r>
          </w:p>
          <w:p w14:paraId="5C70EB65" w14:textId="77777777" w:rsidR="00E25FB5" w:rsidRDefault="00E25FB5" w:rsidP="0067149F">
            <w:pPr>
              <w:pStyle w:val="Beschriftung"/>
              <w:rPr>
                <w:rStyle w:val="Fett"/>
              </w:rPr>
            </w:pPr>
          </w:p>
          <w:p w14:paraId="0ADFC444" w14:textId="37276F27" w:rsidR="00E25FB5" w:rsidRDefault="00E25FB5" w:rsidP="0067149F"/>
          <w:p w14:paraId="7EE00168" w14:textId="77777777" w:rsidR="00917EE1" w:rsidRDefault="00917EE1" w:rsidP="0067149F"/>
          <w:p w14:paraId="11C43B3B" w14:textId="77777777" w:rsidR="00917EE1" w:rsidRDefault="00917EE1" w:rsidP="0067149F"/>
          <w:p w14:paraId="0E1A0B51" w14:textId="7653E0B0" w:rsidR="00E25FB5" w:rsidRPr="00E25FB5" w:rsidRDefault="00E25FB5" w:rsidP="0067149F"/>
        </w:tc>
        <w:tc>
          <w:tcPr>
            <w:tcW w:w="4757" w:type="dxa"/>
          </w:tcPr>
          <w:p w14:paraId="1830C951" w14:textId="65188DA5" w:rsidR="00E25FB5" w:rsidRPr="00393170" w:rsidRDefault="00FA2AE6" w:rsidP="0067149F">
            <w:pPr>
              <w:pStyle w:val="Beschriftung"/>
              <w:ind w:left="205"/>
              <w:rPr>
                <w:sz w:val="4"/>
                <w:szCs w:val="8"/>
              </w:rPr>
            </w:pPr>
            <w:proofErr w:type="spellStart"/>
            <w:r w:rsidRPr="00FA2AE6">
              <w:t>Recommendation</w:t>
            </w:r>
            <w:proofErr w:type="spellEnd"/>
            <w:r w:rsidRPr="00FA2AE6">
              <w:t xml:space="preserve"> </w:t>
            </w:r>
          </w:p>
        </w:tc>
      </w:tr>
      <w:tr w:rsidR="00E25FB5" w:rsidRPr="003D6591" w14:paraId="25CB61BA" w14:textId="77777777" w:rsidTr="0067149F">
        <w:tc>
          <w:tcPr>
            <w:tcW w:w="9514" w:type="dxa"/>
            <w:gridSpan w:val="2"/>
          </w:tcPr>
          <w:p w14:paraId="268DB7A8" w14:textId="1DEFF7DF" w:rsidR="00E25FB5" w:rsidRPr="004F1175" w:rsidRDefault="00FA2AE6" w:rsidP="00666D0D">
            <w:pPr>
              <w:pStyle w:val="berschrift2"/>
              <w:numPr>
                <w:ilvl w:val="0"/>
                <w:numId w:val="16"/>
              </w:numPr>
              <w:rPr>
                <w:rStyle w:val="Fett"/>
                <w:b/>
                <w:bCs/>
                <w:color w:val="auto"/>
                <w:sz w:val="28"/>
              </w:rPr>
            </w:pPr>
            <w:r w:rsidRPr="00FA2AE6">
              <w:rPr>
                <w:rStyle w:val="Fett"/>
                <w:b/>
                <w:bCs/>
                <w:color w:val="auto"/>
                <w:sz w:val="28"/>
              </w:rPr>
              <w:lastRenderedPageBreak/>
              <w:t xml:space="preserve">Error </w:t>
            </w:r>
            <w:proofErr w:type="spellStart"/>
            <w:r w:rsidRPr="00FA2AE6">
              <w:rPr>
                <w:rStyle w:val="Fett"/>
                <w:b/>
                <w:bCs/>
                <w:color w:val="auto"/>
                <w:sz w:val="28"/>
              </w:rPr>
              <w:t>Prevention</w:t>
            </w:r>
            <w:proofErr w:type="spellEnd"/>
          </w:p>
        </w:tc>
      </w:tr>
      <w:tr w:rsidR="00E25FB5" w:rsidRPr="003D6591" w14:paraId="5F56D597" w14:textId="77777777" w:rsidTr="001E4982">
        <w:trPr>
          <w:trHeight w:val="1183"/>
        </w:trPr>
        <w:tc>
          <w:tcPr>
            <w:tcW w:w="4757" w:type="dxa"/>
          </w:tcPr>
          <w:p w14:paraId="78264702" w14:textId="1DD257CF" w:rsidR="00F7794A" w:rsidRPr="00F7794A" w:rsidRDefault="00F7794A" w:rsidP="00F7794A">
            <w:pPr>
              <w:pStyle w:val="Beschriftung"/>
              <w:rPr>
                <w:lang w:val="en-US"/>
              </w:rPr>
            </w:pPr>
            <w:r w:rsidRPr="00F7794A">
              <w:rPr>
                <w:lang w:val="en-US"/>
              </w:rPr>
              <w:t>Typical errors (e.g., incorrect input formats) are prevented (e.g., by showing acceptable formats and instant validation)</w:t>
            </w:r>
            <w:r>
              <w:rPr>
                <w:lang w:val="en-US"/>
              </w:rPr>
              <w:t>.</w:t>
            </w:r>
          </w:p>
          <w:p w14:paraId="088795F9" w14:textId="6B519155" w:rsidR="00E25FB5" w:rsidRPr="00F7794A" w:rsidRDefault="00F7794A" w:rsidP="00F7794A">
            <w:pPr>
              <w:pStyle w:val="Beschriftung"/>
              <w:rPr>
                <w:lang w:val="en-US"/>
              </w:rPr>
            </w:pPr>
            <w:r w:rsidRPr="00F7794A">
              <w:rPr>
                <w:lang w:val="en-US"/>
              </w:rPr>
              <w:t>Users are asked to confirm critical actions</w:t>
            </w:r>
            <w:r>
              <w:rPr>
                <w:lang w:val="en-US"/>
              </w:rPr>
              <w:t>.</w:t>
            </w:r>
            <w:r w:rsidR="00811FEF" w:rsidRPr="00F7794A">
              <w:rPr>
                <w:lang w:val="en-US"/>
              </w:rPr>
              <w:br/>
            </w:r>
          </w:p>
        </w:tc>
        <w:tc>
          <w:tcPr>
            <w:tcW w:w="4757" w:type="dxa"/>
          </w:tcPr>
          <w:p w14:paraId="2785D3E5" w14:textId="0250866C" w:rsidR="00E25FB5" w:rsidRDefault="00FA2AE6" w:rsidP="001E4982">
            <w:pPr>
              <w:pStyle w:val="Beschriftung"/>
              <w:ind w:left="205"/>
            </w:pPr>
            <w:proofErr w:type="spellStart"/>
            <w:r w:rsidRPr="00FA2AE6">
              <w:t>Severity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of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the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problem</w:t>
            </w:r>
            <w:proofErr w:type="spellEnd"/>
          </w:p>
          <w:p w14:paraId="54912575" w14:textId="2DA6729E" w:rsidR="00811FEF" w:rsidRPr="00811FEF" w:rsidRDefault="00A91A35" w:rsidP="001E4982">
            <w:pPr>
              <w:ind w:left="2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7" behindDoc="0" locked="0" layoutInCell="1" allowOverlap="1" wp14:anchorId="0EA6DFFD" wp14:editId="37D2BF06">
                      <wp:simplePos x="0" y="0"/>
                      <wp:positionH relativeFrom="column">
                        <wp:posOffset>124297</wp:posOffset>
                      </wp:positionH>
                      <wp:positionV relativeFrom="paragraph">
                        <wp:posOffset>45720</wp:posOffset>
                      </wp:positionV>
                      <wp:extent cx="2112010" cy="359410"/>
                      <wp:effectExtent l="0" t="0" r="0" b="0"/>
                      <wp:wrapNone/>
                      <wp:docPr id="104" name="Gruppieren 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105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9C171F0" w14:textId="77777777" w:rsidR="00A91A35" w:rsidRPr="002B38F0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D3CC4A0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F50100E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D84D270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B89D527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A6DFFD" id="Gruppieren 104" o:spid="_x0000_s1061" style="position:absolute;left:0;text-align:left;margin-left:9.8pt;margin-top:3.6pt;width:166.3pt;height:28.3pt;z-index:251658257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">
                      <v:oval id="_x0000_s1062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" fillcolor="#6da000" stroked="f" strokeweight="1pt">
                        <v:stroke joinstyle="miter"/>
                        <v:textbox>
                          <w:txbxContent>
                            <w:p w14:paraId="09C171F0" w14:textId="77777777" w:rsidR="00A91A35" w:rsidRPr="002B38F0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63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" fillcolor="#78c800" stroked="f" strokeweight="1pt">
                        <v:stroke joinstyle="miter"/>
                        <v:textbox>
                          <w:txbxContent>
                            <w:p w14:paraId="5D3CC4A0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64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" fillcolor="#ffdd32" stroked="f" strokeweight="1pt">
                        <v:stroke joinstyle="miter"/>
                        <v:textbox>
                          <w:txbxContent>
                            <w:p w14:paraId="7F50100E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65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" fillcolor="#ff9b0e" stroked="f" strokeweight=".5pt">
                        <v:stroke joinstyle="miter"/>
                        <v:textbox>
                          <w:txbxContent>
                            <w:p w14:paraId="3D84D270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66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" fillcolor="#ff5026" stroked="f" strokeweight="1pt">
                        <v:stroke joinstyle="miter"/>
                        <v:textbox>
                          <w:txbxContent>
                            <w:p w14:paraId="2B89D527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E25FB5" w:rsidRPr="003D6591" w14:paraId="0C3FF7B0" w14:textId="77777777" w:rsidTr="001E4982">
        <w:tc>
          <w:tcPr>
            <w:tcW w:w="4757" w:type="dxa"/>
          </w:tcPr>
          <w:p w14:paraId="4A9EB941" w14:textId="77777777" w:rsidR="00E25FB5" w:rsidRDefault="00E25FB5" w:rsidP="001E4982">
            <w:pPr>
              <w:pStyle w:val="Beschriftung"/>
            </w:pPr>
            <w:r>
              <w:t>Problem</w:t>
            </w:r>
          </w:p>
          <w:p w14:paraId="1C35CA2E" w14:textId="302110D7" w:rsidR="00E25FB5" w:rsidRDefault="00E25FB5" w:rsidP="001E4982">
            <w:pPr>
              <w:pStyle w:val="Beschriftung"/>
              <w:rPr>
                <w:rStyle w:val="Fett"/>
              </w:rPr>
            </w:pPr>
          </w:p>
          <w:p w14:paraId="7F8FC9BD" w14:textId="77777777" w:rsidR="00917EE1" w:rsidRPr="00917EE1" w:rsidRDefault="00917EE1" w:rsidP="001E4982"/>
          <w:p w14:paraId="16657A52" w14:textId="72A2F59A" w:rsidR="00E25FB5" w:rsidRDefault="00E25FB5" w:rsidP="001E4982"/>
          <w:p w14:paraId="70B51AD7" w14:textId="77777777" w:rsidR="00917EE1" w:rsidRDefault="00917EE1" w:rsidP="001E4982"/>
          <w:p w14:paraId="6ADF4315" w14:textId="48D7B5C7" w:rsidR="00E25FB5" w:rsidRPr="00E25FB5" w:rsidRDefault="00E25FB5" w:rsidP="001E4982"/>
        </w:tc>
        <w:tc>
          <w:tcPr>
            <w:tcW w:w="4757" w:type="dxa"/>
          </w:tcPr>
          <w:p w14:paraId="121D61DC" w14:textId="44993C30" w:rsidR="00E25FB5" w:rsidRPr="00393170" w:rsidRDefault="00FA2AE6" w:rsidP="001E4982">
            <w:pPr>
              <w:pStyle w:val="Beschriftung"/>
              <w:ind w:left="205"/>
              <w:rPr>
                <w:sz w:val="4"/>
                <w:szCs w:val="8"/>
              </w:rPr>
            </w:pPr>
            <w:proofErr w:type="spellStart"/>
            <w:r w:rsidRPr="00FA2AE6">
              <w:t>Recommendation</w:t>
            </w:r>
            <w:proofErr w:type="spellEnd"/>
            <w:r w:rsidRPr="00FA2AE6">
              <w:t xml:space="preserve"> </w:t>
            </w:r>
          </w:p>
        </w:tc>
      </w:tr>
      <w:tr w:rsidR="00E25FB5" w:rsidRPr="003D6591" w14:paraId="3002546D" w14:textId="77777777" w:rsidTr="0067149F">
        <w:tc>
          <w:tcPr>
            <w:tcW w:w="9514" w:type="dxa"/>
            <w:gridSpan w:val="2"/>
          </w:tcPr>
          <w:p w14:paraId="6EEDB33E" w14:textId="6020A290" w:rsidR="00E25FB5" w:rsidRPr="004F1175" w:rsidRDefault="00917EE1" w:rsidP="00666D0D">
            <w:pPr>
              <w:pStyle w:val="berschrift2"/>
              <w:numPr>
                <w:ilvl w:val="0"/>
                <w:numId w:val="16"/>
              </w:numPr>
              <w:rPr>
                <w:rStyle w:val="Fett"/>
                <w:b/>
                <w:bCs/>
                <w:color w:val="auto"/>
                <w:sz w:val="28"/>
              </w:rPr>
            </w:pPr>
            <w:r>
              <w:br w:type="page"/>
            </w:r>
            <w:r w:rsidR="00FA2AE6" w:rsidRPr="00FA2AE6">
              <w:rPr>
                <w:rStyle w:val="Fett"/>
                <w:b/>
                <w:bCs/>
                <w:color w:val="auto"/>
                <w:sz w:val="28"/>
              </w:rPr>
              <w:t xml:space="preserve">Recognition Rather </w:t>
            </w:r>
            <w:proofErr w:type="spellStart"/>
            <w:r w:rsidR="00FA2AE6" w:rsidRPr="00FA2AE6">
              <w:rPr>
                <w:rStyle w:val="Fett"/>
                <w:b/>
                <w:bCs/>
                <w:color w:val="auto"/>
                <w:sz w:val="28"/>
              </w:rPr>
              <w:t>than</w:t>
            </w:r>
            <w:proofErr w:type="spellEnd"/>
            <w:r w:rsidR="00FA2AE6" w:rsidRPr="00FA2AE6">
              <w:rPr>
                <w:rStyle w:val="Fett"/>
                <w:b/>
                <w:bCs/>
                <w:color w:val="auto"/>
                <w:sz w:val="28"/>
              </w:rPr>
              <w:t xml:space="preserve"> Recall</w:t>
            </w:r>
          </w:p>
        </w:tc>
      </w:tr>
      <w:tr w:rsidR="00E25FB5" w:rsidRPr="003D6591" w14:paraId="7EF47633" w14:textId="77777777" w:rsidTr="001E4982">
        <w:trPr>
          <w:trHeight w:val="1225"/>
        </w:trPr>
        <w:tc>
          <w:tcPr>
            <w:tcW w:w="4757" w:type="dxa"/>
          </w:tcPr>
          <w:p w14:paraId="454CB5A8" w14:textId="77777777" w:rsidR="00752DD8" w:rsidRDefault="00752DD8" w:rsidP="00752DD8">
            <w:pPr>
              <w:pStyle w:val="Beschriftung"/>
            </w:pPr>
            <w:proofErr w:type="spellStart"/>
            <w:r>
              <w:t>Minimize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r>
              <w:t>.</w:t>
            </w:r>
            <w:proofErr w:type="spellEnd"/>
          </w:p>
          <w:p w14:paraId="49114C22" w14:textId="2AE1CC5E" w:rsidR="00752DD8" w:rsidRPr="00752DD8" w:rsidRDefault="00752DD8" w:rsidP="00752DD8">
            <w:pPr>
              <w:pStyle w:val="Beschriftung"/>
              <w:rPr>
                <w:lang w:val="en-US"/>
              </w:rPr>
            </w:pPr>
            <w:r w:rsidRPr="00752DD8">
              <w:rPr>
                <w:lang w:val="en-US"/>
              </w:rPr>
              <w:t>Objects and options are visible</w:t>
            </w:r>
            <w:r w:rsidRPr="00752DD8">
              <w:rPr>
                <w:lang w:val="en-US"/>
              </w:rPr>
              <w:t>.</w:t>
            </w:r>
          </w:p>
          <w:p w14:paraId="0F61D56D" w14:textId="076C2720" w:rsidR="00E25FB5" w:rsidRPr="00752DD8" w:rsidRDefault="00752DD8" w:rsidP="00752DD8">
            <w:pPr>
              <w:pStyle w:val="Beschriftung"/>
              <w:rPr>
                <w:rStyle w:val="Fett"/>
                <w:lang w:val="en-US"/>
              </w:rPr>
            </w:pPr>
            <w:r w:rsidRPr="00752DD8">
              <w:rPr>
                <w:lang w:val="en-US"/>
              </w:rPr>
              <w:t>Information needed later remains visible</w:t>
            </w:r>
            <w:r>
              <w:rPr>
                <w:lang w:val="en-US"/>
              </w:rPr>
              <w:t>.</w:t>
            </w:r>
            <w:r w:rsidR="00811FEF" w:rsidRPr="00752DD8">
              <w:rPr>
                <w:lang w:val="en-US"/>
              </w:rPr>
              <w:br/>
            </w:r>
          </w:p>
        </w:tc>
        <w:tc>
          <w:tcPr>
            <w:tcW w:w="4757" w:type="dxa"/>
          </w:tcPr>
          <w:p w14:paraId="4ACE3BDB" w14:textId="55F66B87" w:rsidR="00E25FB5" w:rsidRDefault="00FA2AE6" w:rsidP="001E4982">
            <w:pPr>
              <w:pStyle w:val="Beschriftung"/>
              <w:ind w:left="205"/>
            </w:pPr>
            <w:proofErr w:type="spellStart"/>
            <w:r w:rsidRPr="00FA2AE6">
              <w:t>Severity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of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the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problem</w:t>
            </w:r>
            <w:proofErr w:type="spellEnd"/>
          </w:p>
          <w:p w14:paraId="37457709" w14:textId="2A632C8B" w:rsidR="001E4982" w:rsidRPr="001E4982" w:rsidRDefault="00A91A35" w:rsidP="001E4982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8" behindDoc="0" locked="0" layoutInCell="1" allowOverlap="1" wp14:anchorId="5D653DF8" wp14:editId="70798FC7">
                      <wp:simplePos x="0" y="0"/>
                      <wp:positionH relativeFrom="column">
                        <wp:posOffset>121757</wp:posOffset>
                      </wp:positionH>
                      <wp:positionV relativeFrom="paragraph">
                        <wp:posOffset>45085</wp:posOffset>
                      </wp:positionV>
                      <wp:extent cx="2112010" cy="359410"/>
                      <wp:effectExtent l="0" t="0" r="0" b="0"/>
                      <wp:wrapNone/>
                      <wp:docPr id="110" name="Gruppieren 1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111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0188BF" w14:textId="77777777" w:rsidR="00A91A35" w:rsidRPr="002B38F0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E7E904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2E3324B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10D3A0A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37886D3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653DF8" id="Gruppieren 110" o:spid="_x0000_s1067" style="position:absolute;margin-left:9.6pt;margin-top:3.55pt;width:166.3pt;height:28.3pt;z-index:251658258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">
                      <v:oval id="_x0000_s1068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" fillcolor="#6da000" stroked="f" strokeweight="1pt">
                        <v:stroke joinstyle="miter"/>
                        <v:textbox>
                          <w:txbxContent>
                            <w:p w14:paraId="660188BF" w14:textId="77777777" w:rsidR="00A91A35" w:rsidRPr="002B38F0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69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" fillcolor="#78c800" stroked="f" strokeweight="1pt">
                        <v:stroke joinstyle="miter"/>
                        <v:textbox>
                          <w:txbxContent>
                            <w:p w14:paraId="63E7E904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70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" fillcolor="#ffdd32" stroked="f" strokeweight="1pt">
                        <v:stroke joinstyle="miter"/>
                        <v:textbox>
                          <w:txbxContent>
                            <w:p w14:paraId="52E3324B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71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" fillcolor="#ff9b0e" stroked="f" strokeweight=".5pt">
                        <v:stroke joinstyle="miter"/>
                        <v:textbox>
                          <w:txbxContent>
                            <w:p w14:paraId="710D3A0A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72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" fillcolor="#ff5026" stroked="f" strokeweight="1pt">
                        <v:stroke joinstyle="miter"/>
                        <v:textbox>
                          <w:txbxContent>
                            <w:p w14:paraId="237886D3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E25FB5" w:rsidRPr="003D6591" w14:paraId="6B474F3A" w14:textId="77777777" w:rsidTr="001E4982">
        <w:tc>
          <w:tcPr>
            <w:tcW w:w="4757" w:type="dxa"/>
          </w:tcPr>
          <w:p w14:paraId="49F4494F" w14:textId="77777777" w:rsidR="00E25FB5" w:rsidRDefault="00E25FB5" w:rsidP="001E4982">
            <w:pPr>
              <w:pStyle w:val="Beschriftung"/>
            </w:pPr>
            <w:r>
              <w:t>Problem</w:t>
            </w:r>
          </w:p>
          <w:p w14:paraId="7F41FCEC" w14:textId="77777777" w:rsidR="00E25FB5" w:rsidRDefault="00E25FB5" w:rsidP="001E4982">
            <w:pPr>
              <w:pStyle w:val="Beschriftung"/>
              <w:rPr>
                <w:rStyle w:val="Fett"/>
              </w:rPr>
            </w:pPr>
          </w:p>
          <w:p w14:paraId="28161ED9" w14:textId="6ED39AB8" w:rsidR="00E25FB5" w:rsidRDefault="00E25FB5" w:rsidP="001E4982"/>
          <w:p w14:paraId="46E38558" w14:textId="77777777" w:rsidR="00917EE1" w:rsidRDefault="00917EE1" w:rsidP="001E4982"/>
          <w:p w14:paraId="76AACEE0" w14:textId="77777777" w:rsidR="00917EE1" w:rsidRDefault="00917EE1" w:rsidP="001E4982"/>
          <w:p w14:paraId="3C44D7CA" w14:textId="24D79E3F" w:rsidR="00E25FB5" w:rsidRPr="00E25FB5" w:rsidRDefault="00E25FB5" w:rsidP="001E4982"/>
        </w:tc>
        <w:tc>
          <w:tcPr>
            <w:tcW w:w="4757" w:type="dxa"/>
          </w:tcPr>
          <w:p w14:paraId="38172731" w14:textId="3A794043" w:rsidR="00E25FB5" w:rsidRPr="00393170" w:rsidRDefault="00FA2AE6" w:rsidP="001E4982">
            <w:pPr>
              <w:pStyle w:val="Beschriftung"/>
              <w:ind w:left="205"/>
              <w:rPr>
                <w:sz w:val="4"/>
                <w:szCs w:val="8"/>
              </w:rPr>
            </w:pPr>
            <w:proofErr w:type="spellStart"/>
            <w:r w:rsidRPr="00FA2AE6">
              <w:t>Recommendation</w:t>
            </w:r>
            <w:proofErr w:type="spellEnd"/>
            <w:r w:rsidRPr="00FA2AE6">
              <w:t xml:space="preserve"> </w:t>
            </w:r>
          </w:p>
        </w:tc>
      </w:tr>
      <w:tr w:rsidR="00E25FB5" w:rsidRPr="00FA2AE6" w14:paraId="15BE709A" w14:textId="77777777" w:rsidTr="0067149F">
        <w:tc>
          <w:tcPr>
            <w:tcW w:w="9514" w:type="dxa"/>
            <w:gridSpan w:val="2"/>
          </w:tcPr>
          <w:p w14:paraId="7E2CBF93" w14:textId="201FD3F1" w:rsidR="00E25FB5" w:rsidRPr="00FA2AE6" w:rsidRDefault="00FA2AE6" w:rsidP="00666D0D">
            <w:pPr>
              <w:pStyle w:val="berschrift2"/>
              <w:numPr>
                <w:ilvl w:val="0"/>
                <w:numId w:val="16"/>
              </w:numPr>
              <w:rPr>
                <w:rStyle w:val="Fett"/>
                <w:b/>
                <w:bCs/>
                <w:color w:val="auto"/>
                <w:sz w:val="28"/>
                <w:lang w:val="en-US"/>
              </w:rPr>
            </w:pPr>
            <w:r w:rsidRPr="00FA2AE6">
              <w:rPr>
                <w:noProof/>
                <w:lang w:val="en-US"/>
              </w:rPr>
              <w:t>Flexibility and Efficiency of Use</w:t>
            </w:r>
          </w:p>
        </w:tc>
      </w:tr>
      <w:tr w:rsidR="00E25FB5" w:rsidRPr="003D6591" w14:paraId="4BDE3A62" w14:textId="77777777" w:rsidTr="00C65293">
        <w:trPr>
          <w:trHeight w:val="1109"/>
        </w:trPr>
        <w:tc>
          <w:tcPr>
            <w:tcW w:w="4757" w:type="dxa"/>
          </w:tcPr>
          <w:p w14:paraId="245AFF18" w14:textId="5B106861" w:rsidR="00752DD8" w:rsidRPr="00752DD8" w:rsidRDefault="00752DD8" w:rsidP="00752DD8">
            <w:pPr>
              <w:pStyle w:val="Beschriftung"/>
              <w:rPr>
                <w:lang w:val="en-US"/>
              </w:rPr>
            </w:pPr>
            <w:r w:rsidRPr="00752DD8">
              <w:rPr>
                <w:lang w:val="en-US"/>
              </w:rPr>
              <w:t>Experienced users can use shortcuts to work more efficiently</w:t>
            </w:r>
            <w:r>
              <w:rPr>
                <w:lang w:val="en-US"/>
              </w:rPr>
              <w:t>.</w:t>
            </w:r>
          </w:p>
          <w:p w14:paraId="1E0EE2BE" w14:textId="1808F74F" w:rsidR="00E25FB5" w:rsidRPr="00752DD8" w:rsidRDefault="00752DD8" w:rsidP="00752DD8">
            <w:pPr>
              <w:pStyle w:val="Beschriftung"/>
              <w:rPr>
                <w:rStyle w:val="Fett"/>
                <w:b w:val="0"/>
                <w:color w:val="auto"/>
                <w:lang w:val="en-US"/>
              </w:rPr>
            </w:pPr>
            <w:r w:rsidRPr="00752DD8">
              <w:rPr>
                <w:lang w:val="en-US"/>
              </w:rPr>
              <w:t>Frequently performed actions can be customized or shortened</w:t>
            </w:r>
            <w:r>
              <w:rPr>
                <w:lang w:val="en-US"/>
              </w:rPr>
              <w:t>.</w:t>
            </w:r>
            <w:r w:rsidR="00811FEF" w:rsidRPr="00752DD8">
              <w:rPr>
                <w:lang w:val="en-US"/>
              </w:rPr>
              <w:br/>
            </w:r>
            <w:r w:rsidR="00EA5059" w:rsidRPr="00752DD8">
              <w:rPr>
                <w:rStyle w:val="Fett"/>
                <w:b w:val="0"/>
                <w:color w:val="auto"/>
                <w:lang w:val="en-US"/>
              </w:rPr>
              <w:br/>
            </w:r>
          </w:p>
        </w:tc>
        <w:tc>
          <w:tcPr>
            <w:tcW w:w="4757" w:type="dxa"/>
          </w:tcPr>
          <w:p w14:paraId="3A88C24B" w14:textId="5434798E" w:rsidR="00E25FB5" w:rsidRDefault="00FA2AE6" w:rsidP="00C65293">
            <w:pPr>
              <w:pStyle w:val="Beschriftung"/>
              <w:ind w:left="205"/>
            </w:pPr>
            <w:proofErr w:type="spellStart"/>
            <w:r w:rsidRPr="00FA2AE6">
              <w:t>Severity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of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the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problem</w:t>
            </w:r>
            <w:proofErr w:type="spellEnd"/>
          </w:p>
          <w:p w14:paraId="3C1D51F7" w14:textId="4BFB3679" w:rsidR="00F94D0D" w:rsidRPr="00F94D0D" w:rsidRDefault="00A91A35" w:rsidP="00C65293">
            <w:pPr>
              <w:ind w:left="2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9" behindDoc="0" locked="0" layoutInCell="1" allowOverlap="1" wp14:anchorId="532E01A3" wp14:editId="5C69C4E1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39533</wp:posOffset>
                      </wp:positionV>
                      <wp:extent cx="2112010" cy="359410"/>
                      <wp:effectExtent l="0" t="0" r="0" b="0"/>
                      <wp:wrapNone/>
                      <wp:docPr id="116" name="Gruppieren 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117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0A3710" w14:textId="77777777" w:rsidR="00A91A35" w:rsidRPr="002B38F0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EF139D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8D064B8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DB4DC42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E729BA8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2E01A3" id="Gruppieren 116" o:spid="_x0000_s1079" style="position:absolute;left:0;text-align:left;margin-left:10.5pt;margin-top:3.1pt;width:166.3pt;height:28.3pt;z-index:251658259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">
                      <v:oval id="_x0000_s1080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" fillcolor="#6da000" stroked="f" strokeweight="1pt">
                        <v:stroke joinstyle="miter"/>
                        <v:textbox>
                          <w:txbxContent>
                            <w:p w14:paraId="100A3710" w14:textId="77777777" w:rsidR="00A91A35" w:rsidRPr="002B38F0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81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" fillcolor="#78c800" stroked="f" strokeweight="1pt">
                        <v:stroke joinstyle="miter"/>
                        <v:textbox>
                          <w:txbxContent>
                            <w:p w14:paraId="72EF139D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82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" fillcolor="#ffdd32" stroked="f" strokeweight="1pt">
                        <v:stroke joinstyle="miter"/>
                        <v:textbox>
                          <w:txbxContent>
                            <w:p w14:paraId="58D064B8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83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" fillcolor="#ff9b0e" stroked="f" strokeweight=".5pt">
                        <v:stroke joinstyle="miter"/>
                        <v:textbox>
                          <w:txbxContent>
                            <w:p w14:paraId="4DB4DC42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84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" fillcolor="#ff5026" stroked="f" strokeweight="1pt">
                        <v:stroke joinstyle="miter"/>
                        <v:textbox>
                          <w:txbxContent>
                            <w:p w14:paraId="2E729BA8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E25FB5" w:rsidRPr="003D6591" w14:paraId="5A2D9E2B" w14:textId="77777777" w:rsidTr="00C65293">
        <w:tc>
          <w:tcPr>
            <w:tcW w:w="4757" w:type="dxa"/>
          </w:tcPr>
          <w:p w14:paraId="2FBAE881" w14:textId="77777777" w:rsidR="00E25FB5" w:rsidRDefault="00E25FB5" w:rsidP="00C65293">
            <w:pPr>
              <w:pStyle w:val="Beschriftung"/>
            </w:pPr>
            <w:r>
              <w:t>Problem</w:t>
            </w:r>
          </w:p>
          <w:p w14:paraId="49A0E0FD" w14:textId="214AD0FA" w:rsidR="00E25FB5" w:rsidRDefault="00E25FB5" w:rsidP="00C65293">
            <w:pPr>
              <w:pStyle w:val="Beschriftung"/>
              <w:rPr>
                <w:rStyle w:val="Fett"/>
              </w:rPr>
            </w:pPr>
          </w:p>
          <w:p w14:paraId="4E3FBF77" w14:textId="217F6E97" w:rsidR="00917EE1" w:rsidRDefault="00917EE1" w:rsidP="00C65293"/>
          <w:p w14:paraId="30C266BB" w14:textId="77777777" w:rsidR="00917EE1" w:rsidRPr="00917EE1" w:rsidRDefault="00917EE1" w:rsidP="00C65293"/>
          <w:p w14:paraId="4AA5AFF4" w14:textId="77777777" w:rsidR="00E25FB5" w:rsidRDefault="00E25FB5" w:rsidP="00C65293"/>
          <w:p w14:paraId="3519243F" w14:textId="21120064" w:rsidR="00E25FB5" w:rsidRPr="00E25FB5" w:rsidRDefault="00E25FB5" w:rsidP="00C65293"/>
        </w:tc>
        <w:tc>
          <w:tcPr>
            <w:tcW w:w="4757" w:type="dxa"/>
          </w:tcPr>
          <w:p w14:paraId="2090482D" w14:textId="096EE30D" w:rsidR="00E25FB5" w:rsidRPr="00393170" w:rsidRDefault="00FA2AE6" w:rsidP="00C65293">
            <w:pPr>
              <w:pStyle w:val="Beschriftung"/>
              <w:ind w:left="205"/>
              <w:rPr>
                <w:sz w:val="4"/>
                <w:szCs w:val="8"/>
              </w:rPr>
            </w:pPr>
            <w:proofErr w:type="spellStart"/>
            <w:r w:rsidRPr="00FA2AE6">
              <w:t>Recommendation</w:t>
            </w:r>
            <w:proofErr w:type="spellEnd"/>
            <w:r w:rsidRPr="00FA2AE6">
              <w:t xml:space="preserve"> </w:t>
            </w:r>
          </w:p>
        </w:tc>
      </w:tr>
      <w:tr w:rsidR="00513848" w:rsidRPr="003D6591" w14:paraId="5E1F79EB" w14:textId="77777777" w:rsidTr="0067149F">
        <w:tc>
          <w:tcPr>
            <w:tcW w:w="9514" w:type="dxa"/>
            <w:gridSpan w:val="2"/>
          </w:tcPr>
          <w:p w14:paraId="04C3945D" w14:textId="04F005F6" w:rsidR="00513848" w:rsidRPr="00F94D0D" w:rsidRDefault="00FA2AE6" w:rsidP="00666D0D">
            <w:pPr>
              <w:pStyle w:val="berschrift2"/>
              <w:numPr>
                <w:ilvl w:val="0"/>
                <w:numId w:val="16"/>
              </w:numPr>
              <w:rPr>
                <w:rStyle w:val="Fett"/>
                <w:b/>
                <w:bCs/>
                <w:color w:val="auto"/>
                <w:sz w:val="28"/>
              </w:rPr>
            </w:pPr>
            <w:proofErr w:type="spellStart"/>
            <w:r w:rsidRPr="00FA2AE6">
              <w:rPr>
                <w:rStyle w:val="Fett"/>
                <w:b/>
                <w:bCs/>
                <w:color w:val="auto"/>
                <w:sz w:val="28"/>
              </w:rPr>
              <w:lastRenderedPageBreak/>
              <w:t>Aesthetic</w:t>
            </w:r>
            <w:proofErr w:type="spellEnd"/>
            <w:r w:rsidRPr="00FA2AE6">
              <w:rPr>
                <w:rStyle w:val="Fett"/>
                <w:b/>
                <w:bCs/>
                <w:color w:val="auto"/>
                <w:sz w:val="28"/>
              </w:rPr>
              <w:t xml:space="preserve"> and Minimalist Design</w:t>
            </w:r>
          </w:p>
        </w:tc>
      </w:tr>
      <w:tr w:rsidR="00513848" w:rsidRPr="003D6591" w14:paraId="0AD1A985" w14:textId="77777777" w:rsidTr="00A22B5F">
        <w:trPr>
          <w:trHeight w:val="1012"/>
        </w:trPr>
        <w:tc>
          <w:tcPr>
            <w:tcW w:w="4757" w:type="dxa"/>
          </w:tcPr>
          <w:p w14:paraId="5DB3AAB2" w14:textId="67141916" w:rsidR="00752DD8" w:rsidRPr="00752DD8" w:rsidRDefault="00752DD8" w:rsidP="00752DD8">
            <w:pPr>
              <w:pStyle w:val="Beschriftung"/>
              <w:rPr>
                <w:lang w:val="en-US"/>
              </w:rPr>
            </w:pPr>
            <w:r w:rsidRPr="00752DD8">
              <w:rPr>
                <w:lang w:val="en-US"/>
              </w:rPr>
              <w:t>Dialogs do not contain irrelevant or rarely used information</w:t>
            </w:r>
            <w:r>
              <w:rPr>
                <w:lang w:val="en-US"/>
              </w:rPr>
              <w:t>.</w:t>
            </w:r>
          </w:p>
          <w:p w14:paraId="2AE99A8D" w14:textId="2FF7C163" w:rsidR="00513848" w:rsidRPr="00752DD8" w:rsidRDefault="00752DD8" w:rsidP="00752DD8">
            <w:pPr>
              <w:pStyle w:val="Beschriftung"/>
              <w:rPr>
                <w:rStyle w:val="Fett"/>
                <w:lang w:val="en-US"/>
              </w:rPr>
            </w:pPr>
            <w:r w:rsidRPr="00752DD8">
              <w:rPr>
                <w:lang w:val="en-US"/>
              </w:rPr>
              <w:t>Important information does not get lost between unimportant details</w:t>
            </w:r>
            <w:r>
              <w:rPr>
                <w:lang w:val="en-US"/>
              </w:rPr>
              <w:t>.</w:t>
            </w:r>
            <w:r w:rsidR="00811FEF" w:rsidRPr="00752DD8">
              <w:rPr>
                <w:lang w:val="en-US"/>
              </w:rPr>
              <w:br/>
            </w:r>
          </w:p>
        </w:tc>
        <w:tc>
          <w:tcPr>
            <w:tcW w:w="4757" w:type="dxa"/>
          </w:tcPr>
          <w:p w14:paraId="1BD16188" w14:textId="6A62B099" w:rsidR="00513848" w:rsidRDefault="00FA2AE6" w:rsidP="00A22B5F">
            <w:pPr>
              <w:pStyle w:val="Beschriftung"/>
              <w:ind w:left="205"/>
            </w:pPr>
            <w:proofErr w:type="spellStart"/>
            <w:r w:rsidRPr="00FA2AE6">
              <w:t>Severity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of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the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problem</w:t>
            </w:r>
            <w:proofErr w:type="spellEnd"/>
          </w:p>
          <w:p w14:paraId="5EDACC04" w14:textId="15FB432E" w:rsidR="00A22B5F" w:rsidRPr="00A22B5F" w:rsidRDefault="00A91A35" w:rsidP="00A22B5F">
            <w:pPr>
              <w:ind w:left="2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60" behindDoc="0" locked="0" layoutInCell="1" allowOverlap="1" wp14:anchorId="6E642102" wp14:editId="7FF6FEC2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45883</wp:posOffset>
                      </wp:positionV>
                      <wp:extent cx="2112010" cy="359410"/>
                      <wp:effectExtent l="0" t="0" r="0" b="0"/>
                      <wp:wrapNone/>
                      <wp:docPr id="122" name="Gruppieren 1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123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5D6CA7D" w14:textId="77777777" w:rsidR="00A91A35" w:rsidRPr="002B38F0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C22F90C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4B920D1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D2CDB81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CED94B8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642102" id="Gruppieren 122" o:spid="_x0000_s1085" style="position:absolute;left:0;text-align:left;margin-left:9.8pt;margin-top:3.6pt;width:166.3pt;height:28.3pt;z-index:251658260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">
                      <v:oval id="_x0000_s1086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" fillcolor="#6da000" stroked="f" strokeweight="1pt">
                        <v:stroke joinstyle="miter"/>
                        <v:textbox>
                          <w:txbxContent>
                            <w:p w14:paraId="45D6CA7D" w14:textId="77777777" w:rsidR="00A91A35" w:rsidRPr="002B38F0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87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" fillcolor="#78c800" stroked="f" strokeweight="1pt">
                        <v:stroke joinstyle="miter"/>
                        <v:textbox>
                          <w:txbxContent>
                            <w:p w14:paraId="5C22F90C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88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" fillcolor="#ffdd32" stroked="f" strokeweight="1pt">
                        <v:stroke joinstyle="miter"/>
                        <v:textbox>
                          <w:txbxContent>
                            <w:p w14:paraId="44B920D1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89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" fillcolor="#ff9b0e" stroked="f" strokeweight=".5pt">
                        <v:stroke joinstyle="miter"/>
                        <v:textbox>
                          <w:txbxContent>
                            <w:p w14:paraId="0D2CDB81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90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" fillcolor="#ff5026" stroked="f" strokeweight="1pt">
                        <v:stroke joinstyle="miter"/>
                        <v:textbox>
                          <w:txbxContent>
                            <w:p w14:paraId="0CED94B8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513848" w:rsidRPr="003D6591" w14:paraId="32622AB2" w14:textId="77777777" w:rsidTr="00A22B5F">
        <w:tc>
          <w:tcPr>
            <w:tcW w:w="4757" w:type="dxa"/>
          </w:tcPr>
          <w:p w14:paraId="4A8BA51F" w14:textId="069FEF11" w:rsidR="00513848" w:rsidRDefault="00513848" w:rsidP="00A22B5F">
            <w:pPr>
              <w:pStyle w:val="Beschriftung"/>
            </w:pPr>
            <w:r>
              <w:t>Problem</w:t>
            </w:r>
          </w:p>
          <w:p w14:paraId="46A6F101" w14:textId="77777777" w:rsidR="00513848" w:rsidRDefault="00513848" w:rsidP="00A22B5F">
            <w:pPr>
              <w:pStyle w:val="Beschriftung"/>
              <w:rPr>
                <w:rStyle w:val="Fett"/>
              </w:rPr>
            </w:pPr>
          </w:p>
          <w:p w14:paraId="16938614" w14:textId="2CEBDF8A" w:rsidR="00513848" w:rsidRDefault="00513848" w:rsidP="00A22B5F"/>
          <w:p w14:paraId="6FEB6F2C" w14:textId="77777777" w:rsidR="00917EE1" w:rsidRDefault="00917EE1" w:rsidP="00A22B5F"/>
          <w:p w14:paraId="06167901" w14:textId="77777777" w:rsidR="00917EE1" w:rsidRDefault="00917EE1" w:rsidP="00A22B5F"/>
          <w:p w14:paraId="655E4708" w14:textId="47E42606" w:rsidR="00513848" w:rsidRPr="00513848" w:rsidRDefault="00513848" w:rsidP="00A22B5F"/>
        </w:tc>
        <w:tc>
          <w:tcPr>
            <w:tcW w:w="4757" w:type="dxa"/>
          </w:tcPr>
          <w:p w14:paraId="6CD7EB13" w14:textId="5CF92650" w:rsidR="00513848" w:rsidRPr="00393170" w:rsidRDefault="00FA2AE6" w:rsidP="00A22B5F">
            <w:pPr>
              <w:pStyle w:val="Beschriftung"/>
              <w:ind w:left="205"/>
              <w:rPr>
                <w:sz w:val="4"/>
                <w:szCs w:val="8"/>
              </w:rPr>
            </w:pPr>
            <w:proofErr w:type="spellStart"/>
            <w:r w:rsidRPr="00FA2AE6">
              <w:t>Recommendation</w:t>
            </w:r>
            <w:proofErr w:type="spellEnd"/>
            <w:r w:rsidRPr="00FA2AE6">
              <w:t xml:space="preserve"> </w:t>
            </w:r>
          </w:p>
        </w:tc>
      </w:tr>
      <w:tr w:rsidR="00513848" w:rsidRPr="00FA2AE6" w14:paraId="5DE3C587" w14:textId="77777777" w:rsidTr="0067149F">
        <w:tc>
          <w:tcPr>
            <w:tcW w:w="9514" w:type="dxa"/>
            <w:gridSpan w:val="2"/>
          </w:tcPr>
          <w:p w14:paraId="3D86226F" w14:textId="4C04E4F1" w:rsidR="00513848" w:rsidRPr="00FA2AE6" w:rsidRDefault="00917EE1" w:rsidP="00666D0D">
            <w:pPr>
              <w:pStyle w:val="berschrift2"/>
              <w:numPr>
                <w:ilvl w:val="0"/>
                <w:numId w:val="16"/>
              </w:numPr>
              <w:rPr>
                <w:rStyle w:val="Fett"/>
                <w:b/>
                <w:bCs/>
                <w:color w:val="auto"/>
                <w:sz w:val="28"/>
                <w:lang w:val="en-US"/>
              </w:rPr>
            </w:pPr>
            <w:r w:rsidRPr="00FA2AE6">
              <w:rPr>
                <w:lang w:val="en-US"/>
              </w:rPr>
              <w:br w:type="page"/>
            </w:r>
            <w:r w:rsidR="00FA2AE6" w:rsidRPr="00FA2AE6">
              <w:rPr>
                <w:rStyle w:val="Fett"/>
                <w:b/>
                <w:bCs/>
                <w:color w:val="auto"/>
                <w:sz w:val="28"/>
                <w:lang w:val="en-US"/>
              </w:rPr>
              <w:t>Help Users Recognize, Diagnose, and Recover from Errors</w:t>
            </w:r>
          </w:p>
        </w:tc>
      </w:tr>
      <w:tr w:rsidR="00513848" w:rsidRPr="003D6591" w14:paraId="0C6E0CA9" w14:textId="77777777" w:rsidTr="00B85AB8">
        <w:trPr>
          <w:trHeight w:val="1090"/>
        </w:trPr>
        <w:tc>
          <w:tcPr>
            <w:tcW w:w="4757" w:type="dxa"/>
          </w:tcPr>
          <w:p w14:paraId="48A41B64" w14:textId="5D32B550" w:rsidR="00752DD8" w:rsidRPr="00752DD8" w:rsidRDefault="00752DD8" w:rsidP="00752DD8">
            <w:pPr>
              <w:pStyle w:val="Beschriftung"/>
              <w:rPr>
                <w:szCs w:val="16"/>
                <w:lang w:val="en-US"/>
              </w:rPr>
            </w:pPr>
            <w:r w:rsidRPr="00752DD8">
              <w:rPr>
                <w:szCs w:val="16"/>
                <w:lang w:val="en-US"/>
              </w:rPr>
              <w:t>Error messages use clear language (without error codes)</w:t>
            </w:r>
            <w:r>
              <w:rPr>
                <w:szCs w:val="16"/>
                <w:lang w:val="en-US"/>
              </w:rPr>
              <w:t>.</w:t>
            </w:r>
          </w:p>
          <w:p w14:paraId="4B61AD68" w14:textId="58C48BFF" w:rsidR="00B85AB8" w:rsidRPr="00752DD8" w:rsidRDefault="00752DD8" w:rsidP="00752DD8">
            <w:pPr>
              <w:pStyle w:val="Beschriftung"/>
              <w:rPr>
                <w:b/>
                <w:bCs w:val="0"/>
                <w:color w:val="841439"/>
                <w:sz w:val="22"/>
                <w:lang w:val="en-US"/>
              </w:rPr>
            </w:pPr>
            <w:r w:rsidRPr="00752DD8">
              <w:rPr>
                <w:szCs w:val="16"/>
                <w:lang w:val="en-US"/>
              </w:rPr>
              <w:t>They describe the problem precisely and provide suggestions for solutions</w:t>
            </w:r>
            <w:r>
              <w:rPr>
                <w:szCs w:val="16"/>
                <w:lang w:val="en-US"/>
              </w:rPr>
              <w:t>.</w:t>
            </w:r>
            <w:r w:rsidR="00B85AB8" w:rsidRPr="00752DD8">
              <w:rPr>
                <w:szCs w:val="16"/>
                <w:lang w:val="en-US"/>
              </w:rPr>
              <w:br/>
            </w:r>
            <w:r w:rsidR="00B85AB8" w:rsidRPr="00752DD8">
              <w:rPr>
                <w:rStyle w:val="Fett"/>
                <w:bCs/>
                <w:color w:val="404040"/>
                <w:sz w:val="16"/>
                <w:szCs w:val="16"/>
                <w:lang w:val="en-US"/>
              </w:rPr>
              <w:br/>
            </w:r>
          </w:p>
        </w:tc>
        <w:tc>
          <w:tcPr>
            <w:tcW w:w="4757" w:type="dxa"/>
          </w:tcPr>
          <w:p w14:paraId="3BA032C1" w14:textId="0CA861FE" w:rsidR="00513848" w:rsidRDefault="00FA2AE6" w:rsidP="00B85AB8">
            <w:pPr>
              <w:pStyle w:val="Beschriftung"/>
              <w:ind w:left="205"/>
            </w:pPr>
            <w:proofErr w:type="spellStart"/>
            <w:r w:rsidRPr="00FA2AE6">
              <w:t>Severity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of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the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problem</w:t>
            </w:r>
            <w:proofErr w:type="spellEnd"/>
          </w:p>
          <w:p w14:paraId="7D464911" w14:textId="5EC45C2D" w:rsidR="00B85AB8" w:rsidRPr="00B85AB8" w:rsidRDefault="00A91A35" w:rsidP="00B85AB8">
            <w:pPr>
              <w:ind w:left="2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61" behindDoc="0" locked="0" layoutInCell="1" allowOverlap="1" wp14:anchorId="2E1105D6" wp14:editId="5337F8C9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35088</wp:posOffset>
                      </wp:positionV>
                      <wp:extent cx="2112010" cy="359410"/>
                      <wp:effectExtent l="0" t="0" r="0" b="0"/>
                      <wp:wrapNone/>
                      <wp:docPr id="128" name="Gruppieren 1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129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D24563C" w14:textId="77777777" w:rsidR="00A91A35" w:rsidRPr="002B38F0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0D05AD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C9F9B6E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21AC625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8304499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1105D6" id="Gruppieren 128" o:spid="_x0000_s1091" style="position:absolute;left:0;text-align:left;margin-left:9.7pt;margin-top:2.75pt;width:166.3pt;height:28.3pt;z-index:251658261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">
                      <v:oval id="_x0000_s1092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" fillcolor="#6da000" stroked="f" strokeweight="1pt">
                        <v:stroke joinstyle="miter"/>
                        <v:textbox>
                          <w:txbxContent>
                            <w:p w14:paraId="0D24563C" w14:textId="77777777" w:rsidR="00A91A35" w:rsidRPr="002B38F0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93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" fillcolor="#78c800" stroked="f" strokeweight="1pt">
                        <v:stroke joinstyle="miter"/>
                        <v:textbox>
                          <w:txbxContent>
                            <w:p w14:paraId="460D05AD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94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" fillcolor="#ffdd32" stroked="f" strokeweight="1pt">
                        <v:stroke joinstyle="miter"/>
                        <v:textbox>
                          <w:txbxContent>
                            <w:p w14:paraId="7C9F9B6E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95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" fillcolor="#ff9b0e" stroked="f" strokeweight=".5pt">
                        <v:stroke joinstyle="miter"/>
                        <v:textbox>
                          <w:txbxContent>
                            <w:p w14:paraId="121AC625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96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" fillcolor="#ff5026" stroked="f" strokeweight="1pt">
                        <v:stroke joinstyle="miter"/>
                        <v:textbox>
                          <w:txbxContent>
                            <w:p w14:paraId="28304499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513848" w:rsidRPr="003D6591" w14:paraId="3DDF4C53" w14:textId="77777777" w:rsidTr="00B85AB8">
        <w:tc>
          <w:tcPr>
            <w:tcW w:w="4757" w:type="dxa"/>
          </w:tcPr>
          <w:p w14:paraId="22A84354" w14:textId="439A5FE0" w:rsidR="00513848" w:rsidRDefault="00513848" w:rsidP="00B85AB8">
            <w:pPr>
              <w:pStyle w:val="Beschriftung"/>
            </w:pPr>
            <w:r>
              <w:t>Problem</w:t>
            </w:r>
          </w:p>
          <w:p w14:paraId="247517C9" w14:textId="272CDD3A" w:rsidR="00513848" w:rsidRDefault="00513848" w:rsidP="00B85AB8">
            <w:pPr>
              <w:pStyle w:val="Beschriftung"/>
              <w:rPr>
                <w:rStyle w:val="Fett"/>
              </w:rPr>
            </w:pPr>
          </w:p>
          <w:p w14:paraId="7F2FC6F1" w14:textId="77777777" w:rsidR="00917EE1" w:rsidRPr="00917EE1" w:rsidRDefault="00917EE1" w:rsidP="00B85AB8"/>
          <w:p w14:paraId="1555F2AA" w14:textId="3614D41C" w:rsidR="00513848" w:rsidRDefault="00513848" w:rsidP="00B85AB8"/>
          <w:p w14:paraId="581A0A04" w14:textId="542F6907" w:rsidR="00917EE1" w:rsidRDefault="00917EE1" w:rsidP="00B85AB8"/>
          <w:p w14:paraId="174E94FD" w14:textId="3B1E52A9" w:rsidR="00513848" w:rsidRPr="00513848" w:rsidRDefault="00513848" w:rsidP="00B85AB8"/>
        </w:tc>
        <w:tc>
          <w:tcPr>
            <w:tcW w:w="4757" w:type="dxa"/>
          </w:tcPr>
          <w:p w14:paraId="3CB66F79" w14:textId="7E837E9E" w:rsidR="00513848" w:rsidRPr="00393170" w:rsidRDefault="00FA2AE6" w:rsidP="00B85AB8">
            <w:pPr>
              <w:pStyle w:val="Beschriftung"/>
              <w:ind w:left="205"/>
              <w:rPr>
                <w:sz w:val="4"/>
                <w:szCs w:val="8"/>
              </w:rPr>
            </w:pPr>
            <w:proofErr w:type="spellStart"/>
            <w:r w:rsidRPr="00FA2AE6">
              <w:t>Recommendation</w:t>
            </w:r>
            <w:proofErr w:type="spellEnd"/>
            <w:r w:rsidRPr="00FA2AE6">
              <w:t xml:space="preserve"> </w:t>
            </w:r>
          </w:p>
        </w:tc>
      </w:tr>
      <w:tr w:rsidR="00513848" w:rsidRPr="003D6591" w14:paraId="286F17F4" w14:textId="77777777" w:rsidTr="0067149F">
        <w:tc>
          <w:tcPr>
            <w:tcW w:w="9514" w:type="dxa"/>
            <w:gridSpan w:val="2"/>
          </w:tcPr>
          <w:p w14:paraId="011BF412" w14:textId="04E27B4C" w:rsidR="00513848" w:rsidRPr="00F94D0D" w:rsidRDefault="00E12048" w:rsidP="00E12048">
            <w:pPr>
              <w:pStyle w:val="berschrift2"/>
              <w:numPr>
                <w:ilvl w:val="0"/>
                <w:numId w:val="16"/>
              </w:numPr>
              <w:ind w:left="426" w:hanging="426"/>
              <w:rPr>
                <w:rStyle w:val="Fett"/>
                <w:b/>
                <w:bCs/>
                <w:color w:val="auto"/>
                <w:sz w:val="28"/>
              </w:rPr>
            </w:pPr>
            <w:r>
              <w:rPr>
                <w:rStyle w:val="Fett"/>
                <w:b/>
                <w:bCs/>
                <w:color w:val="auto"/>
                <w:sz w:val="28"/>
              </w:rPr>
              <w:t xml:space="preserve"> </w:t>
            </w:r>
            <w:r w:rsidR="00FA2AE6" w:rsidRPr="00FA2AE6">
              <w:rPr>
                <w:rStyle w:val="Fett"/>
                <w:b/>
                <w:bCs/>
                <w:color w:val="auto"/>
                <w:sz w:val="28"/>
              </w:rPr>
              <w:t xml:space="preserve">Help and </w:t>
            </w:r>
            <w:proofErr w:type="spellStart"/>
            <w:r w:rsidR="00FA2AE6" w:rsidRPr="00FA2AE6">
              <w:rPr>
                <w:rStyle w:val="Fett"/>
                <w:b/>
                <w:bCs/>
                <w:color w:val="auto"/>
                <w:sz w:val="28"/>
              </w:rPr>
              <w:t>Documentation</w:t>
            </w:r>
            <w:proofErr w:type="spellEnd"/>
          </w:p>
        </w:tc>
      </w:tr>
      <w:tr w:rsidR="00513848" w:rsidRPr="003D6591" w14:paraId="35ED1360" w14:textId="77777777" w:rsidTr="00B85AB8">
        <w:tc>
          <w:tcPr>
            <w:tcW w:w="4757" w:type="dxa"/>
          </w:tcPr>
          <w:p w14:paraId="15560465" w14:textId="32C3A267" w:rsidR="00752DD8" w:rsidRPr="00752DD8" w:rsidRDefault="00752DD8" w:rsidP="00752DD8">
            <w:pPr>
              <w:pStyle w:val="Beschriftung"/>
              <w:rPr>
                <w:lang w:val="en-US"/>
              </w:rPr>
            </w:pPr>
            <w:r w:rsidRPr="00752DD8">
              <w:rPr>
                <w:lang w:val="en-US"/>
              </w:rPr>
              <w:t>Help and documentation are provided when needed</w:t>
            </w:r>
            <w:r>
              <w:rPr>
                <w:lang w:val="en-US"/>
              </w:rPr>
              <w:t>.</w:t>
            </w:r>
          </w:p>
          <w:p w14:paraId="1FF349A5" w14:textId="757D5E77" w:rsidR="00752DD8" w:rsidRPr="00752DD8" w:rsidRDefault="00752DD8" w:rsidP="00752DD8">
            <w:pPr>
              <w:pStyle w:val="Beschriftung"/>
              <w:rPr>
                <w:lang w:val="en-US"/>
              </w:rPr>
            </w:pPr>
            <w:r w:rsidRPr="00752DD8">
              <w:rPr>
                <w:lang w:val="en-US"/>
              </w:rPr>
              <w:t>They are easy to search and focus on the user’s task</w:t>
            </w:r>
            <w:r>
              <w:rPr>
                <w:lang w:val="en-US"/>
              </w:rPr>
              <w:t>.</w:t>
            </w:r>
          </w:p>
          <w:p w14:paraId="38A30F94" w14:textId="200F28A0" w:rsidR="00513848" w:rsidRPr="00752DD8" w:rsidRDefault="00752DD8" w:rsidP="00752DD8">
            <w:pPr>
              <w:pStyle w:val="Beschriftung"/>
              <w:rPr>
                <w:rStyle w:val="Fett"/>
                <w:lang w:val="en-US"/>
              </w:rPr>
            </w:pPr>
            <w:r w:rsidRPr="00752DD8">
              <w:rPr>
                <w:lang w:val="en-US"/>
              </w:rPr>
              <w:t>They list the concrete steps to follow</w:t>
            </w:r>
            <w:r>
              <w:rPr>
                <w:lang w:val="en-US"/>
              </w:rPr>
              <w:t>.</w:t>
            </w:r>
            <w:r w:rsidR="00811FEF" w:rsidRPr="00752DD8">
              <w:rPr>
                <w:lang w:val="en-US"/>
              </w:rPr>
              <w:br/>
            </w:r>
          </w:p>
        </w:tc>
        <w:tc>
          <w:tcPr>
            <w:tcW w:w="4757" w:type="dxa"/>
          </w:tcPr>
          <w:p w14:paraId="628192F8" w14:textId="2F6209DD" w:rsidR="00B85AB8" w:rsidRDefault="00FA2AE6" w:rsidP="00B85AB8">
            <w:pPr>
              <w:pStyle w:val="Beschriftung"/>
              <w:ind w:left="205"/>
            </w:pPr>
            <w:proofErr w:type="spellStart"/>
            <w:r w:rsidRPr="00FA2AE6">
              <w:t>Severity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of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the</w:t>
            </w:r>
            <w:proofErr w:type="spellEnd"/>
            <w:r w:rsidRPr="00FA2AE6">
              <w:t xml:space="preserve"> </w:t>
            </w:r>
            <w:proofErr w:type="spellStart"/>
            <w:r w:rsidRPr="00FA2AE6">
              <w:t>problem</w:t>
            </w:r>
            <w:proofErr w:type="spellEnd"/>
          </w:p>
          <w:p w14:paraId="629980BF" w14:textId="694B8AEF" w:rsidR="00F94D0D" w:rsidRPr="00F94D0D" w:rsidRDefault="00A91A35" w:rsidP="00B85AB8">
            <w:pPr>
              <w:ind w:left="2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62" behindDoc="0" locked="0" layoutInCell="1" allowOverlap="1" wp14:anchorId="352D68AD" wp14:editId="2D255A36">
                      <wp:simplePos x="0" y="0"/>
                      <wp:positionH relativeFrom="column">
                        <wp:posOffset>124297</wp:posOffset>
                      </wp:positionH>
                      <wp:positionV relativeFrom="paragraph">
                        <wp:posOffset>29845</wp:posOffset>
                      </wp:positionV>
                      <wp:extent cx="2112010" cy="359410"/>
                      <wp:effectExtent l="0" t="0" r="0" b="0"/>
                      <wp:wrapNone/>
                      <wp:docPr id="134" name="Gruppieren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135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D1C28A8" w14:textId="77777777" w:rsidR="00A91A35" w:rsidRPr="002B38F0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C50654A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34A7A77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B48CBA5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2B95D6D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2D68AD" id="Gruppieren 134" o:spid="_x0000_s1097" style="position:absolute;left:0;text-align:left;margin-left:9.8pt;margin-top:2.35pt;width:166.3pt;height:28.3pt;z-index:251658262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">
                      <v:oval id="_x0000_s1098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" fillcolor="#6da000" stroked="f" strokeweight="1pt">
                        <v:stroke joinstyle="miter"/>
                        <v:textbox>
                          <w:txbxContent>
                            <w:p w14:paraId="0D1C28A8" w14:textId="77777777" w:rsidR="00A91A35" w:rsidRPr="002B38F0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99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" fillcolor="#78c800" stroked="f" strokeweight="1pt">
                        <v:stroke joinstyle="miter"/>
                        <v:textbox>
                          <w:txbxContent>
                            <w:p w14:paraId="0C50654A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100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" fillcolor="#ffdd32" stroked="f" strokeweight="1pt">
                        <v:stroke joinstyle="miter"/>
                        <v:textbox>
                          <w:txbxContent>
                            <w:p w14:paraId="034A7A77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101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" fillcolor="#ff9b0e" stroked="f" strokeweight=".5pt">
                        <v:stroke joinstyle="miter"/>
                        <v:textbox>
                          <w:txbxContent>
                            <w:p w14:paraId="5B48CBA5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102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" fillcolor="#ff5026" stroked="f" strokeweight="1pt">
                        <v:stroke joinstyle="miter"/>
                        <v:textbox>
                          <w:txbxContent>
                            <w:p w14:paraId="12B95D6D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513848" w:rsidRPr="003D6591" w14:paraId="239A7E0D" w14:textId="77777777" w:rsidTr="00B85AB8">
        <w:trPr>
          <w:trHeight w:val="1709"/>
        </w:trPr>
        <w:tc>
          <w:tcPr>
            <w:tcW w:w="4757" w:type="dxa"/>
          </w:tcPr>
          <w:p w14:paraId="4B593EFA" w14:textId="59C26AE3" w:rsidR="00917EE1" w:rsidRDefault="00513848" w:rsidP="00B85AB8">
            <w:pPr>
              <w:pStyle w:val="Beschriftung"/>
            </w:pPr>
            <w:r>
              <w:t>Problem</w:t>
            </w:r>
          </w:p>
          <w:p w14:paraId="4D4D582F" w14:textId="77777777" w:rsidR="00513848" w:rsidRDefault="00513848" w:rsidP="00B85AB8"/>
          <w:p w14:paraId="285AC080" w14:textId="34F8F149" w:rsidR="00513848" w:rsidRPr="00513848" w:rsidRDefault="00513848" w:rsidP="00B85AB8"/>
        </w:tc>
        <w:tc>
          <w:tcPr>
            <w:tcW w:w="4757" w:type="dxa"/>
          </w:tcPr>
          <w:p w14:paraId="3C97B8D4" w14:textId="566AF21F" w:rsidR="00513848" w:rsidRPr="00393170" w:rsidRDefault="00FA2AE6" w:rsidP="00B85AB8">
            <w:pPr>
              <w:pStyle w:val="Beschriftung"/>
              <w:ind w:left="205"/>
              <w:rPr>
                <w:sz w:val="4"/>
                <w:szCs w:val="8"/>
              </w:rPr>
            </w:pPr>
            <w:proofErr w:type="spellStart"/>
            <w:r w:rsidRPr="00FA2AE6">
              <w:t>Recommendation</w:t>
            </w:r>
            <w:proofErr w:type="spellEnd"/>
            <w:r w:rsidRPr="00FA2AE6">
              <w:t xml:space="preserve"> </w:t>
            </w:r>
          </w:p>
        </w:tc>
      </w:tr>
    </w:tbl>
    <w:p w14:paraId="6D202224" w14:textId="0D3E7AE4" w:rsidR="00370B31" w:rsidRDefault="00370B31" w:rsidP="00370B31">
      <w:r>
        <w:t xml:space="preserve"> </w:t>
      </w:r>
    </w:p>
    <w:sectPr w:rsidR="00370B31" w:rsidSect="00E75FF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985" w:right="1191" w:bottom="1440" w:left="1191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B109F" w14:textId="77777777" w:rsidR="001A540D" w:rsidRDefault="001A540D">
      <w:r>
        <w:separator/>
      </w:r>
    </w:p>
    <w:p w14:paraId="1C194E19" w14:textId="77777777" w:rsidR="001A540D" w:rsidRDefault="001A540D"/>
  </w:endnote>
  <w:endnote w:type="continuationSeparator" w:id="0">
    <w:p w14:paraId="55169E1B" w14:textId="77777777" w:rsidR="001A540D" w:rsidRDefault="001A540D">
      <w:r>
        <w:continuationSeparator/>
      </w:r>
    </w:p>
    <w:p w14:paraId="5FBC5F0D" w14:textId="77777777" w:rsidR="001A540D" w:rsidRDefault="001A540D"/>
  </w:endnote>
  <w:endnote w:type="continuationNotice" w:id="1">
    <w:p w14:paraId="449CA1E4" w14:textId="77777777" w:rsidR="001A540D" w:rsidRDefault="001A540D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14C40" w14:textId="77777777" w:rsidR="00375A23" w:rsidRDefault="00375A2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3997A" w14:textId="0B4801ED" w:rsidR="00B95F91" w:rsidRPr="00375A23" w:rsidRDefault="00B95F91" w:rsidP="00CB1C69">
    <w:pPr>
      <w:pStyle w:val="Fuzeile"/>
      <w:tabs>
        <w:tab w:val="clear" w:pos="8931"/>
        <w:tab w:val="left" w:pos="8505"/>
      </w:tabs>
      <w:rPr>
        <w:rStyle w:val="Seitenzahl"/>
        <w:lang w:val="en-US"/>
      </w:rPr>
    </w:pPr>
    <w:r w:rsidRPr="00375A23">
      <w:rPr>
        <w:lang w:val="en-US"/>
      </w:rPr>
      <w:t>© msg systems ag 20</w:t>
    </w:r>
    <w:r w:rsidR="00B4362E" w:rsidRPr="00375A23">
      <w:rPr>
        <w:lang w:val="en-US"/>
      </w:rPr>
      <w:t>2</w:t>
    </w:r>
    <w:r w:rsidR="00375A23" w:rsidRPr="00375A23">
      <w:rPr>
        <w:lang w:val="en-US"/>
      </w:rPr>
      <w:t>6</w:t>
    </w:r>
    <w:r w:rsidR="00C13718" w:rsidRPr="00375A23">
      <w:rPr>
        <w:lang w:val="en-US"/>
      </w:rPr>
      <w:t xml:space="preserve"> | </w:t>
    </w:r>
    <w:hyperlink r:id="rId1" w:history="1">
      <w:r w:rsidR="00375A23" w:rsidRPr="00375A23">
        <w:rPr>
          <w:rStyle w:val="Hyperlink"/>
          <w:color w:val="841439" w:themeColor="accent2"/>
          <w:sz w:val="18"/>
          <w:lang w:val="en-US"/>
        </w:rPr>
        <w:t>https://user-experience-methods.com/en/05_evaluate/heuristic-evaluation.html</w:t>
      </w:r>
    </w:hyperlink>
    <w:r w:rsidR="00375A23">
      <w:rPr>
        <w:lang w:val="en-US"/>
      </w:rPr>
      <w:t xml:space="preserve"> </w:t>
    </w:r>
    <w:r w:rsidR="00C13718" w:rsidRPr="00375A23">
      <w:rPr>
        <w:lang w:val="en-US"/>
      </w:rPr>
      <w:t xml:space="preserve"> </w:t>
    </w:r>
    <w:r w:rsidRPr="00375A23">
      <w:rPr>
        <w:lang w:val="en-US"/>
      </w:rPr>
      <w:tab/>
    </w:r>
    <w:r w:rsidRPr="00375A23">
      <w:rPr>
        <w:lang w:val="en-US"/>
      </w:rPr>
      <w:tab/>
    </w:r>
    <w:r w:rsidR="00375A23" w:rsidRPr="00375A23">
      <w:rPr>
        <w:rStyle w:val="Seitenzahl"/>
        <w:rFonts w:cs="Calibri"/>
        <w:lang w:val="en-US"/>
      </w:rPr>
      <w:t>page</w:t>
    </w:r>
    <w:r w:rsidRPr="00375A23">
      <w:rPr>
        <w:rStyle w:val="Seitenzahl"/>
        <w:rFonts w:cs="Calibri"/>
        <w:lang w:val="en-US"/>
      </w:rPr>
      <w:t xml:space="preserve"> </w:t>
    </w:r>
    <w:r w:rsidRPr="00B4362E">
      <w:rPr>
        <w:rStyle w:val="Seitenzahl"/>
        <w:rFonts w:cs="Calibri"/>
      </w:rPr>
      <w:fldChar w:fldCharType="begin"/>
    </w:r>
    <w:r w:rsidRPr="00375A23">
      <w:rPr>
        <w:rStyle w:val="Seitenzahl"/>
        <w:rFonts w:cs="Calibri"/>
        <w:lang w:val="en-US"/>
      </w:rPr>
      <w:instrText xml:space="preserve"> </w:instrText>
    </w:r>
    <w:r w:rsidR="00D416B6" w:rsidRPr="00375A23">
      <w:rPr>
        <w:rStyle w:val="Seitenzahl"/>
        <w:rFonts w:cs="Calibri"/>
        <w:lang w:val="en-US"/>
      </w:rPr>
      <w:instrText>PAGE</w:instrText>
    </w:r>
    <w:r w:rsidRPr="00375A23">
      <w:rPr>
        <w:rStyle w:val="Seitenzahl"/>
        <w:rFonts w:cs="Calibri"/>
        <w:lang w:val="en-US"/>
      </w:rPr>
      <w:instrText xml:space="preserve"> </w:instrText>
    </w:r>
    <w:r w:rsidRPr="00B4362E">
      <w:rPr>
        <w:rStyle w:val="Seitenzahl"/>
        <w:rFonts w:cs="Calibri"/>
      </w:rPr>
      <w:fldChar w:fldCharType="separate"/>
    </w:r>
    <w:r w:rsidR="00162496" w:rsidRPr="00375A23">
      <w:rPr>
        <w:rStyle w:val="Seitenzahl"/>
        <w:rFonts w:cs="Calibri"/>
        <w:noProof/>
        <w:lang w:val="en-US"/>
      </w:rPr>
      <w:t>2</w:t>
    </w:r>
    <w:r w:rsidRPr="00B4362E">
      <w:rPr>
        <w:rStyle w:val="Seitenzahl"/>
        <w:rFonts w:cs="Calibri"/>
      </w:rPr>
      <w:fldChar w:fldCharType="end"/>
    </w:r>
    <w:r w:rsidRPr="00375A23">
      <w:rPr>
        <w:rStyle w:val="Seitenzahl"/>
        <w:rFonts w:cs="Calibri"/>
        <w:lang w:val="en-US"/>
      </w:rPr>
      <w:t xml:space="preserve"> </w:t>
    </w:r>
    <w:r w:rsidR="00375A23" w:rsidRPr="00375A23">
      <w:rPr>
        <w:rStyle w:val="Seitenzahl"/>
        <w:rFonts w:cs="Calibri"/>
        <w:lang w:val="en-US"/>
      </w:rPr>
      <w:t>of</w:t>
    </w:r>
    <w:r w:rsidRPr="00375A23">
      <w:rPr>
        <w:rStyle w:val="Seitenzahl"/>
        <w:rFonts w:cs="Calibri"/>
        <w:lang w:val="en-US"/>
      </w:rPr>
      <w:t xml:space="preserve"> </w:t>
    </w:r>
    <w:r w:rsidRPr="00B4362E">
      <w:rPr>
        <w:rStyle w:val="Seitenzahl"/>
        <w:rFonts w:cs="Calibri"/>
      </w:rPr>
      <w:fldChar w:fldCharType="begin"/>
    </w:r>
    <w:r w:rsidRPr="00375A23">
      <w:rPr>
        <w:rStyle w:val="Seitenzahl"/>
        <w:rFonts w:cs="Calibri"/>
        <w:lang w:val="en-US"/>
      </w:rPr>
      <w:instrText xml:space="preserve"> </w:instrText>
    </w:r>
    <w:r w:rsidR="00D416B6" w:rsidRPr="00375A23">
      <w:rPr>
        <w:rStyle w:val="Seitenzahl"/>
        <w:rFonts w:cs="Calibri"/>
        <w:lang w:val="en-US"/>
      </w:rPr>
      <w:instrText>NUMPAGES</w:instrText>
    </w:r>
    <w:r w:rsidRPr="00375A23">
      <w:rPr>
        <w:rStyle w:val="Seitenzahl"/>
        <w:rFonts w:cs="Calibri"/>
        <w:lang w:val="en-US"/>
      </w:rPr>
      <w:instrText xml:space="preserve"> </w:instrText>
    </w:r>
    <w:r w:rsidRPr="00B4362E">
      <w:rPr>
        <w:rStyle w:val="Seitenzahl"/>
        <w:rFonts w:cs="Calibri"/>
      </w:rPr>
      <w:fldChar w:fldCharType="separate"/>
    </w:r>
    <w:r w:rsidR="00162496" w:rsidRPr="00375A23">
      <w:rPr>
        <w:rStyle w:val="Seitenzahl"/>
        <w:rFonts w:cs="Calibri"/>
        <w:noProof/>
        <w:lang w:val="en-US"/>
      </w:rPr>
      <w:t>9</w:t>
    </w:r>
    <w:r w:rsidRPr="00B4362E">
      <w:rPr>
        <w:rStyle w:val="Seitenzahl"/>
        <w:rFonts w:cs="Calibri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0A6FD" w14:textId="77777777" w:rsidR="00375A23" w:rsidRDefault="00375A2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5AC3C" w14:textId="77777777" w:rsidR="001A540D" w:rsidRDefault="001A540D">
      <w:r>
        <w:separator/>
      </w:r>
    </w:p>
    <w:p w14:paraId="5A1D404E" w14:textId="77777777" w:rsidR="001A540D" w:rsidRDefault="001A540D"/>
  </w:footnote>
  <w:footnote w:type="continuationSeparator" w:id="0">
    <w:p w14:paraId="3040D711" w14:textId="77777777" w:rsidR="001A540D" w:rsidRDefault="001A540D">
      <w:r>
        <w:continuationSeparator/>
      </w:r>
    </w:p>
    <w:p w14:paraId="42876178" w14:textId="77777777" w:rsidR="001A540D" w:rsidRDefault="001A540D"/>
  </w:footnote>
  <w:footnote w:type="continuationNotice" w:id="1">
    <w:p w14:paraId="18A8A90C" w14:textId="77777777" w:rsidR="001A540D" w:rsidRDefault="001A540D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80E66" w14:textId="77777777" w:rsidR="00375A23" w:rsidRDefault="00375A2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57BD6" w14:textId="4A1426DE" w:rsidR="00B95F91" w:rsidRPr="00375A23" w:rsidRDefault="00672467" w:rsidP="006D77B5">
    <w:pPr>
      <w:pStyle w:val="Kopfzeile"/>
      <w:rPr>
        <w:rFonts w:cs="Calibri"/>
        <w:color w:val="A01441"/>
        <w:lang w:val="en-US"/>
      </w:rPr>
    </w:pPr>
    <w:r w:rsidRPr="00155ACC">
      <w:rPr>
        <w:rFonts w:cs="Calibri"/>
        <w:noProof/>
        <w:color w:val="A01441"/>
      </w:rPr>
      <w:drawing>
        <wp:anchor distT="0" distB="0" distL="114300" distR="114300" simplePos="0" relativeHeight="251658241" behindDoc="1" locked="1" layoutInCell="1" allowOverlap="1" wp14:anchorId="3471084F" wp14:editId="6F589D7B">
          <wp:simplePos x="0" y="0"/>
          <wp:positionH relativeFrom="page">
            <wp:posOffset>5292725</wp:posOffset>
          </wp:positionH>
          <wp:positionV relativeFrom="page">
            <wp:posOffset>450215</wp:posOffset>
          </wp:positionV>
          <wp:extent cx="1512000" cy="471600"/>
          <wp:effectExtent l="0" t="0" r="0" b="5080"/>
          <wp:wrapNone/>
          <wp:docPr id="11" name="Grafik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logo_msg_neu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20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5A23" w:rsidRPr="00375A23">
      <w:rPr>
        <w:rFonts w:cs="Calibri"/>
        <w:noProof/>
        <w:color w:val="A01441"/>
        <w:lang w:val="en-US"/>
      </w:rPr>
      <w:t>Heuristic Evaluation</w:t>
    </w:r>
    <w:r w:rsidR="00370B31" w:rsidRPr="00375A23">
      <w:rPr>
        <w:rFonts w:cs="Calibri"/>
        <w:color w:val="A01441"/>
        <w:lang w:val="en-US"/>
      </w:rPr>
      <w:t>Template</w:t>
    </w:r>
  </w:p>
  <w:p w14:paraId="3BBC6D2D" w14:textId="62EF3920" w:rsidR="00B95F91" w:rsidRPr="00375A23" w:rsidRDefault="00370B31" w:rsidP="006D77B5">
    <w:pPr>
      <w:pStyle w:val="Kopfzeile"/>
      <w:rPr>
        <w:rFonts w:cs="Calibri"/>
        <w:color w:val="A01441"/>
        <w:lang w:val="en-US"/>
      </w:rPr>
    </w:pPr>
    <w:r w:rsidRPr="00375A23">
      <w:rPr>
        <w:rFonts w:cs="Calibri"/>
        <w:color w:val="A01441"/>
        <w:lang w:val="en-US"/>
      </w:rPr>
      <w:t>10 Usability Heuristi</w:t>
    </w:r>
    <w:r w:rsidR="00375A23" w:rsidRPr="00375A23">
      <w:rPr>
        <w:rFonts w:cs="Calibri"/>
        <w:color w:val="A01441"/>
        <w:lang w:val="en-US"/>
      </w:rPr>
      <w:t>cs</w:t>
    </w:r>
    <w:r w:rsidRPr="00375A23">
      <w:rPr>
        <w:rFonts w:cs="Calibri"/>
        <w:color w:val="A01441"/>
        <w:lang w:val="en-US"/>
      </w:rPr>
      <w:t xml:space="preserve"> </w:t>
    </w:r>
    <w:r w:rsidR="00375A23" w:rsidRPr="00375A23">
      <w:rPr>
        <w:rFonts w:cs="Calibri"/>
        <w:color w:val="A01441"/>
        <w:lang w:val="en-US"/>
      </w:rPr>
      <w:t>by</w:t>
    </w:r>
    <w:r w:rsidRPr="00375A23">
      <w:rPr>
        <w:rFonts w:cs="Calibri"/>
        <w:color w:val="A01441"/>
        <w:lang w:val="en-US"/>
      </w:rPr>
      <w:t xml:space="preserve"> Jakob Nielsen (1994)</w:t>
    </w:r>
  </w:p>
  <w:p w14:paraId="46B5262D" w14:textId="77777777" w:rsidR="00B95F91" w:rsidRPr="00375A23" w:rsidRDefault="00A0244B" w:rsidP="006D77B5">
    <w:pPr>
      <w:pStyle w:val="Kopfzeile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359E6F45" wp14:editId="1A1F8003">
              <wp:simplePos x="0" y="0"/>
              <wp:positionH relativeFrom="margin">
                <wp:align>left</wp:align>
              </wp:positionH>
              <wp:positionV relativeFrom="page">
                <wp:posOffset>791845</wp:posOffset>
              </wp:positionV>
              <wp:extent cx="4320000" cy="0"/>
              <wp:effectExtent l="0" t="0" r="23495" b="19050"/>
              <wp:wrapNone/>
              <wp:docPr id="3" name="Gerade Verbindung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20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0404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40000" dist="20000" dir="5400000" rotWithShape="0">
                                <a:srgbClr val="808080">
                                  <a:alpha val="37999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7CE09F" id="Gerade Verbindung 16" o:spid="_x0000_s1026" style="position:absolute;z-index:-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" from="0,62.35pt" to="340.15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" strokecolor="#404040" strokeweight=".5pt">
              <v:shadow opacity="24903f" origin=",.5" offset="0,.55556mm"/>
              <w10:wrap anchorx="margin" anchory="page"/>
              <w10:anchorlock/>
            </v:line>
          </w:pict>
        </mc:Fallback>
      </mc:AlternateContent>
    </w:r>
  </w:p>
  <w:p w14:paraId="2E865A20" w14:textId="77777777" w:rsidR="00B95F91" w:rsidRPr="00375A23" w:rsidRDefault="00B95F91">
    <w:pPr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D2A10" w14:textId="77777777" w:rsidR="000021FE" w:rsidRDefault="000021FE">
    <w:pPr>
      <w:pStyle w:val="Kopfzeile"/>
      <w:rPr>
        <w:noProof/>
      </w:rPr>
    </w:pPr>
  </w:p>
  <w:p w14:paraId="37A39EB9" w14:textId="77777777" w:rsidR="007D2AA6" w:rsidRDefault="007D2AA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CE0887F4"/>
    <w:lvl w:ilvl="0">
      <w:start w:val="1"/>
      <w:numFmt w:val="bullet"/>
      <w:pStyle w:val="Aufzhlungszeichen5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000000"/>
        <w:w w:val="120"/>
      </w:rPr>
    </w:lvl>
  </w:abstractNum>
  <w:abstractNum w:abstractNumId="1" w15:restartNumberingAfterBreak="0">
    <w:nsid w:val="FFFFFF81"/>
    <w:multiLevelType w:val="singleLevel"/>
    <w:tmpl w:val="3F0630C8"/>
    <w:lvl w:ilvl="0">
      <w:start w:val="1"/>
      <w:numFmt w:val="bullet"/>
      <w:pStyle w:val="Aufzhlungszeichen4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000000"/>
        <w:sz w:val="20"/>
        <w:szCs w:val="20"/>
      </w:rPr>
    </w:lvl>
  </w:abstractNum>
  <w:abstractNum w:abstractNumId="2" w15:restartNumberingAfterBreak="0">
    <w:nsid w:val="FFFFFF82"/>
    <w:multiLevelType w:val="singleLevel"/>
    <w:tmpl w:val="FBBCEE34"/>
    <w:lvl w:ilvl="0">
      <w:start w:val="1"/>
      <w:numFmt w:val="bullet"/>
      <w:pStyle w:val="Aufzhlungszeichen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000000"/>
        <w:w w:val="120"/>
      </w:rPr>
    </w:lvl>
  </w:abstractNum>
  <w:abstractNum w:abstractNumId="3" w15:restartNumberingAfterBreak="0">
    <w:nsid w:val="FFFFFF83"/>
    <w:multiLevelType w:val="singleLevel"/>
    <w:tmpl w:val="A41A0958"/>
    <w:lvl w:ilvl="0">
      <w:start w:val="1"/>
      <w:numFmt w:val="bullet"/>
      <w:pStyle w:val="Aufzhlungszeichen2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000000"/>
        <w:sz w:val="20"/>
        <w:szCs w:val="20"/>
      </w:rPr>
    </w:lvl>
  </w:abstractNum>
  <w:abstractNum w:abstractNumId="4" w15:restartNumberingAfterBreak="0">
    <w:nsid w:val="FFFFFF88"/>
    <w:multiLevelType w:val="singleLevel"/>
    <w:tmpl w:val="EFB47424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CBA29AE6"/>
    <w:lvl w:ilvl="0">
      <w:start w:val="1"/>
      <w:numFmt w:val="bullet"/>
      <w:pStyle w:val="Aufzhlungszeichen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000000"/>
        <w:w w:val="120"/>
      </w:rPr>
    </w:lvl>
  </w:abstractNum>
  <w:abstractNum w:abstractNumId="6" w15:restartNumberingAfterBreak="0">
    <w:nsid w:val="0EB97FAB"/>
    <w:multiLevelType w:val="multilevel"/>
    <w:tmpl w:val="0407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5017F42"/>
    <w:multiLevelType w:val="hybridMultilevel"/>
    <w:tmpl w:val="B30C425A"/>
    <w:lvl w:ilvl="0" w:tplc="9E7094EC">
      <w:start w:val="1"/>
      <w:numFmt w:val="decimal"/>
      <w:pStyle w:val="Liste5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D3337D"/>
    <w:multiLevelType w:val="hybridMultilevel"/>
    <w:tmpl w:val="A6440688"/>
    <w:lvl w:ilvl="0" w:tplc="7CA2C654">
      <w:start w:val="1"/>
      <w:numFmt w:val="decimal"/>
      <w:pStyle w:val="Liste2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A7D35D4"/>
    <w:multiLevelType w:val="multilevel"/>
    <w:tmpl w:val="26CCAEC2"/>
    <w:styleLink w:val="Aufzhlung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  <w:w w:val="120"/>
        <w:sz w:val="20"/>
        <w:szCs w:val="20"/>
      </w:rPr>
    </w:lvl>
    <w:lvl w:ilvl="1">
      <w:start w:val="1"/>
      <w:numFmt w:val="bullet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auto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F93E2C"/>
    <w:multiLevelType w:val="multilevel"/>
    <w:tmpl w:val="6804C72C"/>
    <w:lvl w:ilvl="0">
      <w:start w:val="1"/>
      <w:numFmt w:val="decimal"/>
      <w:pStyle w:val="Liste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14"/>
        </w:tabs>
        <w:ind w:left="720" w:firstLine="7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CB51FC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79A203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F552EE6"/>
    <w:multiLevelType w:val="hybridMultilevel"/>
    <w:tmpl w:val="F998E934"/>
    <w:lvl w:ilvl="0" w:tplc="252A412C">
      <w:start w:val="1"/>
      <w:numFmt w:val="decimal"/>
      <w:pStyle w:val="Liste4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D57186F"/>
    <w:multiLevelType w:val="hybridMultilevel"/>
    <w:tmpl w:val="CE6472DA"/>
    <w:lvl w:ilvl="0" w:tplc="D2D024D2">
      <w:start w:val="2"/>
      <w:numFmt w:val="bullet"/>
      <w:pStyle w:val="AufzhlungTabelle1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Times New Roman" w:hint="default"/>
        <w:color w:val="841439"/>
        <w:w w:val="120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843F5E"/>
    <w:multiLevelType w:val="hybridMultilevel"/>
    <w:tmpl w:val="92927D3A"/>
    <w:lvl w:ilvl="0" w:tplc="A94E9CC6">
      <w:start w:val="1"/>
      <w:numFmt w:val="decimal"/>
      <w:pStyle w:val="Liste3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C352C64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25200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A8EDD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6833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A4767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9987B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FAC6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F2C9F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8191943">
    <w:abstractNumId w:val="5"/>
  </w:num>
  <w:num w:numId="2" w16cid:durableId="1644121958">
    <w:abstractNumId w:val="3"/>
  </w:num>
  <w:num w:numId="3" w16cid:durableId="1473787613">
    <w:abstractNumId w:val="10"/>
  </w:num>
  <w:num w:numId="4" w16cid:durableId="1901020246">
    <w:abstractNumId w:val="8"/>
  </w:num>
  <w:num w:numId="5" w16cid:durableId="1583875749">
    <w:abstractNumId w:val="15"/>
  </w:num>
  <w:num w:numId="6" w16cid:durableId="1146388035">
    <w:abstractNumId w:val="13"/>
  </w:num>
  <w:num w:numId="7" w16cid:durableId="2119327823">
    <w:abstractNumId w:val="7"/>
  </w:num>
  <w:num w:numId="8" w16cid:durableId="838732322">
    <w:abstractNumId w:val="14"/>
  </w:num>
  <w:num w:numId="9" w16cid:durableId="182477153">
    <w:abstractNumId w:val="9"/>
  </w:num>
  <w:num w:numId="10" w16cid:durableId="1104809003">
    <w:abstractNumId w:val="2"/>
  </w:num>
  <w:num w:numId="11" w16cid:durableId="1966688887">
    <w:abstractNumId w:val="4"/>
  </w:num>
  <w:num w:numId="12" w16cid:durableId="1882788831">
    <w:abstractNumId w:val="6"/>
  </w:num>
  <w:num w:numId="13" w16cid:durableId="10304326">
    <w:abstractNumId w:val="1"/>
  </w:num>
  <w:num w:numId="14" w16cid:durableId="1023819525">
    <w:abstractNumId w:val="0"/>
  </w:num>
  <w:num w:numId="15" w16cid:durableId="1565988466">
    <w:abstractNumId w:val="12"/>
  </w:num>
  <w:num w:numId="16" w16cid:durableId="123431118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hyphenationZone w:val="425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31"/>
    <w:rsid w:val="000021FE"/>
    <w:rsid w:val="00006431"/>
    <w:rsid w:val="00012223"/>
    <w:rsid w:val="000125AF"/>
    <w:rsid w:val="000429E1"/>
    <w:rsid w:val="0004640A"/>
    <w:rsid w:val="00071FA8"/>
    <w:rsid w:val="00080020"/>
    <w:rsid w:val="000B15DD"/>
    <w:rsid w:val="000B5D91"/>
    <w:rsid w:val="000B6496"/>
    <w:rsid w:val="000B69FD"/>
    <w:rsid w:val="000C7811"/>
    <w:rsid w:val="000D739A"/>
    <w:rsid w:val="000E2F62"/>
    <w:rsid w:val="000E4910"/>
    <w:rsid w:val="000E59BD"/>
    <w:rsid w:val="000E61C6"/>
    <w:rsid w:val="000F1274"/>
    <w:rsid w:val="0010707E"/>
    <w:rsid w:val="00107949"/>
    <w:rsid w:val="001450CD"/>
    <w:rsid w:val="001539D6"/>
    <w:rsid w:val="00155ACC"/>
    <w:rsid w:val="00162496"/>
    <w:rsid w:val="0016343D"/>
    <w:rsid w:val="00165D4E"/>
    <w:rsid w:val="001815BD"/>
    <w:rsid w:val="0019131A"/>
    <w:rsid w:val="001A407F"/>
    <w:rsid w:val="001A540D"/>
    <w:rsid w:val="001D0075"/>
    <w:rsid w:val="001E4982"/>
    <w:rsid w:val="001E5925"/>
    <w:rsid w:val="0020250E"/>
    <w:rsid w:val="00215975"/>
    <w:rsid w:val="00226823"/>
    <w:rsid w:val="002373CF"/>
    <w:rsid w:val="002517E1"/>
    <w:rsid w:val="00264032"/>
    <w:rsid w:val="00264477"/>
    <w:rsid w:val="00272F1E"/>
    <w:rsid w:val="00273AB9"/>
    <w:rsid w:val="00276853"/>
    <w:rsid w:val="00280017"/>
    <w:rsid w:val="00297ADD"/>
    <w:rsid w:val="002A5B09"/>
    <w:rsid w:val="002A6716"/>
    <w:rsid w:val="002B35E7"/>
    <w:rsid w:val="002B38F0"/>
    <w:rsid w:val="002C74C7"/>
    <w:rsid w:val="002D5780"/>
    <w:rsid w:val="002E73F4"/>
    <w:rsid w:val="002F49B9"/>
    <w:rsid w:val="00305A9E"/>
    <w:rsid w:val="00307791"/>
    <w:rsid w:val="00311A48"/>
    <w:rsid w:val="0032199E"/>
    <w:rsid w:val="00344E26"/>
    <w:rsid w:val="00370B31"/>
    <w:rsid w:val="00375A23"/>
    <w:rsid w:val="00381366"/>
    <w:rsid w:val="003836AD"/>
    <w:rsid w:val="0039222F"/>
    <w:rsid w:val="00393170"/>
    <w:rsid w:val="003A39AD"/>
    <w:rsid w:val="003B2DBA"/>
    <w:rsid w:val="003B4D99"/>
    <w:rsid w:val="003D3A55"/>
    <w:rsid w:val="003D6591"/>
    <w:rsid w:val="003E35E7"/>
    <w:rsid w:val="003F7564"/>
    <w:rsid w:val="004040D8"/>
    <w:rsid w:val="0040416B"/>
    <w:rsid w:val="004557B3"/>
    <w:rsid w:val="00457D69"/>
    <w:rsid w:val="004779C9"/>
    <w:rsid w:val="00486382"/>
    <w:rsid w:val="00490A41"/>
    <w:rsid w:val="004A7C1A"/>
    <w:rsid w:val="004B2F38"/>
    <w:rsid w:val="004C42D3"/>
    <w:rsid w:val="004E291D"/>
    <w:rsid w:val="004E3DB1"/>
    <w:rsid w:val="004F1175"/>
    <w:rsid w:val="004F2606"/>
    <w:rsid w:val="004F3D1A"/>
    <w:rsid w:val="004F4A67"/>
    <w:rsid w:val="0051295B"/>
    <w:rsid w:val="00513848"/>
    <w:rsid w:val="00516C67"/>
    <w:rsid w:val="005228F8"/>
    <w:rsid w:val="00526342"/>
    <w:rsid w:val="0053071E"/>
    <w:rsid w:val="00536B05"/>
    <w:rsid w:val="005419FA"/>
    <w:rsid w:val="005525D1"/>
    <w:rsid w:val="00570FCC"/>
    <w:rsid w:val="00582111"/>
    <w:rsid w:val="005861E6"/>
    <w:rsid w:val="005901BD"/>
    <w:rsid w:val="00592DDC"/>
    <w:rsid w:val="00594D33"/>
    <w:rsid w:val="005A5D92"/>
    <w:rsid w:val="005B2DE7"/>
    <w:rsid w:val="005C106A"/>
    <w:rsid w:val="005D1FF4"/>
    <w:rsid w:val="005F16E9"/>
    <w:rsid w:val="00601428"/>
    <w:rsid w:val="00614A06"/>
    <w:rsid w:val="00620B29"/>
    <w:rsid w:val="006350DE"/>
    <w:rsid w:val="00644881"/>
    <w:rsid w:val="006514C7"/>
    <w:rsid w:val="00657F85"/>
    <w:rsid w:val="00662201"/>
    <w:rsid w:val="00666D0D"/>
    <w:rsid w:val="0067149F"/>
    <w:rsid w:val="00672467"/>
    <w:rsid w:val="0067441C"/>
    <w:rsid w:val="00675ED7"/>
    <w:rsid w:val="006819A3"/>
    <w:rsid w:val="00681F32"/>
    <w:rsid w:val="006915DD"/>
    <w:rsid w:val="006A3E33"/>
    <w:rsid w:val="006A4362"/>
    <w:rsid w:val="006A5364"/>
    <w:rsid w:val="006C0829"/>
    <w:rsid w:val="006C2474"/>
    <w:rsid w:val="006C7E09"/>
    <w:rsid w:val="006D04D9"/>
    <w:rsid w:val="006D77B5"/>
    <w:rsid w:val="006E5F83"/>
    <w:rsid w:val="006E69AD"/>
    <w:rsid w:val="006E76AE"/>
    <w:rsid w:val="006F432E"/>
    <w:rsid w:val="006F56F6"/>
    <w:rsid w:val="00714C3F"/>
    <w:rsid w:val="00726C67"/>
    <w:rsid w:val="007321A5"/>
    <w:rsid w:val="007473A3"/>
    <w:rsid w:val="00752A09"/>
    <w:rsid w:val="00752DD8"/>
    <w:rsid w:val="0075470B"/>
    <w:rsid w:val="0075721E"/>
    <w:rsid w:val="00790850"/>
    <w:rsid w:val="007963F6"/>
    <w:rsid w:val="007C2C8F"/>
    <w:rsid w:val="007C6BB2"/>
    <w:rsid w:val="007D2AA6"/>
    <w:rsid w:val="007E3650"/>
    <w:rsid w:val="00811FEF"/>
    <w:rsid w:val="00817456"/>
    <w:rsid w:val="0085325E"/>
    <w:rsid w:val="00861BAC"/>
    <w:rsid w:val="00867E79"/>
    <w:rsid w:val="00873CCD"/>
    <w:rsid w:val="00877FEB"/>
    <w:rsid w:val="00896C03"/>
    <w:rsid w:val="008C5263"/>
    <w:rsid w:val="008E5EBC"/>
    <w:rsid w:val="008F5DCB"/>
    <w:rsid w:val="008F5ECB"/>
    <w:rsid w:val="00917EE1"/>
    <w:rsid w:val="00932238"/>
    <w:rsid w:val="00950851"/>
    <w:rsid w:val="0095140B"/>
    <w:rsid w:val="00953684"/>
    <w:rsid w:val="009607E5"/>
    <w:rsid w:val="009716E5"/>
    <w:rsid w:val="00976538"/>
    <w:rsid w:val="00985CD4"/>
    <w:rsid w:val="00993E65"/>
    <w:rsid w:val="009A58ED"/>
    <w:rsid w:val="009A67FC"/>
    <w:rsid w:val="009B3363"/>
    <w:rsid w:val="009F00BE"/>
    <w:rsid w:val="009F3645"/>
    <w:rsid w:val="009F38DF"/>
    <w:rsid w:val="009F52A6"/>
    <w:rsid w:val="00A00864"/>
    <w:rsid w:val="00A0244B"/>
    <w:rsid w:val="00A026A3"/>
    <w:rsid w:val="00A07648"/>
    <w:rsid w:val="00A22B5F"/>
    <w:rsid w:val="00A2680F"/>
    <w:rsid w:val="00A27FF1"/>
    <w:rsid w:val="00A31A1F"/>
    <w:rsid w:val="00A3698E"/>
    <w:rsid w:val="00A55B3D"/>
    <w:rsid w:val="00A56665"/>
    <w:rsid w:val="00A60369"/>
    <w:rsid w:val="00A60C7D"/>
    <w:rsid w:val="00A7253F"/>
    <w:rsid w:val="00A73F83"/>
    <w:rsid w:val="00A779DF"/>
    <w:rsid w:val="00A84EF8"/>
    <w:rsid w:val="00A91A35"/>
    <w:rsid w:val="00A93E5E"/>
    <w:rsid w:val="00AA6CC2"/>
    <w:rsid w:val="00AB32BC"/>
    <w:rsid w:val="00AC3C20"/>
    <w:rsid w:val="00AD2D02"/>
    <w:rsid w:val="00AD7708"/>
    <w:rsid w:val="00AE3807"/>
    <w:rsid w:val="00AF5370"/>
    <w:rsid w:val="00B13BEE"/>
    <w:rsid w:val="00B14C11"/>
    <w:rsid w:val="00B26D12"/>
    <w:rsid w:val="00B4362E"/>
    <w:rsid w:val="00B614C0"/>
    <w:rsid w:val="00B63EC9"/>
    <w:rsid w:val="00B64FB5"/>
    <w:rsid w:val="00B85AB8"/>
    <w:rsid w:val="00B95F91"/>
    <w:rsid w:val="00BA364A"/>
    <w:rsid w:val="00BC54D2"/>
    <w:rsid w:val="00BC62D9"/>
    <w:rsid w:val="00BD5E36"/>
    <w:rsid w:val="00BE558C"/>
    <w:rsid w:val="00BE7CF6"/>
    <w:rsid w:val="00BF242C"/>
    <w:rsid w:val="00C0512A"/>
    <w:rsid w:val="00C13718"/>
    <w:rsid w:val="00C1412B"/>
    <w:rsid w:val="00C1464A"/>
    <w:rsid w:val="00C202FE"/>
    <w:rsid w:val="00C222A7"/>
    <w:rsid w:val="00C42D7F"/>
    <w:rsid w:val="00C4358D"/>
    <w:rsid w:val="00C65293"/>
    <w:rsid w:val="00C876F0"/>
    <w:rsid w:val="00CA7B86"/>
    <w:rsid w:val="00CB053E"/>
    <w:rsid w:val="00CB1C69"/>
    <w:rsid w:val="00CC6AF4"/>
    <w:rsid w:val="00CD6049"/>
    <w:rsid w:val="00CF5BF7"/>
    <w:rsid w:val="00CF5CC3"/>
    <w:rsid w:val="00D17611"/>
    <w:rsid w:val="00D370D7"/>
    <w:rsid w:val="00D416B6"/>
    <w:rsid w:val="00D64B6F"/>
    <w:rsid w:val="00D848F5"/>
    <w:rsid w:val="00D900CA"/>
    <w:rsid w:val="00D96E3E"/>
    <w:rsid w:val="00DA6EDB"/>
    <w:rsid w:val="00DA7F44"/>
    <w:rsid w:val="00DB04B2"/>
    <w:rsid w:val="00DB44CB"/>
    <w:rsid w:val="00DB6480"/>
    <w:rsid w:val="00DE17B1"/>
    <w:rsid w:val="00DE1FE1"/>
    <w:rsid w:val="00DE48D0"/>
    <w:rsid w:val="00DE732C"/>
    <w:rsid w:val="00DF11D1"/>
    <w:rsid w:val="00E12048"/>
    <w:rsid w:val="00E25FB5"/>
    <w:rsid w:val="00E4057B"/>
    <w:rsid w:val="00E50687"/>
    <w:rsid w:val="00E75FFF"/>
    <w:rsid w:val="00E873AE"/>
    <w:rsid w:val="00E92BFB"/>
    <w:rsid w:val="00E95760"/>
    <w:rsid w:val="00EA0B18"/>
    <w:rsid w:val="00EA2C74"/>
    <w:rsid w:val="00EA3B2C"/>
    <w:rsid w:val="00EA5059"/>
    <w:rsid w:val="00EB1A68"/>
    <w:rsid w:val="00EB6323"/>
    <w:rsid w:val="00EB67A3"/>
    <w:rsid w:val="00ED37E0"/>
    <w:rsid w:val="00EE5914"/>
    <w:rsid w:val="00EF28DB"/>
    <w:rsid w:val="00EF5656"/>
    <w:rsid w:val="00EF7B97"/>
    <w:rsid w:val="00F0668B"/>
    <w:rsid w:val="00F10338"/>
    <w:rsid w:val="00F319A2"/>
    <w:rsid w:val="00F53AEA"/>
    <w:rsid w:val="00F6139C"/>
    <w:rsid w:val="00F76219"/>
    <w:rsid w:val="00F76CD7"/>
    <w:rsid w:val="00F7794A"/>
    <w:rsid w:val="00F90FAD"/>
    <w:rsid w:val="00F94D0D"/>
    <w:rsid w:val="00FA2AE6"/>
    <w:rsid w:val="00FC3F3C"/>
    <w:rsid w:val="00FC7B62"/>
    <w:rsid w:val="00FE301E"/>
    <w:rsid w:val="00FE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7E9FA0"/>
  <w14:defaultImageDpi w14:val="300"/>
  <w15:docId w15:val="{8DB09F54-F251-4971-91D6-E4285DCAA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/>
    <w:lsdException w:name="Intense Emphasis" w:uiPriority="66"/>
    <w:lsdException w:name="Subtle Reference" w:uiPriority="67"/>
    <w:lsdException w:name="Intense Reference" w:uiPriority="68"/>
    <w:lsdException w:name="Book Title" w:uiPriority="69"/>
    <w:lsdException w:name="Bibliography" w:semiHidden="1" w:uiPriority="70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B13BEE"/>
    <w:pPr>
      <w:spacing w:before="120" w:after="120"/>
    </w:pPr>
    <w:rPr>
      <w:rFonts w:ascii="Calibri" w:hAnsi="Calibri"/>
      <w:sz w:val="22"/>
      <w:lang w:val="de-DE" w:eastAsia="de-DE"/>
    </w:rPr>
  </w:style>
  <w:style w:type="paragraph" w:styleId="berschrift1">
    <w:name w:val="heading 1"/>
    <w:basedOn w:val="Standard"/>
    <w:next w:val="Standard"/>
    <w:qFormat/>
    <w:rsid w:val="009607E5"/>
    <w:pPr>
      <w:keepNext/>
      <w:pageBreakBefore/>
      <w:spacing w:before="240" w:after="240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9607E5"/>
    <w:pPr>
      <w:keepNext/>
      <w:spacing w:before="240" w:after="240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9607E5"/>
    <w:pPr>
      <w:keepNext/>
      <w:spacing w:before="240" w:after="240"/>
      <w:outlineLvl w:val="2"/>
    </w:pPr>
    <w:rPr>
      <w:rFonts w:cs="Arial"/>
      <w:b/>
      <w:bCs/>
      <w:sz w:val="24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E95760"/>
    <w:pPr>
      <w:keepNext/>
      <w:tabs>
        <w:tab w:val="left" w:pos="1191"/>
      </w:tabs>
      <w:spacing w:before="240" w:after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rsid w:val="00E95760"/>
    <w:pPr>
      <w:tabs>
        <w:tab w:val="left" w:pos="1191"/>
      </w:tabs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rsid w:val="00E95760"/>
    <w:pPr>
      <w:tabs>
        <w:tab w:val="left" w:pos="1191"/>
      </w:tabs>
      <w:spacing w:before="240" w:after="60"/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rsid w:val="00E95760"/>
    <w:pPr>
      <w:tabs>
        <w:tab w:val="left" w:pos="1588"/>
      </w:tabs>
      <w:spacing w:before="240" w:after="60"/>
      <w:outlineLvl w:val="6"/>
    </w:pPr>
    <w:rPr>
      <w:b/>
      <w:szCs w:val="24"/>
    </w:rPr>
  </w:style>
  <w:style w:type="paragraph" w:styleId="berschrift8">
    <w:name w:val="heading 8"/>
    <w:basedOn w:val="Standard"/>
    <w:next w:val="Standard"/>
    <w:rsid w:val="00E95760"/>
    <w:pPr>
      <w:tabs>
        <w:tab w:val="left" w:pos="1588"/>
      </w:tabs>
      <w:spacing w:before="240" w:after="60"/>
      <w:outlineLvl w:val="7"/>
    </w:pPr>
    <w:rPr>
      <w:iCs/>
      <w:szCs w:val="24"/>
    </w:rPr>
  </w:style>
  <w:style w:type="paragraph" w:styleId="berschrift9">
    <w:name w:val="heading 9"/>
    <w:basedOn w:val="Standard"/>
    <w:next w:val="Standard"/>
    <w:rsid w:val="00E95760"/>
    <w:pPr>
      <w:tabs>
        <w:tab w:val="left" w:pos="1588"/>
      </w:tabs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ispielkastenCourier">
    <w:name w:val="Beispielkasten Courier"/>
    <w:basedOn w:val="Standard"/>
    <w:qFormat/>
    <w:rsid w:val="002C74C7"/>
    <w:pPr>
      <w:pBdr>
        <w:top w:val="single" w:sz="4" w:space="1" w:color="404040"/>
        <w:left w:val="single" w:sz="4" w:space="4" w:color="404040"/>
        <w:bottom w:val="single" w:sz="4" w:space="1" w:color="404040"/>
        <w:right w:val="single" w:sz="4" w:space="4" w:color="404040"/>
      </w:pBdr>
      <w:shd w:val="clear" w:color="auto" w:fill="CBCBCB"/>
    </w:pPr>
    <w:rPr>
      <w:rFonts w:ascii="Courier" w:hAnsi="Courier"/>
      <w:sz w:val="18"/>
    </w:rPr>
  </w:style>
  <w:style w:type="paragraph" w:styleId="Fu-Endnotenberschrift">
    <w:name w:val="Note Heading"/>
    <w:basedOn w:val="Standard"/>
    <w:next w:val="Standard"/>
    <w:rsid w:val="002C74C7"/>
    <w:rPr>
      <w:color w:val="404040"/>
    </w:rPr>
  </w:style>
  <w:style w:type="paragraph" w:styleId="Unterschrift">
    <w:name w:val="Signature"/>
    <w:basedOn w:val="Standard"/>
    <w:rsid w:val="002C74C7"/>
    <w:pPr>
      <w:ind w:left="4252"/>
    </w:pPr>
  </w:style>
  <w:style w:type="paragraph" w:customStyle="1" w:styleId="BeispielkastenCourierfett">
    <w:name w:val="Beispielkasten Courier fett"/>
    <w:basedOn w:val="BeispielkastenCourier"/>
    <w:rsid w:val="00EF5656"/>
    <w:rPr>
      <w:b/>
    </w:rPr>
  </w:style>
  <w:style w:type="character" w:customStyle="1" w:styleId="StandardfettZchn">
    <w:name w:val="Standard fett Zchn"/>
    <w:link w:val="Standardfett"/>
    <w:rsid w:val="00EF28DB"/>
    <w:rPr>
      <w:rFonts w:ascii="Arial" w:hAnsi="Arial"/>
      <w:b/>
    </w:rPr>
  </w:style>
  <w:style w:type="paragraph" w:styleId="Funotentext">
    <w:name w:val="footnote text"/>
    <w:basedOn w:val="Standard"/>
    <w:semiHidden/>
    <w:rsid w:val="002C74C7"/>
    <w:pPr>
      <w:spacing w:line="280" w:lineRule="atLeast"/>
    </w:pPr>
    <w:rPr>
      <w:color w:val="404040"/>
      <w:sz w:val="16"/>
    </w:rPr>
  </w:style>
  <w:style w:type="character" w:styleId="Fett">
    <w:name w:val="Strong"/>
    <w:qFormat/>
    <w:rsid w:val="00B13BEE"/>
    <w:rPr>
      <w:rFonts w:ascii="Calibri" w:hAnsi="Calibri"/>
      <w:b/>
      <w:bCs/>
      <w:color w:val="841439"/>
      <w:sz w:val="22"/>
    </w:rPr>
  </w:style>
  <w:style w:type="paragraph" w:styleId="Datum">
    <w:name w:val="Date"/>
    <w:basedOn w:val="Standard"/>
    <w:next w:val="Standard"/>
    <w:link w:val="DatumZchn"/>
    <w:rsid w:val="00516C67"/>
  </w:style>
  <w:style w:type="character" w:customStyle="1" w:styleId="DatumZchn">
    <w:name w:val="Datum Zchn"/>
    <w:link w:val="Datum"/>
    <w:rsid w:val="00516C67"/>
    <w:rPr>
      <w:rFonts w:ascii="Arial" w:hAnsi="Arial"/>
    </w:rPr>
  </w:style>
  <w:style w:type="paragraph" w:styleId="Aufzhlungszeichen2">
    <w:name w:val="List Bullet 2"/>
    <w:basedOn w:val="Standard"/>
    <w:qFormat/>
    <w:rsid w:val="00B95F91"/>
    <w:pPr>
      <w:numPr>
        <w:numId w:val="2"/>
      </w:numPr>
      <w:contextualSpacing/>
    </w:pPr>
  </w:style>
  <w:style w:type="paragraph" w:styleId="Aufzhlungszeichen">
    <w:name w:val="List Bullet"/>
    <w:basedOn w:val="Standard"/>
    <w:qFormat/>
    <w:rsid w:val="00B95F91"/>
    <w:pPr>
      <w:numPr>
        <w:numId w:val="1"/>
      </w:numPr>
      <w:contextualSpacing/>
    </w:pPr>
  </w:style>
  <w:style w:type="paragraph" w:customStyle="1" w:styleId="TitelDeckblatt">
    <w:name w:val="Titel Deckblatt"/>
    <w:basedOn w:val="Standard"/>
    <w:autoRedefine/>
    <w:rsid w:val="00726C67"/>
    <w:pPr>
      <w:spacing w:line="340" w:lineRule="atLeast"/>
    </w:pPr>
    <w:rPr>
      <w:b/>
      <w:bCs/>
      <w:color w:val="841439"/>
      <w:sz w:val="48"/>
    </w:rPr>
  </w:style>
  <w:style w:type="paragraph" w:customStyle="1" w:styleId="UntertitelDeckblatt">
    <w:name w:val="Untertitel Deckblatt"/>
    <w:basedOn w:val="Standard"/>
    <w:autoRedefine/>
    <w:rsid w:val="00726C67"/>
    <w:pPr>
      <w:spacing w:line="340" w:lineRule="atLeast"/>
    </w:pPr>
    <w:rPr>
      <w:bCs/>
      <w:sz w:val="28"/>
    </w:rPr>
  </w:style>
  <w:style w:type="paragraph" w:customStyle="1" w:styleId="Dokumenttyp">
    <w:name w:val="Dokumenttyp"/>
    <w:basedOn w:val="Standard"/>
    <w:autoRedefine/>
    <w:rsid w:val="000B69FD"/>
    <w:pPr>
      <w:spacing w:line="340" w:lineRule="atLeast"/>
    </w:pPr>
    <w:rPr>
      <w:b/>
      <w:bCs/>
      <w:sz w:val="56"/>
    </w:rPr>
  </w:style>
  <w:style w:type="paragraph" w:customStyle="1" w:styleId="DokumenttypUntertitel">
    <w:name w:val="Dokumenttyp Untertitel"/>
    <w:basedOn w:val="Dokumenttyp"/>
    <w:autoRedefine/>
    <w:rsid w:val="002C74C7"/>
    <w:rPr>
      <w:sz w:val="28"/>
    </w:rPr>
  </w:style>
  <w:style w:type="paragraph" w:customStyle="1" w:styleId="DeckblattUntertitel">
    <w:name w:val="Deckblatt Untertitel"/>
    <w:basedOn w:val="Standard"/>
    <w:autoRedefine/>
    <w:rsid w:val="007D2AA6"/>
    <w:pPr>
      <w:spacing w:line="340" w:lineRule="atLeast"/>
    </w:pPr>
    <w:rPr>
      <w:bCs/>
      <w:sz w:val="28"/>
    </w:rPr>
  </w:style>
  <w:style w:type="paragraph" w:customStyle="1" w:styleId="DeckblattTitel">
    <w:name w:val="Deckblatt Titel"/>
    <w:basedOn w:val="Standard"/>
    <w:rsid w:val="007D2AA6"/>
    <w:rPr>
      <w:b/>
      <w:color w:val="841439"/>
      <w:sz w:val="48"/>
    </w:rPr>
  </w:style>
  <w:style w:type="paragraph" w:styleId="Verzeichnis3">
    <w:name w:val="toc 3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iCs/>
      <w:szCs w:val="24"/>
    </w:rPr>
  </w:style>
  <w:style w:type="paragraph" w:customStyle="1" w:styleId="Standardfett">
    <w:name w:val="Standard fett"/>
    <w:basedOn w:val="Standard"/>
    <w:link w:val="StandardfettZchn"/>
    <w:rsid w:val="00EF28DB"/>
    <w:rPr>
      <w:b/>
    </w:rPr>
  </w:style>
  <w:style w:type="paragraph" w:styleId="Verzeichnis2">
    <w:name w:val="toc 2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iCs/>
      <w:szCs w:val="24"/>
    </w:rPr>
  </w:style>
  <w:style w:type="character" w:styleId="Hyperlink">
    <w:name w:val="Hyperlink"/>
    <w:uiPriority w:val="99"/>
    <w:qFormat/>
    <w:rsid w:val="0019131A"/>
    <w:rPr>
      <w:rFonts w:ascii="Calibri" w:hAnsi="Calibri"/>
      <w:b w:val="0"/>
      <w:color w:val="60A3BC"/>
      <w:sz w:val="22"/>
      <w:u w:val="single"/>
    </w:rPr>
  </w:style>
  <w:style w:type="paragraph" w:styleId="Verzeichnis1">
    <w:name w:val="toc 1"/>
    <w:basedOn w:val="Standard"/>
    <w:next w:val="Standard"/>
    <w:uiPriority w:val="39"/>
    <w:rsid w:val="00D370D7"/>
    <w:pPr>
      <w:tabs>
        <w:tab w:val="left" w:pos="1134"/>
        <w:tab w:val="left" w:pos="9072"/>
      </w:tabs>
      <w:spacing w:before="240"/>
    </w:pPr>
    <w:rPr>
      <w:b/>
      <w:bCs/>
      <w:sz w:val="24"/>
      <w:szCs w:val="24"/>
    </w:rPr>
  </w:style>
  <w:style w:type="paragraph" w:styleId="Verzeichnis4">
    <w:name w:val="toc 4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szCs w:val="24"/>
    </w:rPr>
  </w:style>
  <w:style w:type="paragraph" w:styleId="Kopfzeile">
    <w:name w:val="header"/>
    <w:basedOn w:val="Standard"/>
    <w:rsid w:val="000B69FD"/>
    <w:pPr>
      <w:tabs>
        <w:tab w:val="center" w:pos="4536"/>
        <w:tab w:val="right" w:pos="9072"/>
      </w:tabs>
      <w:spacing w:before="0" w:after="0"/>
    </w:pPr>
    <w:rPr>
      <w:color w:val="841439"/>
    </w:rPr>
  </w:style>
  <w:style w:type="paragraph" w:styleId="Fuzeile">
    <w:name w:val="footer"/>
    <w:basedOn w:val="Standard"/>
    <w:autoRedefine/>
    <w:qFormat/>
    <w:rsid w:val="00666D0D"/>
    <w:pPr>
      <w:tabs>
        <w:tab w:val="center" w:pos="4536"/>
        <w:tab w:val="center" w:pos="4678"/>
        <w:tab w:val="left" w:pos="8931"/>
        <w:tab w:val="right" w:pos="9072"/>
      </w:tabs>
    </w:pPr>
    <w:rPr>
      <w:color w:val="404040"/>
      <w:sz w:val="18"/>
    </w:rPr>
  </w:style>
  <w:style w:type="character" w:styleId="Seitenzahl">
    <w:name w:val="page number"/>
    <w:qFormat/>
    <w:rsid w:val="00B13BEE"/>
    <w:rPr>
      <w:rFonts w:ascii="Calibri" w:hAnsi="Calibri"/>
      <w:color w:val="404040"/>
      <w:sz w:val="18"/>
    </w:rPr>
  </w:style>
  <w:style w:type="paragraph" w:styleId="E-Mail-Signatur">
    <w:name w:val="E-mail Signature"/>
    <w:basedOn w:val="Standard"/>
  </w:style>
  <w:style w:type="paragraph" w:styleId="Liste">
    <w:name w:val="List"/>
    <w:basedOn w:val="Standard"/>
    <w:rsid w:val="00D900CA"/>
    <w:pPr>
      <w:numPr>
        <w:numId w:val="3"/>
      </w:numPr>
    </w:pPr>
  </w:style>
  <w:style w:type="paragraph" w:styleId="Liste2">
    <w:name w:val="List 2"/>
    <w:basedOn w:val="Standard"/>
    <w:rsid w:val="00D900CA"/>
    <w:pPr>
      <w:numPr>
        <w:numId w:val="4"/>
      </w:numPr>
    </w:pPr>
  </w:style>
  <w:style w:type="paragraph" w:styleId="Liste3">
    <w:name w:val="List 3"/>
    <w:basedOn w:val="Standard"/>
    <w:rsid w:val="00D900CA"/>
    <w:pPr>
      <w:numPr>
        <w:numId w:val="5"/>
      </w:numPr>
    </w:pPr>
  </w:style>
  <w:style w:type="paragraph" w:styleId="Liste4">
    <w:name w:val="List 4"/>
    <w:basedOn w:val="Standard"/>
    <w:rsid w:val="00D900CA"/>
    <w:pPr>
      <w:numPr>
        <w:numId w:val="6"/>
      </w:numPr>
    </w:pPr>
  </w:style>
  <w:style w:type="paragraph" w:styleId="Liste5">
    <w:name w:val="List 5"/>
    <w:basedOn w:val="Standard"/>
    <w:rsid w:val="00D900CA"/>
    <w:pPr>
      <w:numPr>
        <w:numId w:val="7"/>
      </w:numPr>
    </w:pPr>
  </w:style>
  <w:style w:type="paragraph" w:customStyle="1" w:styleId="Tabelle">
    <w:name w:val="Tabelle"/>
    <w:basedOn w:val="Standard"/>
    <w:rsid w:val="002C74C7"/>
    <w:pPr>
      <w:spacing w:before="60" w:after="60"/>
    </w:pPr>
    <w:rPr>
      <w:bCs/>
      <w:sz w:val="18"/>
    </w:rPr>
  </w:style>
  <w:style w:type="paragraph" w:styleId="Verzeichnis5">
    <w:name w:val="toc 5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Beschriftung">
    <w:name w:val="caption"/>
    <w:basedOn w:val="Standard"/>
    <w:next w:val="Standard"/>
    <w:link w:val="BeschriftungZchn"/>
    <w:qFormat/>
    <w:rsid w:val="00E95760"/>
    <w:pPr>
      <w:spacing w:before="60" w:after="60"/>
    </w:pPr>
    <w:rPr>
      <w:bCs/>
      <w:color w:val="404040"/>
      <w:sz w:val="16"/>
    </w:rPr>
  </w:style>
  <w:style w:type="paragraph" w:styleId="Verzeichnis6">
    <w:name w:val="toc 6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Verzeichnis7">
    <w:name w:val="toc 7"/>
    <w:basedOn w:val="Standard"/>
    <w:next w:val="Standard"/>
    <w:autoRedefine/>
    <w:semiHidden/>
    <w:rsid w:val="000E4910"/>
    <w:pPr>
      <w:spacing w:before="0" w:after="0"/>
    </w:pPr>
    <w:rPr>
      <w:szCs w:val="24"/>
    </w:rPr>
  </w:style>
  <w:style w:type="paragraph" w:styleId="Verzeichnis8">
    <w:name w:val="toc 8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Verzeichnis9">
    <w:name w:val="toc 9"/>
    <w:basedOn w:val="Standard"/>
    <w:next w:val="Standard"/>
    <w:autoRedefine/>
    <w:semiHidden/>
    <w:rsid w:val="000E4910"/>
    <w:pPr>
      <w:spacing w:before="0" w:after="0"/>
    </w:pPr>
    <w:rPr>
      <w:szCs w:val="24"/>
    </w:rPr>
  </w:style>
  <w:style w:type="paragraph" w:styleId="Aufzhlungszeichen3">
    <w:name w:val="List Bullet 3"/>
    <w:basedOn w:val="Standard"/>
    <w:rsid w:val="00B95F91"/>
    <w:pPr>
      <w:numPr>
        <w:numId w:val="10"/>
      </w:numPr>
      <w:contextualSpacing/>
    </w:pPr>
  </w:style>
  <w:style w:type="paragraph" w:styleId="Listenfortsetzung2">
    <w:name w:val="List Continue 2"/>
    <w:basedOn w:val="Standard"/>
    <w:rsid w:val="0040416B"/>
    <w:pPr>
      <w:ind w:left="566"/>
      <w:contextualSpacing/>
    </w:pPr>
  </w:style>
  <w:style w:type="paragraph" w:styleId="Textkrper">
    <w:name w:val="Body Text"/>
    <w:basedOn w:val="Standard"/>
    <w:link w:val="TextkrperZchn"/>
    <w:rsid w:val="0040416B"/>
  </w:style>
  <w:style w:type="paragraph" w:customStyle="1" w:styleId="AufzhlungTabelle1">
    <w:name w:val="AufzählungTabelle1"/>
    <w:basedOn w:val="Standard"/>
    <w:rsid w:val="00D900CA"/>
    <w:pPr>
      <w:numPr>
        <w:numId w:val="8"/>
      </w:numPr>
    </w:pPr>
    <w:rPr>
      <w:sz w:val="18"/>
    </w:rPr>
  </w:style>
  <w:style w:type="character" w:customStyle="1" w:styleId="TextkrperZchn">
    <w:name w:val="Textkörper Zchn"/>
    <w:link w:val="Textkrper"/>
    <w:rsid w:val="0040416B"/>
    <w:rPr>
      <w:rFonts w:ascii="Arial" w:hAnsi="Arial"/>
    </w:rPr>
  </w:style>
  <w:style w:type="paragraph" w:customStyle="1" w:styleId="FormatvorlageTabelleFett">
    <w:name w:val="Formatvorlage Tabelle + Fett"/>
    <w:basedOn w:val="Tabelle"/>
    <w:pPr>
      <w:pBdr>
        <w:between w:val="single" w:sz="12" w:space="1" w:color="076BB2"/>
      </w:pBdr>
    </w:pPr>
    <w:rPr>
      <w:b/>
      <w:bCs w:val="0"/>
    </w:rPr>
  </w:style>
  <w:style w:type="paragraph" w:customStyle="1" w:styleId="Betreffzeile">
    <w:name w:val="Betreffzeile"/>
    <w:basedOn w:val="Standard"/>
    <w:rsid w:val="0040416B"/>
  </w:style>
  <w:style w:type="paragraph" w:customStyle="1" w:styleId="FormatvorlageDeckblattTitelRot">
    <w:name w:val="Formatvorlage Deckblatt Titel + Rot"/>
    <w:basedOn w:val="DeckblattTitel"/>
    <w:rsid w:val="002C74C7"/>
  </w:style>
  <w:style w:type="table" w:styleId="Tabellenraster">
    <w:name w:val="Table Grid"/>
    <w:basedOn w:val="NormaleTabelle"/>
    <w:rsid w:val="006819A3"/>
    <w:pPr>
      <w:spacing w:before="120" w:after="120"/>
    </w:pPr>
    <w:rPr>
      <w:rFonts w:ascii="Arial" w:hAnsi="Arial"/>
      <w:sz w:val="18"/>
    </w:rPr>
    <w:tblPr>
      <w:tblBorders>
        <w:top w:val="single" w:sz="4" w:space="0" w:color="404040"/>
        <w:left w:val="single" w:sz="4" w:space="0" w:color="404040"/>
        <w:bottom w:val="single" w:sz="4" w:space="0" w:color="404040"/>
        <w:right w:val="single" w:sz="4" w:space="0" w:color="404040"/>
        <w:insideH w:val="single" w:sz="4" w:space="0" w:color="404040"/>
        <w:insideV w:val="single" w:sz="4" w:space="0" w:color="404040"/>
      </w:tblBorders>
    </w:tblPr>
    <w:tblStylePr w:type="firstRow">
      <w:rPr>
        <w:rFonts w:asciiTheme="minorHAnsi" w:hAnsiTheme="minorHAnsi"/>
        <w:b/>
        <w:color w:val="auto"/>
        <w:sz w:val="20"/>
      </w:rPr>
      <w:tblPr/>
      <w:trPr>
        <w:tblHeader/>
      </w:trPr>
      <w:tcPr>
        <w:tcBorders>
          <w:bottom w:val="single" w:sz="24" w:space="0" w:color="841439"/>
        </w:tcBorders>
        <w:shd w:val="clear" w:color="auto" w:fill="CCCCCC"/>
      </w:tcPr>
    </w:tblStylePr>
    <w:tblStylePr w:type="lastRow">
      <w:rPr>
        <w:rFonts w:asciiTheme="minorHAnsi" w:hAnsiTheme="minorHAnsi"/>
        <w:sz w:val="18"/>
      </w:rPr>
      <w:tblPr/>
      <w:tcPr>
        <w:tcBorders>
          <w:top w:val="single" w:sz="12" w:space="0" w:color="841439" w:themeColor="accent2"/>
        </w:tcBorders>
        <w:shd w:val="clear" w:color="auto" w:fill="F2F2F2"/>
      </w:tcPr>
    </w:tblStylePr>
    <w:tblStylePr w:type="firstCol">
      <w:rPr>
        <w:b/>
        <w:sz w:val="20"/>
      </w:rPr>
      <w:tblPr/>
      <w:tcPr>
        <w:tcBorders>
          <w:right w:val="single" w:sz="24" w:space="0" w:color="800000"/>
        </w:tcBorders>
        <w:shd w:val="clear" w:color="auto" w:fill="D9D9D9"/>
      </w:tcPr>
    </w:tblStylePr>
    <w:tblStylePr w:type="lastCol">
      <w:tblPr/>
      <w:tcPr>
        <w:tcBorders>
          <w:left w:val="nil"/>
          <w:right w:val="single" w:sz="8" w:space="0" w:color="auto"/>
        </w:tcBorders>
        <w:shd w:val="clear" w:color="auto" w:fill="F4F4F4" w:themeFill="background2" w:themeFillTint="33"/>
      </w:tcPr>
    </w:tblStylePr>
  </w:style>
  <w:style w:type="paragraph" w:styleId="Listennummer">
    <w:name w:val="List Number"/>
    <w:basedOn w:val="Standard"/>
    <w:rsid w:val="00D900CA"/>
    <w:pPr>
      <w:numPr>
        <w:numId w:val="11"/>
      </w:numPr>
      <w:contextualSpacing/>
    </w:pPr>
  </w:style>
  <w:style w:type="character" w:customStyle="1" w:styleId="BeschriftungZchn">
    <w:name w:val="Beschriftung Zchn"/>
    <w:link w:val="Beschriftung"/>
    <w:rsid w:val="00E95760"/>
    <w:rPr>
      <w:rFonts w:ascii="Arial" w:hAnsi="Arial"/>
      <w:bCs/>
      <w:color w:val="404040"/>
      <w:sz w:val="16"/>
    </w:rPr>
  </w:style>
  <w:style w:type="numbering" w:customStyle="1" w:styleId="Aufzhlung">
    <w:name w:val="Aufzählung"/>
    <w:basedOn w:val="KeineListe"/>
    <w:rsid w:val="00D900CA"/>
    <w:pPr>
      <w:numPr>
        <w:numId w:val="9"/>
      </w:numPr>
    </w:pPr>
  </w:style>
  <w:style w:type="table" w:customStyle="1" w:styleId="Gitternetztabelle1hellAkzent11">
    <w:name w:val="Gitternetztabelle 1 hell  – Akzent 11"/>
    <w:basedOn w:val="NormaleTabelle"/>
    <w:uiPriority w:val="46"/>
    <w:rsid w:val="006E5F83"/>
    <w:tblPr>
      <w:tblStyleRowBandSize w:val="1"/>
      <w:tblStyleColBandSize w:val="1"/>
      <w:tblBorders>
        <w:top w:val="single" w:sz="4" w:space="0" w:color="BFDAE4" w:themeColor="accent1" w:themeTint="66"/>
        <w:left w:val="single" w:sz="4" w:space="0" w:color="BFDAE4" w:themeColor="accent1" w:themeTint="66"/>
        <w:bottom w:val="single" w:sz="4" w:space="0" w:color="BFDAE4" w:themeColor="accent1" w:themeTint="66"/>
        <w:right w:val="single" w:sz="4" w:space="0" w:color="BFDAE4" w:themeColor="accent1" w:themeTint="66"/>
        <w:insideH w:val="single" w:sz="4" w:space="0" w:color="BFDAE4" w:themeColor="accent1" w:themeTint="66"/>
        <w:insideV w:val="single" w:sz="4" w:space="0" w:color="BFDA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FC7D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C7D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styleId="1ai">
    <w:name w:val="Outline List 1"/>
    <w:basedOn w:val="KeineListe"/>
    <w:rsid w:val="00D900CA"/>
    <w:pPr>
      <w:numPr>
        <w:numId w:val="12"/>
      </w:numPr>
    </w:pPr>
  </w:style>
  <w:style w:type="paragraph" w:styleId="Aufzhlungszeichen4">
    <w:name w:val="List Bullet 4"/>
    <w:basedOn w:val="Standard"/>
    <w:rsid w:val="00B95F91"/>
    <w:pPr>
      <w:numPr>
        <w:numId w:val="13"/>
      </w:numPr>
      <w:contextualSpacing/>
    </w:pPr>
  </w:style>
  <w:style w:type="character" w:customStyle="1" w:styleId="berschrift4Zchn">
    <w:name w:val="Überschrift 4 Zchn"/>
    <w:link w:val="berschrift4"/>
    <w:rsid w:val="00E95760"/>
    <w:rPr>
      <w:rFonts w:ascii="Calibri" w:hAnsi="Calibri"/>
      <w:b/>
      <w:bCs/>
      <w:sz w:val="22"/>
      <w:szCs w:val="28"/>
      <w:lang w:val="de-DE" w:eastAsia="de-DE"/>
    </w:rPr>
  </w:style>
  <w:style w:type="paragraph" w:styleId="Aufzhlungszeichen5">
    <w:name w:val="List Bullet 5"/>
    <w:basedOn w:val="Standard"/>
    <w:rsid w:val="00B95F91"/>
    <w:pPr>
      <w:numPr>
        <w:numId w:val="14"/>
      </w:numPr>
      <w:contextualSpacing/>
    </w:pPr>
  </w:style>
  <w:style w:type="paragraph" w:customStyle="1" w:styleId="Erklrung">
    <w:name w:val="Erklärung"/>
    <w:basedOn w:val="Standard"/>
    <w:next w:val="Standard"/>
    <w:qFormat/>
    <w:rsid w:val="00E95760"/>
    <w:rPr>
      <w:i/>
      <w:color w:val="60A3BC"/>
    </w:rPr>
  </w:style>
  <w:style w:type="character" w:customStyle="1" w:styleId="berschrift2Zchn">
    <w:name w:val="Überschrift 2 Zchn"/>
    <w:link w:val="berschrift2"/>
    <w:rsid w:val="009607E5"/>
    <w:rPr>
      <w:rFonts w:ascii="Calibri" w:hAnsi="Calibri" w:cs="Arial"/>
      <w:b/>
      <w:bCs/>
      <w:iCs/>
      <w:sz w:val="28"/>
      <w:szCs w:val="28"/>
      <w:lang w:val="de-DE" w:eastAsia="de-DE"/>
    </w:rPr>
  </w:style>
  <w:style w:type="character" w:customStyle="1" w:styleId="berschrift3Zchn">
    <w:name w:val="Überschrift 3 Zchn"/>
    <w:link w:val="berschrift3"/>
    <w:rsid w:val="009607E5"/>
    <w:rPr>
      <w:rFonts w:ascii="Calibri" w:hAnsi="Calibri" w:cs="Arial"/>
      <w:b/>
      <w:bCs/>
      <w:sz w:val="24"/>
      <w:szCs w:val="26"/>
      <w:lang w:val="de-DE" w:eastAsia="de-DE"/>
    </w:rPr>
  </w:style>
  <w:style w:type="paragraph" w:customStyle="1" w:styleId="FarbigeListe-Akzent11">
    <w:name w:val="Farbige Liste - Akzent 11"/>
    <w:basedOn w:val="Standard"/>
    <w:uiPriority w:val="72"/>
    <w:rsid w:val="00E95760"/>
    <w:pPr>
      <w:ind w:left="708"/>
    </w:pPr>
  </w:style>
  <w:style w:type="paragraph" w:styleId="Inhaltsverzeichnisberschrift">
    <w:name w:val="TOC Heading"/>
    <w:basedOn w:val="berschrift1"/>
    <w:next w:val="Standard"/>
    <w:uiPriority w:val="39"/>
    <w:unhideWhenUsed/>
    <w:rsid w:val="001815BD"/>
    <w:pPr>
      <w:keepLines/>
      <w:pageBreakBefore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F7D95" w:themeColor="accent1" w:themeShade="BF"/>
      <w:kern w:val="0"/>
      <w:sz w:val="32"/>
      <w:lang w:val="en-US" w:eastAsia="en-US"/>
    </w:rPr>
  </w:style>
  <w:style w:type="character" w:styleId="Platzhaltertext">
    <w:name w:val="Placeholder Text"/>
    <w:basedOn w:val="Absatz-Standardschriftart"/>
    <w:uiPriority w:val="99"/>
    <w:unhideWhenUsed/>
    <w:rsid w:val="00307791"/>
    <w:rPr>
      <w:color w:val="808080"/>
    </w:rPr>
  </w:style>
  <w:style w:type="paragraph" w:customStyle="1" w:styleId="msgClassification">
    <w:name w:val="msg_Classification"/>
    <w:basedOn w:val="Standard"/>
    <w:autoRedefine/>
    <w:qFormat/>
    <w:rsid w:val="00307791"/>
    <w:rPr>
      <w:rFonts w:cs="Calibri"/>
      <w:i/>
    </w:rPr>
  </w:style>
  <w:style w:type="paragraph" w:styleId="Listenabsatz">
    <w:name w:val="List Paragraph"/>
    <w:basedOn w:val="Standard"/>
    <w:uiPriority w:val="72"/>
    <w:rsid w:val="003D6591"/>
    <w:pPr>
      <w:ind w:left="720"/>
      <w:contextualSpacing/>
    </w:pPr>
  </w:style>
  <w:style w:type="table" w:styleId="Listentabelle1hellAkzent1">
    <w:name w:val="List Table 1 Light Accent 1"/>
    <w:basedOn w:val="NormaleTabelle"/>
    <w:uiPriority w:val="46"/>
    <w:rsid w:val="003E35E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C7D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C7D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F1" w:themeFill="accent1" w:themeFillTint="33"/>
      </w:tcPr>
    </w:tblStylePr>
    <w:tblStylePr w:type="band1Horz">
      <w:tblPr/>
      <w:tcPr>
        <w:shd w:val="clear" w:color="auto" w:fill="DFECF1" w:themeFill="accent1" w:themeFillTint="33"/>
      </w:tcPr>
    </w:tblStylePr>
  </w:style>
  <w:style w:type="table" w:styleId="EinfacheTabelle2">
    <w:name w:val="Plain Table 2"/>
    <w:basedOn w:val="NormaleTabelle"/>
    <w:uiPriority w:val="42"/>
    <w:rsid w:val="003E35E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emithellemGitternetz">
    <w:name w:val="Grid Table Light"/>
    <w:basedOn w:val="NormaleTabelle"/>
    <w:uiPriority w:val="40"/>
    <w:rsid w:val="003E35E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Kommentarzeichen">
    <w:name w:val="annotation reference"/>
    <w:basedOn w:val="Absatz-Standardschriftart"/>
    <w:semiHidden/>
    <w:unhideWhenUsed/>
    <w:rsid w:val="004B2F38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4B2F38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4B2F38"/>
    <w:rPr>
      <w:rFonts w:ascii="Calibri" w:hAnsi="Calibri"/>
      <w:lang w:val="de-DE" w:eastAsia="de-DE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4B2F3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4B2F38"/>
    <w:rPr>
      <w:rFonts w:ascii="Calibri" w:hAnsi="Calibri"/>
      <w:b/>
      <w:bCs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13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user-experience-methods.com/en/05_evaluate/heuristic-evaluation.htm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Vorlagen-Office\msgSystems\msg_Doku\Doku-ohne-Deckblatt.dotx" TargetMode="External"/></Relationships>
</file>

<file path=word/theme/theme1.xml><?xml version="1.0" encoding="utf-8"?>
<a:theme xmlns:a="http://schemas.openxmlformats.org/drawingml/2006/main" name="Office Theme">
  <a:themeElements>
    <a:clrScheme name="msg systems">
      <a:dk1>
        <a:srgbClr val="000000"/>
      </a:dk1>
      <a:lt1>
        <a:srgbClr val="FFFFFF"/>
      </a:lt1>
      <a:dk2>
        <a:srgbClr val="3F3F3F"/>
      </a:dk2>
      <a:lt2>
        <a:srgbClr val="CBCBCB"/>
      </a:lt2>
      <a:accent1>
        <a:srgbClr val="60A3BC"/>
      </a:accent1>
      <a:accent2>
        <a:srgbClr val="841439"/>
      </a:accent2>
      <a:accent3>
        <a:srgbClr val="1E4A35"/>
      </a:accent3>
      <a:accent4>
        <a:srgbClr val="8EA499"/>
      </a:accent4>
      <a:accent5>
        <a:srgbClr val="D08B01"/>
      </a:accent5>
      <a:accent6>
        <a:srgbClr val="E8B380"/>
      </a:accent6>
      <a:hlink>
        <a:srgbClr val="60A3BC"/>
      </a:hlink>
      <a:folHlink>
        <a:srgbClr val="60A3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sg_Klassifizierung xmlns="f719ecbf-a19d-4b01-ba1f-7ffa0d8a5235">internal</msg_Klassifizierung>
    <msg_Status xmlns="f719ecbf-a19d-4b01-ba1f-7ffa0d8a5235">draft</msg_Status>
    <msg_Firma xmlns="f719ecbf-a19d-4b01-ba1f-7ffa0d8a5235">msg systems ag</msg_Firma>
    <msg_Version xmlns="f719ecbf-a19d-4b01-ba1f-7ffa0d8a5235">0.1</msg_Version>
    <msg_gueltig_bis xmlns="f719ecbf-a19d-4b01-ba1f-7ffa0d8a5235">2026-12-31T12:00:00+00:00</msg_gueltig_bis>
    <msg_gueltig_ab xmlns="f719ecbf-a19d-4b01-ba1f-7ffa0d8a5235">2020-10-19T12:00:00+00:00</msg_gueltig_ab>
    <msg_Kommentar xmlns="f719ecbf-a19d-4b01-ba1f-7ffa0d8a5235">Neues Dokument erstellt.</msg_Kommentar>
    <msg_Manager xmlns="f719ecbf-a19d-4b01-ba1f-7ffa0d8a5235">[Dokumentverantwortlicher]</msg_Manager>
    <msg_Dokumententyp xmlns="f719ecbf-a19d-4b01-ba1f-7ffa0d8a5235">Schriftwechsel (allgemein)</msg_Dokumententyp>
    <jec0c8c6f490443cb5bef598bc1f4264 xmlns="3c757777-1ef4-4ef1-8186-b47ba6172be4">
      <Terms xmlns="http://schemas.microsoft.com/office/infopath/2007/PartnerControls"/>
    </jec0c8c6f490443cb5bef598bc1f4264>
    <Mappenstatus xmlns="3c757777-1ef4-4ef1-8186-b47ba6172be4">OPEN</Mappenstatus>
    <_dlc_DocIdPersistId xmlns="3c757777-1ef4-4ef1-8186-b47ba6172be4" xsi:nil="true"/>
    <_dlc_DocId xmlns="3c757777-1ef4-4ef1-8186-b47ba6172be4">XTDOC-210768851-138039</_dlc_DocId>
    <_dlc_DocIdUrl xmlns="3c757777-1ef4-4ef1-8186-b47ba6172be4">
      <Url>https://msggroup.sharepoint.com/sites/msg-research/_layouts/15/DocIdRedir.aspx?ID=XTDOC-210768851-138039</Url>
      <Description>XTDOC-210768851-138039</Description>
    </_dlc_DocIdUrl>
    <TaxCatchAllLabel xmlns="f719ecbf-a19d-4b01-ba1f-7ffa0d8a5235" xsi:nil="true"/>
    <TaxCatchAll xmlns="f719ecbf-a19d-4b01-ba1f-7ffa0d8a5235" xsi:nil="true"/>
  </documentManagement>
</p:properties>
</file>

<file path=customXml/item5.xml><?xml version="1.0" encoding="utf-8"?>
<?mso-contentType ?>
<SharedContentType xmlns="Microsoft.SharePoint.Taxonomy.ContentTypeSync" SourceId="a53a62bb-fe8c-40a9-b721-69dc556ec299" ContentTypeId="0x010100C7CE61CC9E288946BEFBDDE329B145E8" PreviousValue="false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msg_group_dokument" ma:contentTypeID="0x010100C7CE61CC9E288946BEFBDDE329B145E800E099B3B09A02E047B856306410CCD360" ma:contentTypeVersion="33" ma:contentTypeDescription="Ein neues Dokument erstellen." ma:contentTypeScope="" ma:versionID="1802f6f6bd39ed322181cebadc035169">
  <xsd:schema xmlns:xsd="http://www.w3.org/2001/XMLSchema" xmlns:xs="http://www.w3.org/2001/XMLSchema" xmlns:p="http://schemas.microsoft.com/office/2006/metadata/properties" xmlns:ns2="f719ecbf-a19d-4b01-ba1f-7ffa0d8a5235" xmlns:ns4="3c757777-1ef4-4ef1-8186-b47ba6172be4" targetNamespace="http://schemas.microsoft.com/office/2006/metadata/properties" ma:root="true" ma:fieldsID="e5aa37571a04c28a3dd4bcf43f61a63d" ns2:_="" ns4:_="">
    <xsd:import namespace="f719ecbf-a19d-4b01-ba1f-7ffa0d8a5235"/>
    <xsd:import namespace="3c757777-1ef4-4ef1-8186-b47ba6172be4"/>
    <xsd:element name="properties">
      <xsd:complexType>
        <xsd:sequence>
          <xsd:element name="documentManagement">
            <xsd:complexType>
              <xsd:all>
                <xsd:element ref="ns2:msg_Klassifizierung" minOccurs="0"/>
                <xsd:element ref="ns2:msg_Status" minOccurs="0"/>
                <xsd:element ref="ns2:msg_Version" minOccurs="0"/>
                <xsd:element ref="ns2:msg_Firma" minOccurs="0"/>
                <xsd:element ref="ns2:msg_Manager" minOccurs="0"/>
                <xsd:element ref="ns2:msg_Dokumententyp" minOccurs="0"/>
                <xsd:element ref="ns2:msg_Kommentar" minOccurs="0"/>
                <xsd:element ref="ns2:msg_gueltig_ab" minOccurs="0"/>
                <xsd:element ref="ns2:msg_gueltig_bis" minOccurs="0"/>
                <xsd:element ref="ns2:TaxCatchAll" minOccurs="0"/>
                <xsd:element ref="ns2:TaxCatchAllLabel" minOccurs="0"/>
                <xsd:element ref="ns4:Mappenstatus"/>
                <xsd:element ref="ns4:jec0c8c6f490443cb5bef598bc1f4264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9ecbf-a19d-4b01-ba1f-7ffa0d8a5235" elementFormDefault="qualified">
    <xsd:import namespace="http://schemas.microsoft.com/office/2006/documentManagement/types"/>
    <xsd:import namespace="http://schemas.microsoft.com/office/infopath/2007/PartnerControls"/>
    <xsd:element name="msg_Klassifizierung" ma:index="2" nillable="true" ma:displayName="msg_Klassifizierung" ma:default="internal" ma:format="Dropdown" ma:internalName="msg_Klassifizierung" ma:readOnly="false">
      <xsd:simpleType>
        <xsd:union memberTypes="dms:Text">
          <xsd:simpleType>
            <xsd:restriction base="dms:Choice">
              <xsd:enumeration value="public"/>
              <xsd:enumeration value="internal"/>
              <xsd:enumeration value="confidential"/>
              <xsd:enumeration value="strictly confidential"/>
            </xsd:restriction>
          </xsd:simpleType>
        </xsd:union>
      </xsd:simpleType>
    </xsd:element>
    <xsd:element name="msg_Status" ma:index="3" nillable="true" ma:displayName="msg_Status" ma:default="draft" ma:format="Dropdown" ma:internalName="msg_Status" ma:readOnly="false">
      <xsd:simpleType>
        <xsd:union memberTypes="dms:Text">
          <xsd:simpleType>
            <xsd:restriction base="dms:Choice">
              <xsd:enumeration value="draft"/>
              <xsd:enumeration value="final"/>
              <xsd:enumeration value="review"/>
            </xsd:restriction>
          </xsd:simpleType>
        </xsd:union>
      </xsd:simpleType>
    </xsd:element>
    <xsd:element name="msg_Version" ma:index="5" nillable="true" ma:displayName="msg_Version" ma:internalName="msg_Version" ma:readOnly="false">
      <xsd:simpleType>
        <xsd:restriction base="dms:Text">
          <xsd:maxLength value="255"/>
        </xsd:restriction>
      </xsd:simpleType>
    </xsd:element>
    <xsd:element name="msg_Firma" ma:index="6" nillable="true" ma:displayName="msg_Firma" ma:internalName="msg_Firma" ma:readOnly="false">
      <xsd:simpleType>
        <xsd:restriction base="dms:Text">
          <xsd:maxLength value="255"/>
        </xsd:restriction>
      </xsd:simpleType>
    </xsd:element>
    <xsd:element name="msg_Manager" ma:index="7" nillable="true" ma:displayName="msg_Manager" ma:internalName="msg_Manager" ma:readOnly="false">
      <xsd:simpleType>
        <xsd:restriction base="dms:Text">
          <xsd:maxLength value="255"/>
        </xsd:restriction>
      </xsd:simpleType>
    </xsd:element>
    <xsd:element name="msg_Dokumententyp" ma:index="8" nillable="true" ma:displayName="msg_Dokumententyp" ma:default="Schriftwechsel (allgemein)" ma:format="Dropdown" ma:internalName="msg_Dokumententyp" ma:readOnly="false">
      <xsd:simpleType>
        <xsd:restriction base="dms:Choice">
          <xsd:enumeration value="Angebote"/>
          <xsd:enumeration value="Ausgangsrechnungen"/>
          <xsd:enumeration value="Bestell- und Auftragsunterlagen"/>
          <xsd:enumeration value="Eingangsrechnungen"/>
          <xsd:enumeration value="Rechnungen"/>
          <xsd:enumeration value="Reisekostenabrechnungen"/>
          <xsd:enumeration value="Schriftwechsel (allgemein)"/>
          <xsd:enumeration value="Telefonkostennachweise (soweit Buchungsbelege)"/>
          <xsd:enumeration value="Überstundenlisten"/>
          <xsd:enumeration value="Verträge (soweit nicht Buchungsgrundlage)"/>
          <xsd:enumeration value="Projektunterlagen"/>
        </xsd:restriction>
      </xsd:simpleType>
    </xsd:element>
    <xsd:element name="msg_Kommentar" ma:index="9" nillable="true" ma:displayName="msg_Kommentar" ma:internalName="msg_Kommentar" ma:readOnly="false">
      <xsd:simpleType>
        <xsd:restriction base="dms:Note"/>
      </xsd:simpleType>
    </xsd:element>
    <xsd:element name="msg_gueltig_ab" ma:index="10" nillable="true" ma:displayName="msg_gueltig_ab" ma:format="DateOnly" ma:internalName="msg_gueltig_ab" ma:readOnly="false">
      <xsd:simpleType>
        <xsd:restriction base="dms:DateTime"/>
      </xsd:simpleType>
    </xsd:element>
    <xsd:element name="msg_gueltig_bis" ma:index="11" nillable="true" ma:displayName="msg_gueltig_bis" ma:format="DateOnly" ma:internalName="msg_gueltig_bis" ma:readOnly="false">
      <xsd:simpleType>
        <xsd:restriction base="dms:DateTime"/>
      </xsd:simpleType>
    </xsd:element>
    <xsd:element name="TaxCatchAll" ma:index="18" nillable="true" ma:displayName="Taxonomy Catch All Column" ma:hidden="true" ma:list="{c9e4e77b-c84a-4b10-a896-f56a931cdefc}" ma:internalName="TaxCatchAll" ma:showField="CatchAllData" ma:web="3c757777-1ef4-4ef1-8186-b47ba6172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9" nillable="true" ma:displayName="Taxonomy Catch All Column1" ma:hidden="true" ma:list="{c9e4e77b-c84a-4b10-a896-f56a931cdefc}" ma:internalName="TaxCatchAllLabel" ma:readOnly="true" ma:showField="CatchAllDataLabel" ma:web="3c757777-1ef4-4ef1-8186-b47ba6172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57777-1ef4-4ef1-8186-b47ba6172be4" elementFormDefault="qualified">
    <xsd:import namespace="http://schemas.microsoft.com/office/2006/documentManagement/types"/>
    <xsd:import namespace="http://schemas.microsoft.com/office/infopath/2007/PartnerControls"/>
    <xsd:element name="Mappenstatus" ma:index="21" ma:displayName="Mappenstatus" ma:default="OPEN" ma:description="Spiegelt den Status einer Dokumentenmappe wieder." ma:format="Dropdown" ma:internalName="Mappenstatus" ma:readOnly="false">
      <xsd:simpleType>
        <xsd:restriction base="dms:Choice">
          <xsd:enumeration value="OPEN"/>
          <xsd:enumeration value="CLOSED"/>
          <xsd:enumeration value="ARCHIVED"/>
          <xsd:enumeration value="DISCARDED"/>
        </xsd:restriction>
      </xsd:simpleType>
    </xsd:element>
    <xsd:element name="jec0c8c6f490443cb5bef598bc1f4264" ma:index="22" nillable="true" ma:taxonomy="true" ma:internalName="jec0c8c6f490443cb5bef598bc1f4264" ma:taxonomyFieldName="Bezug" ma:displayName="Bezug" ma:readOnly="false" ma:fieldId="{3ec0c8c6-f490-443c-b5be-f598bc1f4264}" ma:taxonomyMulti="true" ma:sspId="a53a62bb-fe8c-40a9-b721-69dc556ec299" ma:termSetId="bc19e16c-5bf5-4037-9da8-c9c82bbbc802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_dlc_DocId" ma:index="23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24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5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4" ma:displayName="Autor"/>
        <xsd:element ref="dcterms:created" minOccurs="0" maxOccurs="1"/>
        <xsd:element ref="dc:identifier" minOccurs="0" maxOccurs="1"/>
        <xsd:element name="contentType" minOccurs="0" maxOccurs="1" type="xsd:string" ma:index="13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B45CB1-D578-43F5-A808-A93AAF9E96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8C5C99-AAEB-4406-89A6-59488F2ECB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8D8806-52A3-4A4B-9FDA-4985ED83487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B2C871E-E8FC-4F05-B006-6A0B03DF2605}">
  <ds:schemaRefs>
    <ds:schemaRef ds:uri="http://schemas.microsoft.com/office/2006/metadata/properties"/>
    <ds:schemaRef ds:uri="http://schemas.microsoft.com/office/infopath/2007/PartnerControls"/>
    <ds:schemaRef ds:uri="f719ecbf-a19d-4b01-ba1f-7ffa0d8a5235"/>
    <ds:schemaRef ds:uri="3c757777-1ef4-4ef1-8186-b47ba6172be4"/>
  </ds:schemaRefs>
</ds:datastoreItem>
</file>

<file path=customXml/itemProps5.xml><?xml version="1.0" encoding="utf-8"?>
<ds:datastoreItem xmlns:ds="http://schemas.openxmlformats.org/officeDocument/2006/customXml" ds:itemID="{EF994D7E-09DD-4AB2-89E2-404F4C0C03C4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63F36BA6-93FD-4B74-B6B9-87E57F6FBB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19ecbf-a19d-4b01-ba1f-7ffa0d8a5235"/>
    <ds:schemaRef ds:uri="3c757777-1ef4-4ef1-8186-b47ba6172b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b563a01-caf2-48ed-8708-7300e4e42e72}" enabled="1" method="Privileged" siteId="{763b2760-45c5-46d3-883e-29705bba49b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Doku-ohne-Deckblatt.dotx</Template>
  <TotalTime>0</TotalTime>
  <Pages>1</Pages>
  <Words>324</Words>
  <Characters>2307</Characters>
  <Application>Microsoft Office Word</Application>
  <DocSecurity>0</DocSecurity>
  <Lines>177</Lines>
  <Paragraphs>75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Heuristische Evaluation Template</vt:lpstr>
    </vt:vector>
  </TitlesOfParts>
  <Manager>[Dokumentverantwortlicher]</Manager>
  <Company>msg systems ag</Company>
  <LinksUpToDate>false</LinksUpToDate>
  <CharactersWithSpaces>2556</CharactersWithSpaces>
  <SharedDoc>false</SharedDoc>
  <HyperlinkBase/>
  <HLinks>
    <vt:vector size="18" baseType="variant">
      <vt:variant>
        <vt:i4>7209072</vt:i4>
      </vt:variant>
      <vt:variant>
        <vt:i4>25984</vt:i4>
      </vt:variant>
      <vt:variant>
        <vt:i4>1026</vt:i4>
      </vt:variant>
      <vt:variant>
        <vt:i4>1</vt:i4>
      </vt:variant>
      <vt:variant>
        <vt:lpwstr>logo_msg_final</vt:lpwstr>
      </vt:variant>
      <vt:variant>
        <vt:lpwstr/>
      </vt:variant>
      <vt:variant>
        <vt:i4>7209072</vt:i4>
      </vt:variant>
      <vt:variant>
        <vt:i4>25987</vt:i4>
      </vt:variant>
      <vt:variant>
        <vt:i4>1027</vt:i4>
      </vt:variant>
      <vt:variant>
        <vt:i4>1</vt:i4>
      </vt:variant>
      <vt:variant>
        <vt:lpwstr>logo_msg_final</vt:lpwstr>
      </vt:variant>
      <vt:variant>
        <vt:lpwstr/>
      </vt:variant>
      <vt:variant>
        <vt:i4>3932209</vt:i4>
      </vt:variant>
      <vt:variant>
        <vt:i4>-1</vt:i4>
      </vt:variant>
      <vt:variant>
        <vt:i4>2073</vt:i4>
      </vt:variant>
      <vt:variant>
        <vt:i4>1</vt:i4>
      </vt:variant>
      <vt:variant>
        <vt:lpwstr>2013-03-26_Deckblatt_final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Heuristische Evaluation Template</dc:title>
  <dc:creator>Andrea Nutsi</dc:creator>
  <cp:lastModifiedBy>Andrea Nutsi</cp:lastModifiedBy>
  <cp:revision>9</cp:revision>
  <cp:lastPrinted>2026-01-15T09:11:00Z</cp:lastPrinted>
  <dcterms:created xsi:type="dcterms:W3CDTF">2026-01-15T08:01:00Z</dcterms:created>
  <dcterms:modified xsi:type="dcterms:W3CDTF">2026-01-15T09:11:00Z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g_AssistantVisibility">
    <vt:bool>true</vt:bool>
  </property>
  <property fmtid="{D5CDD505-2E9C-101B-9397-08002B2CF9AE}" pid="3" name="msg_DueDateChanged">
    <vt:filetime>2020-10-19T08:37:54Z</vt:filetime>
  </property>
  <property fmtid="{D5CDD505-2E9C-101B-9397-08002B2CF9AE}" pid="4" name="Bezug">
    <vt:lpwstr/>
  </property>
  <property fmtid="{D5CDD505-2E9C-101B-9397-08002B2CF9AE}" pid="5" name="ContentTypeId">
    <vt:lpwstr>0x010100C7CE61CC9E288946BEFBDDE329B145E800E099B3B09A02E047B856306410CCD360</vt:lpwstr>
  </property>
  <property fmtid="{D5CDD505-2E9C-101B-9397-08002B2CF9AE}" pid="6" name="_dlc_DocIdItemGuid">
    <vt:lpwstr>6b318931-ab72-4bd8-bc6a-051cdefa0923</vt:lpwstr>
  </property>
  <property fmtid="{D5CDD505-2E9C-101B-9397-08002B2CF9AE}" pid="7" name="MediaServiceImageTags">
    <vt:lpwstr/>
  </property>
  <property fmtid="{D5CDD505-2E9C-101B-9397-08002B2CF9AE}" pid="8" name="lcf76f155ced4ddcb4097134ff3c332f">
    <vt:lpwstr/>
  </property>
  <property fmtid="{D5CDD505-2E9C-101B-9397-08002B2CF9AE}" pid="9" name="msg_status0">
    <vt:lpwstr/>
  </property>
  <property fmtid="{D5CDD505-2E9C-101B-9397-08002B2CF9AE}" pid="10" name="msg_firma0">
    <vt:lpwstr/>
  </property>
  <property fmtid="{D5CDD505-2E9C-101B-9397-08002B2CF9AE}" pid="11" name="h3f1b06ce09f48098d4991f35ddb7359">
    <vt:lpwstr/>
  </property>
  <property fmtid="{D5CDD505-2E9C-101B-9397-08002B2CF9AE}" pid="12" name="f16d888152304445aa5b35ba4716d4a8">
    <vt:lpwstr/>
  </property>
</Properties>
</file>